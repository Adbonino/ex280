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5072B" w14:textId="77777777" w:rsidR="00E36912" w:rsidRDefault="00E36912" w:rsidP="00F778DF">
      <w:pPr>
        <w:pStyle w:val="Heading"/>
        <w:rPr>
          <w:lang w:val="es-AR"/>
        </w:rPr>
      </w:pPr>
    </w:p>
    <w:p w14:paraId="7F52032E" w14:textId="77777777" w:rsidR="00E36912" w:rsidRDefault="00E36912" w:rsidP="00E36912">
      <w:pPr>
        <w:pStyle w:val="Textoindependiente"/>
        <w:ind w:left="7920" w:hanging="13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251661312" behindDoc="0" locked="0" layoutInCell="1" allowOverlap="1" wp14:anchorId="0850EE5B" wp14:editId="23E31565">
            <wp:simplePos x="0" y="0"/>
            <wp:positionH relativeFrom="column">
              <wp:posOffset>45797</wp:posOffset>
            </wp:positionH>
            <wp:positionV relativeFrom="paragraph">
              <wp:posOffset>14186</wp:posOffset>
            </wp:positionV>
            <wp:extent cx="2319734" cy="429768"/>
            <wp:effectExtent l="0" t="0" r="4445" b="8890"/>
            <wp:wrapSquare wrapText="bothSides"/>
            <wp:docPr id="1" name="Image 1" descr="Icono&#10;&#10;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Icono&#10;&#10;El contenido generado por IA puede ser incorrecto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9734" cy="4297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6DC602" w14:textId="77777777" w:rsidR="00E36912" w:rsidRDefault="00E36912" w:rsidP="00F778DF">
      <w:pPr>
        <w:pStyle w:val="Heading"/>
        <w:rPr>
          <w:lang w:val="es-AR"/>
        </w:rPr>
      </w:pPr>
    </w:p>
    <w:p w14:paraId="1AB422AD" w14:textId="38476155" w:rsidR="00F778DF" w:rsidRPr="0095392E" w:rsidRDefault="00E36912" w:rsidP="00F778DF">
      <w:pPr>
        <w:pStyle w:val="Heading"/>
        <w:rPr>
          <w:lang w:val="es-AR"/>
        </w:rPr>
      </w:pPr>
      <w:r>
        <w:rPr>
          <w:noProof/>
          <w:szCs w:val="20"/>
          <w:lang w:val="es-AR" w:eastAsia="es-AR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B2689CF" wp14:editId="4FC3207B">
                <wp:simplePos x="0" y="0"/>
                <wp:positionH relativeFrom="column">
                  <wp:posOffset>90170</wp:posOffset>
                </wp:positionH>
                <wp:positionV relativeFrom="paragraph">
                  <wp:posOffset>278765</wp:posOffset>
                </wp:positionV>
                <wp:extent cx="6682105" cy="1464310"/>
                <wp:effectExtent l="4445" t="0" r="0" b="0"/>
                <wp:wrapNone/>
                <wp:docPr id="14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82105" cy="1464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8DE067" w14:textId="77777777" w:rsidR="0019105B" w:rsidRDefault="0019105B" w:rsidP="007E6350">
                            <w:pPr>
                              <w:spacing w:before="0" w:after="0" w:line="216" w:lineRule="auto"/>
                              <w:rPr>
                                <w:rFonts w:ascii="Times New Roman" w:hAnsi="Times New Roman"/>
                                <w:color w:val="E41E26"/>
                                <w:sz w:val="40"/>
                                <w:szCs w:val="40"/>
                                <w:lang w:val="es-AR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E41E26"/>
                                <w:sz w:val="40"/>
                                <w:szCs w:val="40"/>
                                <w:lang w:val="es-AR"/>
                              </w:rPr>
                              <w:t>Ingeniería de Proyectos</w:t>
                            </w:r>
                          </w:p>
                          <w:p w14:paraId="31E6C19C" w14:textId="77777777" w:rsidR="0019105B" w:rsidRPr="00A04865" w:rsidRDefault="0019105B" w:rsidP="007E6350">
                            <w:pPr>
                              <w:spacing w:before="0" w:after="0" w:line="216" w:lineRule="auto"/>
                              <w:rPr>
                                <w:rFonts w:ascii="Times New Roman" w:hAnsi="Times New Roman"/>
                                <w:color w:val="E41E26"/>
                                <w:sz w:val="40"/>
                                <w:szCs w:val="40"/>
                                <w:lang w:val="es-AR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E41E26"/>
                                <w:sz w:val="40"/>
                                <w:szCs w:val="40"/>
                                <w:lang w:val="es-AR"/>
                              </w:rPr>
                              <w:t>Plan de Implementación (NIP)</w:t>
                            </w:r>
                          </w:p>
                          <w:p w14:paraId="7C9E509D" w14:textId="77777777" w:rsidR="0019105B" w:rsidRDefault="0019105B" w:rsidP="006E7669">
                            <w:pPr>
                              <w:spacing w:before="0" w:after="0" w:line="216" w:lineRule="auto"/>
                              <w:rPr>
                                <w:rFonts w:ascii="Times New Roman" w:hAnsi="Times New Roman"/>
                                <w:color w:val="E41E26"/>
                                <w:sz w:val="40"/>
                                <w:szCs w:val="40"/>
                                <w:lang w:val="es-AR"/>
                              </w:rPr>
                            </w:pPr>
                          </w:p>
                          <w:p w14:paraId="3A1D5CD4" w14:textId="2751E411" w:rsidR="00E36912" w:rsidRPr="00E36912" w:rsidRDefault="00E36912" w:rsidP="00E36912">
                            <w:pPr>
                              <w:pStyle w:val="Ttulo"/>
                              <w:ind w:left="0"/>
                              <w:rPr>
                                <w:rFonts w:ascii="Arial" w:hAnsi="Arial" w:cs="Arial"/>
                                <w:noProof/>
                                <w:color w:val="E31E25"/>
                                <w:lang w:val="es-AR"/>
                              </w:rPr>
                            </w:pPr>
                            <w:r w:rsidRPr="00E36912">
                              <w:rPr>
                                <w:rFonts w:ascii="Arial" w:hAnsi="Arial" w:cs="Arial"/>
                                <w:noProof/>
                                <w:color w:val="E31E25"/>
                                <w:lang w:val="es-AR"/>
                              </w:rPr>
                              <w:t>Configuración Inicial de servidores</w:t>
                            </w:r>
                          </w:p>
                          <w:p w14:paraId="137F0EAE" w14:textId="77777777" w:rsidR="00E36912" w:rsidRPr="004D3315" w:rsidRDefault="00E36912" w:rsidP="00E36912">
                            <w:pPr>
                              <w:pStyle w:val="Ttulo"/>
                              <w:spacing w:line="542" w:lineRule="auto"/>
                              <w:ind w:left="0"/>
                              <w:rPr>
                                <w:rFonts w:ascii="Arial" w:hAnsi="Arial" w:cs="Arial"/>
                                <w:noProof/>
                                <w:lang w:val="es-AR"/>
                              </w:rPr>
                            </w:pPr>
                            <w:r w:rsidRPr="004D3315">
                              <w:rPr>
                                <w:rFonts w:ascii="Arial" w:hAnsi="Arial" w:cs="Arial"/>
                                <w:noProof/>
                                <w:color w:val="E31E25"/>
                                <w:lang w:val="es-AR"/>
                              </w:rPr>
                              <w:t>Servicios Logicalis</w:t>
                            </w:r>
                          </w:p>
                          <w:p w14:paraId="1D755A7E" w14:textId="77777777" w:rsidR="00E36912" w:rsidRDefault="00E36912" w:rsidP="006E7669">
                            <w:pPr>
                              <w:spacing w:before="0" w:after="0" w:line="216" w:lineRule="auto"/>
                              <w:rPr>
                                <w:rFonts w:ascii="Times New Roman" w:hAnsi="Times New Roman"/>
                                <w:color w:val="E41E26"/>
                                <w:sz w:val="40"/>
                                <w:szCs w:val="40"/>
                                <w:lang w:val="es-AR"/>
                              </w:rPr>
                            </w:pPr>
                          </w:p>
                          <w:p w14:paraId="60879A28" w14:textId="71030F78" w:rsidR="0019105B" w:rsidRPr="00A04865" w:rsidRDefault="0019105B" w:rsidP="006E7669">
                            <w:pPr>
                              <w:spacing w:before="0" w:after="0" w:line="216" w:lineRule="auto"/>
                              <w:rPr>
                                <w:rFonts w:ascii="Times New Roman" w:hAnsi="Times New Roman"/>
                                <w:color w:val="E41E26"/>
                                <w:sz w:val="40"/>
                                <w:szCs w:val="40"/>
                                <w:lang w:val="es-AR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E41E26"/>
                                <w:sz w:val="40"/>
                                <w:szCs w:val="40"/>
                                <w:lang w:val="es-AR"/>
                              </w:rPr>
                              <w:t>Servicios Logicalis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B2689CF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7.1pt;margin-top:21.95pt;width:526.15pt;height:115.3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" filled="f" stroked="f" strokeweight="0">
                <v:textbox inset="0,0,0,0">
                  <w:txbxContent>
                    <w:p w14:paraId="648DE067" w14:textId="77777777" w:rsidR="0019105B" w:rsidRDefault="0019105B" w:rsidP="007E6350">
                      <w:pPr>
                        <w:spacing w:before="0" w:after="0" w:line="216" w:lineRule="auto"/>
                        <w:rPr>
                          <w:rFonts w:ascii="Times New Roman" w:hAnsi="Times New Roman"/>
                          <w:color w:val="E41E26"/>
                          <w:sz w:val="40"/>
                          <w:szCs w:val="40"/>
                          <w:lang w:val="es-AR"/>
                        </w:rPr>
                      </w:pPr>
                      <w:r>
                        <w:rPr>
                          <w:rFonts w:ascii="Times New Roman" w:hAnsi="Times New Roman"/>
                          <w:color w:val="E41E26"/>
                          <w:sz w:val="40"/>
                          <w:szCs w:val="40"/>
                          <w:lang w:val="es-AR"/>
                        </w:rPr>
                        <w:t>Ingeniería de Proyectos</w:t>
                      </w:r>
                    </w:p>
                    <w:p w14:paraId="31E6C19C" w14:textId="77777777" w:rsidR="0019105B" w:rsidRPr="00A04865" w:rsidRDefault="0019105B" w:rsidP="007E6350">
                      <w:pPr>
                        <w:spacing w:before="0" w:after="0" w:line="216" w:lineRule="auto"/>
                        <w:rPr>
                          <w:rFonts w:ascii="Times New Roman" w:hAnsi="Times New Roman"/>
                          <w:color w:val="E41E26"/>
                          <w:sz w:val="40"/>
                          <w:szCs w:val="40"/>
                          <w:lang w:val="es-AR"/>
                        </w:rPr>
                      </w:pPr>
                      <w:r>
                        <w:rPr>
                          <w:rFonts w:ascii="Times New Roman" w:hAnsi="Times New Roman"/>
                          <w:color w:val="E41E26"/>
                          <w:sz w:val="40"/>
                          <w:szCs w:val="40"/>
                          <w:lang w:val="es-AR"/>
                        </w:rPr>
                        <w:t>Plan de Implementación (NIP)</w:t>
                      </w:r>
                    </w:p>
                    <w:p w14:paraId="7C9E509D" w14:textId="77777777" w:rsidR="0019105B" w:rsidRDefault="0019105B" w:rsidP="006E7669">
                      <w:pPr>
                        <w:spacing w:before="0" w:after="0" w:line="216" w:lineRule="auto"/>
                        <w:rPr>
                          <w:rFonts w:ascii="Times New Roman" w:hAnsi="Times New Roman"/>
                          <w:color w:val="E41E26"/>
                          <w:sz w:val="40"/>
                          <w:szCs w:val="40"/>
                          <w:lang w:val="es-AR"/>
                        </w:rPr>
                      </w:pPr>
                    </w:p>
                    <w:p w14:paraId="3A1D5CD4" w14:textId="2751E411" w:rsidR="00E36912" w:rsidRPr="00E36912" w:rsidRDefault="00E36912" w:rsidP="00E36912">
                      <w:pPr>
                        <w:pStyle w:val="Ttulo"/>
                        <w:ind w:left="0"/>
                        <w:rPr>
                          <w:rFonts w:ascii="Arial" w:hAnsi="Arial" w:cs="Arial"/>
                          <w:noProof/>
                          <w:color w:val="E31E25"/>
                          <w:lang w:val="es-AR"/>
                        </w:rPr>
                      </w:pPr>
                      <w:r w:rsidRPr="00E36912">
                        <w:rPr>
                          <w:rFonts w:ascii="Arial" w:hAnsi="Arial" w:cs="Arial"/>
                          <w:noProof/>
                          <w:color w:val="E31E25"/>
                          <w:lang w:val="es-AR"/>
                        </w:rPr>
                        <w:t>Configuración Inicial de servidores</w:t>
                      </w:r>
                    </w:p>
                    <w:p w14:paraId="137F0EAE" w14:textId="77777777" w:rsidR="00E36912" w:rsidRPr="004D3315" w:rsidRDefault="00E36912" w:rsidP="00E36912">
                      <w:pPr>
                        <w:pStyle w:val="Ttulo"/>
                        <w:spacing w:line="542" w:lineRule="auto"/>
                        <w:ind w:left="0"/>
                        <w:rPr>
                          <w:rFonts w:ascii="Arial" w:hAnsi="Arial" w:cs="Arial"/>
                          <w:noProof/>
                          <w:lang w:val="es-AR"/>
                        </w:rPr>
                      </w:pPr>
                      <w:r w:rsidRPr="004D3315">
                        <w:rPr>
                          <w:rFonts w:ascii="Arial" w:hAnsi="Arial" w:cs="Arial"/>
                          <w:noProof/>
                          <w:color w:val="E31E25"/>
                          <w:lang w:val="es-AR"/>
                        </w:rPr>
                        <w:t>Servicios Logicalis</w:t>
                      </w:r>
                    </w:p>
                    <w:p w14:paraId="1D755A7E" w14:textId="77777777" w:rsidR="00E36912" w:rsidRDefault="00E36912" w:rsidP="006E7669">
                      <w:pPr>
                        <w:spacing w:before="0" w:after="0" w:line="216" w:lineRule="auto"/>
                        <w:rPr>
                          <w:rFonts w:ascii="Times New Roman" w:hAnsi="Times New Roman"/>
                          <w:color w:val="E41E26"/>
                          <w:sz w:val="40"/>
                          <w:szCs w:val="40"/>
                          <w:lang w:val="es-AR"/>
                        </w:rPr>
                      </w:pPr>
                    </w:p>
                    <w:p w14:paraId="60879A28" w14:textId="71030F78" w:rsidR="0019105B" w:rsidRPr="00A04865" w:rsidRDefault="0019105B" w:rsidP="006E7669">
                      <w:pPr>
                        <w:spacing w:before="0" w:after="0" w:line="216" w:lineRule="auto"/>
                        <w:rPr>
                          <w:rFonts w:ascii="Times New Roman" w:hAnsi="Times New Roman"/>
                          <w:color w:val="E41E26"/>
                          <w:sz w:val="40"/>
                          <w:szCs w:val="40"/>
                          <w:lang w:val="es-AR"/>
                        </w:rPr>
                      </w:pPr>
                      <w:r>
                        <w:rPr>
                          <w:rFonts w:ascii="Times New Roman" w:hAnsi="Times New Roman"/>
                          <w:color w:val="E41E26"/>
                          <w:sz w:val="40"/>
                          <w:szCs w:val="40"/>
                          <w:lang w:val="es-AR"/>
                        </w:rPr>
                        <w:t>Servicios Logicalis</w:t>
                      </w:r>
                    </w:p>
                  </w:txbxContent>
                </v:textbox>
              </v:shape>
            </w:pict>
          </mc:Fallback>
        </mc:AlternateContent>
      </w:r>
    </w:p>
    <w:p w14:paraId="0BA2F5C2" w14:textId="6EBFAB9C" w:rsidR="00F778DF" w:rsidRDefault="00F778DF" w:rsidP="00F778DF">
      <w:pPr>
        <w:pStyle w:val="Heading"/>
      </w:pPr>
    </w:p>
    <w:p w14:paraId="05BABBB8" w14:textId="77777777" w:rsidR="00F778DF" w:rsidRDefault="00F778DF" w:rsidP="00F778DF">
      <w:pPr>
        <w:pStyle w:val="Heading"/>
      </w:pPr>
    </w:p>
    <w:p w14:paraId="67C023B6" w14:textId="77777777" w:rsidR="00F778DF" w:rsidRDefault="00F778DF" w:rsidP="00F778DF">
      <w:pPr>
        <w:pStyle w:val="Heading"/>
      </w:pPr>
    </w:p>
    <w:p w14:paraId="5126DADA" w14:textId="77777777" w:rsidR="00F778DF" w:rsidRDefault="00F778DF" w:rsidP="00F778DF">
      <w:pPr>
        <w:pStyle w:val="Heading"/>
      </w:pPr>
    </w:p>
    <w:p w14:paraId="71112C69" w14:textId="62E8DF86" w:rsidR="00E36912" w:rsidRPr="00E36912" w:rsidRDefault="00E36912" w:rsidP="00E36912"/>
    <w:p w14:paraId="5AA6BFF3" w14:textId="70D5C86D" w:rsidR="00F778DF" w:rsidRDefault="00E36912" w:rsidP="00F778DF">
      <w:pPr>
        <w:pStyle w:val="Heading"/>
      </w:pPr>
      <w:r>
        <w:rPr>
          <w:noProof/>
          <w:szCs w:val="20"/>
          <w:lang w:val="es-AR" w:eastAsia="es-AR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8ACE33D" wp14:editId="7876D3CC">
                <wp:simplePos x="0" y="0"/>
                <wp:positionH relativeFrom="column">
                  <wp:posOffset>61595</wp:posOffset>
                </wp:positionH>
                <wp:positionV relativeFrom="paragraph">
                  <wp:posOffset>217170</wp:posOffset>
                </wp:positionV>
                <wp:extent cx="6391275" cy="1216025"/>
                <wp:effectExtent l="4445" t="4445" r="0" b="0"/>
                <wp:wrapNone/>
                <wp:docPr id="13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91275" cy="1216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353640" w14:textId="623E4743" w:rsidR="0019105B" w:rsidRPr="00C55077" w:rsidRDefault="0019105B" w:rsidP="007E6350">
                            <w:pPr>
                              <w:spacing w:before="0" w:after="0" w:line="216" w:lineRule="auto"/>
                              <w:rPr>
                                <w:rFonts w:cs="Arial"/>
                                <w:sz w:val="34"/>
                                <w:szCs w:val="34"/>
                                <w:lang w:val="es-AR"/>
                              </w:rPr>
                            </w:pPr>
                            <w:r w:rsidRPr="00C55077">
                              <w:rPr>
                                <w:rFonts w:cs="Arial"/>
                                <w:sz w:val="34"/>
                                <w:szCs w:val="34"/>
                                <w:lang w:val="es-AR"/>
                              </w:rPr>
                              <w:t>Co</w:t>
                            </w:r>
                            <w:r>
                              <w:rPr>
                                <w:rFonts w:cs="Arial"/>
                                <w:sz w:val="34"/>
                                <w:szCs w:val="34"/>
                                <w:lang w:val="es-AR"/>
                              </w:rPr>
                              <w:t>nfeccionado por Logicalis</w:t>
                            </w:r>
                          </w:p>
                          <w:p w14:paraId="076EE37C" w14:textId="77777777" w:rsidR="0019105B" w:rsidRPr="00C55077" w:rsidRDefault="0019105B" w:rsidP="007E6350">
                            <w:pPr>
                              <w:spacing w:before="0" w:after="0" w:line="216" w:lineRule="auto"/>
                              <w:rPr>
                                <w:rFonts w:cs="Arial"/>
                                <w:sz w:val="34"/>
                                <w:szCs w:val="34"/>
                                <w:lang w:val="es-AR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ACE33D" id="Text Box 9" o:spid="_x0000_s1027" type="#_x0000_t202" style="position:absolute;margin-left:4.85pt;margin-top:17.1pt;width:503.25pt;height:95.7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" filled="f" stroked="f" strokeweight="0">
                <v:textbox inset="0,0,0,0">
                  <w:txbxContent>
                    <w:p w14:paraId="0F353640" w14:textId="623E4743" w:rsidR="0019105B" w:rsidRPr="00C55077" w:rsidRDefault="0019105B" w:rsidP="007E6350">
                      <w:pPr>
                        <w:spacing w:before="0" w:after="0" w:line="216" w:lineRule="auto"/>
                        <w:rPr>
                          <w:rFonts w:cs="Arial"/>
                          <w:sz w:val="34"/>
                          <w:szCs w:val="34"/>
                          <w:lang w:val="es-AR"/>
                        </w:rPr>
                      </w:pPr>
                      <w:r w:rsidRPr="00C55077">
                        <w:rPr>
                          <w:rFonts w:cs="Arial"/>
                          <w:sz w:val="34"/>
                          <w:szCs w:val="34"/>
                          <w:lang w:val="es-AR"/>
                        </w:rPr>
                        <w:t>Co</w:t>
                      </w:r>
                      <w:r>
                        <w:rPr>
                          <w:rFonts w:cs="Arial"/>
                          <w:sz w:val="34"/>
                          <w:szCs w:val="34"/>
                          <w:lang w:val="es-AR"/>
                        </w:rPr>
                        <w:t>nfeccionado por Logicalis</w:t>
                      </w:r>
                    </w:p>
                    <w:p w14:paraId="076EE37C" w14:textId="77777777" w:rsidR="0019105B" w:rsidRPr="00C55077" w:rsidRDefault="0019105B" w:rsidP="007E6350">
                      <w:pPr>
                        <w:spacing w:before="0" w:after="0" w:line="216" w:lineRule="auto"/>
                        <w:rPr>
                          <w:rFonts w:cs="Arial"/>
                          <w:sz w:val="34"/>
                          <w:szCs w:val="34"/>
                          <w:lang w:val="es-A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A1EB68D" w14:textId="77777777" w:rsidR="00F778DF" w:rsidRDefault="00F778DF" w:rsidP="00F778DF">
      <w:pPr>
        <w:pStyle w:val="Heading"/>
      </w:pPr>
    </w:p>
    <w:p w14:paraId="174E20EF" w14:textId="77777777" w:rsidR="00F778DF" w:rsidRDefault="00F778DF" w:rsidP="00F778DF">
      <w:pPr>
        <w:pStyle w:val="Heading"/>
      </w:pPr>
    </w:p>
    <w:p w14:paraId="2B521EE8" w14:textId="256525AA" w:rsidR="00F778DF" w:rsidRDefault="00F778DF" w:rsidP="00F778DF">
      <w:pPr>
        <w:pStyle w:val="Heading"/>
      </w:pPr>
    </w:p>
    <w:p w14:paraId="087878F6" w14:textId="77777777" w:rsidR="00F778DF" w:rsidRDefault="00F778DF" w:rsidP="00F778DF">
      <w:pPr>
        <w:pStyle w:val="Heading"/>
      </w:pPr>
    </w:p>
    <w:p w14:paraId="10C51E35" w14:textId="77777777" w:rsidR="00F778DF" w:rsidRDefault="00F778DF" w:rsidP="00F778DF">
      <w:pPr>
        <w:pStyle w:val="Heading"/>
      </w:pPr>
    </w:p>
    <w:p w14:paraId="75248A80" w14:textId="77777777" w:rsidR="00F778DF" w:rsidRDefault="00F778DF" w:rsidP="00371C67">
      <w:pPr>
        <w:pStyle w:val="Heading"/>
        <w:ind w:left="-2268"/>
        <w:rPr>
          <w:rFonts w:ascii="Times New Roman" w:hAnsi="Times New Roman"/>
          <w:b w:val="0"/>
          <w:color w:val="E6130E"/>
          <w:sz w:val="40"/>
        </w:rPr>
        <w:sectPr w:rsidR="00F778DF" w:rsidSect="00E36912">
          <w:headerReference w:type="default" r:id="rId12"/>
          <w:footerReference w:type="default" r:id="rId13"/>
          <w:headerReference w:type="first" r:id="rId14"/>
          <w:footerReference w:type="first" r:id="rId15"/>
          <w:pgSz w:w="11906" w:h="16838" w:code="9"/>
          <w:pgMar w:top="1418" w:right="1440" w:bottom="1418" w:left="1701" w:header="709" w:footer="567" w:gutter="0"/>
          <w:cols w:space="708"/>
          <w:titlePg/>
          <w:docGrid w:linePitch="360"/>
        </w:sectPr>
      </w:pPr>
    </w:p>
    <w:p w14:paraId="15E259FF" w14:textId="77777777" w:rsidR="00321933" w:rsidRPr="00C3149F" w:rsidRDefault="00321933" w:rsidP="00371C67">
      <w:pPr>
        <w:pStyle w:val="Heading"/>
        <w:ind w:left="-2268"/>
        <w:rPr>
          <w:rFonts w:ascii="Times New Roman" w:hAnsi="Times New Roman"/>
          <w:b w:val="0"/>
          <w:color w:val="E41E26"/>
        </w:rPr>
      </w:pPr>
      <w:r w:rsidRPr="00201695">
        <w:rPr>
          <w:rFonts w:ascii="Times New Roman" w:hAnsi="Times New Roman"/>
          <w:b w:val="0"/>
          <w:color w:val="E41E26"/>
          <w:sz w:val="40"/>
          <w:lang w:val="es-AR"/>
        </w:rPr>
        <w:lastRenderedPageBreak/>
        <w:t>Conten</w:t>
      </w:r>
      <w:r w:rsidR="00CB617B" w:rsidRPr="00201695">
        <w:rPr>
          <w:rFonts w:ascii="Times New Roman" w:hAnsi="Times New Roman"/>
          <w:b w:val="0"/>
          <w:color w:val="E41E26"/>
          <w:sz w:val="40"/>
          <w:lang w:val="es-AR"/>
        </w:rPr>
        <w:t>idos</w:t>
      </w:r>
    </w:p>
    <w:p w14:paraId="27A34B1A" w14:textId="02CA383A" w:rsidR="00323E5A" w:rsidRDefault="00425410">
      <w:pPr>
        <w:pStyle w:val="TDC1"/>
        <w:rPr>
          <w:rFonts w:asciiTheme="minorHAnsi" w:eastAsiaTheme="minorEastAsia" w:hAnsiTheme="minorHAnsi" w:cstheme="minorBidi"/>
          <w:bCs w:val="0"/>
          <w:noProof/>
          <w:color w:val="auto"/>
          <w:sz w:val="22"/>
          <w:szCs w:val="22"/>
          <w:lang w:val="es-AR" w:eastAsia="es-AR"/>
        </w:rPr>
      </w:pPr>
      <w:r>
        <w:fldChar w:fldCharType="begin"/>
      </w:r>
      <w:r w:rsidR="006566EB">
        <w:instrText xml:space="preserve"> TOC \o "1-3" \h \z \u </w:instrText>
      </w:r>
      <w:r>
        <w:fldChar w:fldCharType="separate"/>
      </w:r>
      <w:hyperlink w:anchor="_Toc366487759" w:history="1">
        <w:r w:rsidR="00323E5A" w:rsidRPr="00E33727">
          <w:rPr>
            <w:rStyle w:val="Hipervnculo"/>
            <w:noProof/>
          </w:rPr>
          <w:t>Sección 1.</w:t>
        </w:r>
        <w:r w:rsidR="00323E5A">
          <w:rPr>
            <w:rFonts w:asciiTheme="minorHAnsi" w:eastAsiaTheme="minorEastAsia" w:hAnsiTheme="minorHAnsi" w:cstheme="minorBidi"/>
            <w:bCs w:val="0"/>
            <w:noProof/>
            <w:color w:val="auto"/>
            <w:sz w:val="22"/>
            <w:szCs w:val="22"/>
            <w:lang w:val="es-AR" w:eastAsia="es-AR"/>
          </w:rPr>
          <w:tab/>
        </w:r>
        <w:r w:rsidR="00323E5A" w:rsidRPr="00E33727">
          <w:rPr>
            <w:rStyle w:val="Hipervnculo"/>
            <w:noProof/>
            <w:lang w:val="es-AR"/>
          </w:rPr>
          <w:t>Control de Cambios</w:t>
        </w:r>
        <w:r w:rsidR="00323E5A">
          <w:rPr>
            <w:noProof/>
            <w:webHidden/>
          </w:rPr>
          <w:tab/>
        </w:r>
        <w:r w:rsidR="00064993">
          <w:rPr>
            <w:noProof/>
            <w:webHidden/>
          </w:rPr>
          <w:t>3</w:t>
        </w:r>
      </w:hyperlink>
    </w:p>
    <w:p w14:paraId="79A61B69" w14:textId="5FFD39A4" w:rsidR="00323E5A" w:rsidRDefault="00323E5A">
      <w:pPr>
        <w:pStyle w:val="TDC1"/>
        <w:rPr>
          <w:rFonts w:asciiTheme="minorHAnsi" w:eastAsiaTheme="minorEastAsia" w:hAnsiTheme="minorHAnsi" w:cstheme="minorBidi"/>
          <w:bCs w:val="0"/>
          <w:noProof/>
          <w:color w:val="auto"/>
          <w:sz w:val="22"/>
          <w:szCs w:val="22"/>
          <w:lang w:val="es-AR" w:eastAsia="es-AR"/>
        </w:rPr>
      </w:pPr>
      <w:hyperlink w:anchor="_Toc366487763" w:history="1">
        <w:r w:rsidRPr="00E33727">
          <w:rPr>
            <w:rStyle w:val="Hipervnculo"/>
            <w:noProof/>
          </w:rPr>
          <w:t xml:space="preserve">Sección </w:t>
        </w:r>
        <w:r w:rsidR="002C1872">
          <w:rPr>
            <w:rStyle w:val="Hipervnculo"/>
            <w:noProof/>
          </w:rPr>
          <w:t>2</w:t>
        </w:r>
        <w:r w:rsidRPr="00E33727">
          <w:rPr>
            <w:rStyle w:val="Hipervnculo"/>
            <w:noProof/>
          </w:rPr>
          <w:t>.</w:t>
        </w:r>
        <w:r>
          <w:rPr>
            <w:rFonts w:asciiTheme="minorHAnsi" w:eastAsiaTheme="minorEastAsia" w:hAnsiTheme="minorHAnsi" w:cstheme="minorBidi"/>
            <w:bCs w:val="0"/>
            <w:noProof/>
            <w:color w:val="auto"/>
            <w:sz w:val="22"/>
            <w:szCs w:val="22"/>
            <w:lang w:val="es-AR" w:eastAsia="es-AR"/>
          </w:rPr>
          <w:tab/>
        </w:r>
        <w:r w:rsidRPr="00E33727">
          <w:rPr>
            <w:rStyle w:val="Hipervnculo"/>
            <w:noProof/>
            <w:lang w:val="es-AR"/>
          </w:rPr>
          <w:t>Datos de Contacto</w:t>
        </w:r>
        <w:r>
          <w:rPr>
            <w:noProof/>
            <w:webHidden/>
          </w:rPr>
          <w:tab/>
        </w:r>
        <w:r w:rsidR="00064993">
          <w:rPr>
            <w:noProof/>
            <w:webHidden/>
          </w:rPr>
          <w:t>4</w:t>
        </w:r>
      </w:hyperlink>
    </w:p>
    <w:p w14:paraId="2CFE0E14" w14:textId="7EE50F2C" w:rsidR="00323E5A" w:rsidRDefault="00323E5A">
      <w:pPr>
        <w:pStyle w:val="TDC1"/>
        <w:rPr>
          <w:rFonts w:asciiTheme="minorHAnsi" w:eastAsiaTheme="minorEastAsia" w:hAnsiTheme="minorHAnsi" w:cstheme="minorBidi"/>
          <w:bCs w:val="0"/>
          <w:noProof/>
          <w:color w:val="auto"/>
          <w:sz w:val="22"/>
          <w:szCs w:val="22"/>
          <w:lang w:val="es-AR" w:eastAsia="es-AR"/>
        </w:rPr>
      </w:pPr>
      <w:hyperlink w:anchor="_Toc366487780" w:history="1">
        <w:r w:rsidRPr="00E33727">
          <w:rPr>
            <w:rStyle w:val="Hipervnculo"/>
            <w:noProof/>
            <w:lang w:val="es-AR"/>
          </w:rPr>
          <w:t xml:space="preserve">Sección </w:t>
        </w:r>
        <w:r w:rsidR="002C1872">
          <w:rPr>
            <w:rStyle w:val="Hipervnculo"/>
            <w:noProof/>
            <w:lang w:val="es-AR"/>
          </w:rPr>
          <w:t>3</w:t>
        </w:r>
        <w:r w:rsidRPr="00E33727">
          <w:rPr>
            <w:rStyle w:val="Hipervnculo"/>
            <w:noProof/>
            <w:lang w:val="es-AR"/>
          </w:rPr>
          <w:t>.</w:t>
        </w:r>
        <w:r>
          <w:rPr>
            <w:rFonts w:asciiTheme="minorHAnsi" w:eastAsiaTheme="minorEastAsia" w:hAnsiTheme="minorHAnsi" w:cstheme="minorBidi"/>
            <w:bCs w:val="0"/>
            <w:noProof/>
            <w:color w:val="auto"/>
            <w:sz w:val="22"/>
            <w:szCs w:val="22"/>
            <w:lang w:val="es-AR" w:eastAsia="es-AR"/>
          </w:rPr>
          <w:tab/>
        </w:r>
        <w:r w:rsidRPr="00E33727">
          <w:rPr>
            <w:rStyle w:val="Hipervnculo"/>
            <w:noProof/>
            <w:lang w:val="es-AR"/>
          </w:rPr>
          <w:t>Servicios de la Solución</w:t>
        </w:r>
        <w:r>
          <w:rPr>
            <w:noProof/>
            <w:webHidden/>
          </w:rPr>
          <w:tab/>
        </w:r>
        <w:r w:rsidR="00064993">
          <w:rPr>
            <w:noProof/>
            <w:webHidden/>
          </w:rPr>
          <w:t>5</w:t>
        </w:r>
      </w:hyperlink>
    </w:p>
    <w:p w14:paraId="1713B5C6" w14:textId="1B700D53" w:rsidR="00323E5A" w:rsidRDefault="00323E5A">
      <w:pPr>
        <w:pStyle w:val="TDC2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s-AR" w:eastAsia="es-AR"/>
        </w:rPr>
      </w:pPr>
    </w:p>
    <w:p w14:paraId="6A311983" w14:textId="77777777" w:rsidR="0018715C" w:rsidRDefault="00425410" w:rsidP="00F778DF">
      <w:pPr>
        <w:pStyle w:val="TDC1"/>
      </w:pPr>
      <w:r>
        <w:fldChar w:fldCharType="end"/>
      </w:r>
    </w:p>
    <w:p w14:paraId="78AC9359" w14:textId="77777777" w:rsidR="00AA6C89" w:rsidRPr="00077D65" w:rsidRDefault="0018715C" w:rsidP="001F091D">
      <w:pPr>
        <w:pStyle w:val="Heading"/>
        <w:ind w:left="-2268"/>
        <w:rPr>
          <w:lang w:val="es-AR"/>
        </w:rPr>
      </w:pPr>
      <w:r>
        <w:br w:type="page"/>
      </w:r>
    </w:p>
    <w:p w14:paraId="0F9DB898" w14:textId="77777777" w:rsidR="00B30944" w:rsidRDefault="00B30944" w:rsidP="00B30944">
      <w:pPr>
        <w:pStyle w:val="Ttulo1"/>
        <w:tabs>
          <w:tab w:val="clear" w:pos="360"/>
          <w:tab w:val="num" w:pos="-2268"/>
        </w:tabs>
        <w:ind w:left="-2268" w:firstLine="0"/>
      </w:pPr>
      <w:bookmarkStart w:id="0" w:name="_Toc366487759"/>
      <w:bookmarkStart w:id="1" w:name="_Hlk212453469"/>
      <w:r>
        <w:rPr>
          <w:lang w:val="es-AR"/>
        </w:rPr>
        <w:lastRenderedPageBreak/>
        <w:t>Control de Cambios</w:t>
      </w:r>
      <w:bookmarkEnd w:id="0"/>
    </w:p>
    <w:p w14:paraId="30BF4B0E" w14:textId="77777777" w:rsidR="00B30944" w:rsidRPr="00201695" w:rsidRDefault="00B30944" w:rsidP="00B30944">
      <w:pPr>
        <w:pStyle w:val="Message"/>
        <w:rPr>
          <w:lang w:val="es-AR"/>
        </w:rPr>
      </w:pPr>
      <w:r>
        <w:rPr>
          <w:lang w:val="es-AR"/>
        </w:rPr>
        <w:t>Cambios del Documento</w:t>
      </w:r>
    </w:p>
    <w:p w14:paraId="35AF1587" w14:textId="77777777" w:rsidR="007B737F" w:rsidRDefault="007B737F" w:rsidP="007B737F">
      <w:pPr>
        <w:pStyle w:val="Default"/>
        <w:spacing w:after="240"/>
        <w:jc w:val="both"/>
        <w:rPr>
          <w:rFonts w:ascii="Arial" w:hAnsi="Arial" w:cs="Arial"/>
          <w:color w:val="FF0000"/>
          <w:sz w:val="22"/>
          <w:szCs w:val="22"/>
          <w:lang w:val="es-AR"/>
        </w:rPr>
      </w:pPr>
    </w:p>
    <w:p w14:paraId="18D9B3C9" w14:textId="77777777" w:rsidR="006B4A89" w:rsidRPr="007B737F" w:rsidRDefault="006B4A89" w:rsidP="007B737F">
      <w:pPr>
        <w:pStyle w:val="Default"/>
        <w:spacing w:after="240"/>
        <w:jc w:val="both"/>
        <w:rPr>
          <w:rFonts w:ascii="Arial" w:hAnsi="Arial" w:cs="Arial"/>
          <w:color w:val="FF0000"/>
          <w:sz w:val="22"/>
          <w:szCs w:val="22"/>
          <w:lang w:val="es-AR"/>
        </w:rPr>
      </w:pPr>
    </w:p>
    <w:tbl>
      <w:tblPr>
        <w:tblW w:w="6504" w:type="pct"/>
        <w:tblInd w:w="-2160" w:type="dxa"/>
        <w:tblBorders>
          <w:top w:val="single" w:sz="4" w:space="0" w:color="3F4243"/>
          <w:left w:val="single" w:sz="4" w:space="0" w:color="3F4243"/>
          <w:bottom w:val="single" w:sz="4" w:space="0" w:color="3F4243"/>
          <w:right w:val="single" w:sz="4" w:space="0" w:color="3F4243"/>
          <w:insideH w:val="single" w:sz="4" w:space="0" w:color="3F4243"/>
          <w:insideV w:val="single" w:sz="4" w:space="0" w:color="3F4243"/>
        </w:tblBorders>
        <w:tblLayout w:type="fixed"/>
        <w:tblLook w:val="01E0" w:firstRow="1" w:lastRow="1" w:firstColumn="1" w:lastColumn="1" w:noHBand="0" w:noVBand="0"/>
      </w:tblPr>
      <w:tblGrid>
        <w:gridCol w:w="8778"/>
      </w:tblGrid>
      <w:tr w:rsidR="001F7D25" w:rsidRPr="00077D65" w14:paraId="0D73936A" w14:textId="77777777" w:rsidTr="001F7D25">
        <w:trPr>
          <w:cantSplit/>
        </w:trPr>
        <w:tc>
          <w:tcPr>
            <w:tcW w:w="5000" w:type="pct"/>
            <w:vAlign w:val="center"/>
          </w:tcPr>
          <w:p w14:paraId="72D2F464" w14:textId="77777777" w:rsidR="001F7D25" w:rsidRDefault="001F7D25" w:rsidP="00017D54">
            <w:pPr>
              <w:spacing w:after="120"/>
              <w:rPr>
                <w:szCs w:val="22"/>
                <w:lang w:val="es-AR"/>
              </w:rPr>
            </w:pPr>
            <w:r w:rsidRPr="001F7D25">
              <w:rPr>
                <w:szCs w:val="22"/>
                <w:lang w:val="es-AR"/>
              </w:rPr>
              <w:t>Ultima Elaboración</w:t>
            </w:r>
            <w:r>
              <w:rPr>
                <w:szCs w:val="22"/>
                <w:lang w:val="es-AR"/>
              </w:rPr>
              <w:t xml:space="preserve">: </w:t>
            </w:r>
            <w:r w:rsidR="006B4A89">
              <w:rPr>
                <w:szCs w:val="22"/>
                <w:lang w:val="es-AR"/>
              </w:rPr>
              <w:t>Adrián, Bonino</w:t>
            </w:r>
          </w:p>
          <w:p w14:paraId="21F6A062" w14:textId="77777777" w:rsidR="001F7D25" w:rsidRPr="001F7D25" w:rsidRDefault="001F7D25" w:rsidP="00017D54">
            <w:pPr>
              <w:spacing w:after="120"/>
              <w:rPr>
                <w:szCs w:val="22"/>
                <w:lang w:val="es-AR"/>
              </w:rPr>
            </w:pPr>
            <w:r>
              <w:rPr>
                <w:szCs w:val="22"/>
                <w:lang w:val="es-AR"/>
              </w:rPr>
              <w:t xml:space="preserve">Autorizado para modificar el presente documento: </w:t>
            </w:r>
            <w:r w:rsidR="006B4A89">
              <w:rPr>
                <w:szCs w:val="22"/>
                <w:lang w:val="es-AR"/>
              </w:rPr>
              <w:t>Logicalis S.A.</w:t>
            </w:r>
          </w:p>
        </w:tc>
      </w:tr>
    </w:tbl>
    <w:p w14:paraId="25EB0BBF" w14:textId="77777777" w:rsidR="001F7D25" w:rsidRPr="00EF79E2" w:rsidRDefault="001F7D25" w:rsidP="00B30944">
      <w:pPr>
        <w:pStyle w:val="Default"/>
        <w:jc w:val="both"/>
        <w:rPr>
          <w:rFonts w:ascii="Arial" w:hAnsi="Arial" w:cs="Arial"/>
          <w:color w:val="57585A"/>
          <w:lang w:val="es-AR"/>
        </w:rPr>
      </w:pPr>
    </w:p>
    <w:tbl>
      <w:tblPr>
        <w:tblW w:w="6504" w:type="pct"/>
        <w:tblInd w:w="-2160" w:type="dxa"/>
        <w:tblBorders>
          <w:bottom w:val="single" w:sz="4" w:space="0" w:color="3F4243"/>
          <w:right w:val="single" w:sz="4" w:space="0" w:color="3F4243"/>
          <w:insideH w:val="single" w:sz="4" w:space="0" w:color="3F4243"/>
          <w:insideV w:val="single" w:sz="4" w:space="0" w:color="3F4243"/>
        </w:tblBorders>
        <w:tblLayout w:type="fixed"/>
        <w:tblLook w:val="01E0" w:firstRow="1" w:lastRow="1" w:firstColumn="1" w:lastColumn="1" w:noHBand="0" w:noVBand="0"/>
      </w:tblPr>
      <w:tblGrid>
        <w:gridCol w:w="8784"/>
      </w:tblGrid>
      <w:tr w:rsidR="001F7D25" w:rsidRPr="001F7D25" w14:paraId="204EB732" w14:textId="77777777" w:rsidTr="001F7D25">
        <w:trPr>
          <w:cantSplit/>
        </w:trPr>
        <w:tc>
          <w:tcPr>
            <w:tcW w:w="5000" w:type="pct"/>
            <w:vAlign w:val="center"/>
          </w:tcPr>
          <w:p w14:paraId="452E67BE" w14:textId="77777777" w:rsidR="001F7D25" w:rsidRPr="00017D54" w:rsidRDefault="001F7D25" w:rsidP="00017D54">
            <w:pPr>
              <w:spacing w:before="0" w:after="0" w:line="360" w:lineRule="auto"/>
              <w:rPr>
                <w:rFonts w:cs="Arial"/>
                <w:b/>
                <w:sz w:val="24"/>
                <w:lang w:val="es-AR"/>
              </w:rPr>
            </w:pPr>
            <w:r>
              <w:rPr>
                <w:rFonts w:cs="Arial"/>
                <w:b/>
                <w:sz w:val="24"/>
                <w:lang w:val="es-AR"/>
              </w:rPr>
              <w:t>Historia</w:t>
            </w:r>
          </w:p>
        </w:tc>
      </w:tr>
    </w:tbl>
    <w:p w14:paraId="06D6C479" w14:textId="77777777" w:rsidR="001F7D25" w:rsidRDefault="001F7D25" w:rsidP="0018715C">
      <w:pPr>
        <w:pStyle w:val="Textoindependiente"/>
        <w:rPr>
          <w:lang w:val="es-AR"/>
        </w:rPr>
      </w:pPr>
    </w:p>
    <w:tbl>
      <w:tblPr>
        <w:tblW w:w="6504" w:type="pct"/>
        <w:tblInd w:w="-2160" w:type="dxa"/>
        <w:tblBorders>
          <w:top w:val="single" w:sz="4" w:space="0" w:color="3F4243"/>
          <w:left w:val="single" w:sz="4" w:space="0" w:color="3F4243"/>
          <w:bottom w:val="single" w:sz="4" w:space="0" w:color="3F4243"/>
          <w:right w:val="single" w:sz="4" w:space="0" w:color="3F4243"/>
          <w:insideH w:val="single" w:sz="4" w:space="0" w:color="3F4243"/>
          <w:insideV w:val="single" w:sz="4" w:space="0" w:color="3F4243"/>
        </w:tblBorders>
        <w:tblLayout w:type="fixed"/>
        <w:tblLook w:val="01E0" w:firstRow="1" w:lastRow="1" w:firstColumn="1" w:lastColumn="1" w:noHBand="0" w:noVBand="0"/>
      </w:tblPr>
      <w:tblGrid>
        <w:gridCol w:w="1372"/>
        <w:gridCol w:w="2200"/>
        <w:gridCol w:w="1785"/>
        <w:gridCol w:w="3434"/>
      </w:tblGrid>
      <w:tr w:rsidR="0001242B" w:rsidRPr="001F7D25" w14:paraId="31A7BEF9" w14:textId="77777777" w:rsidTr="0091357E">
        <w:trPr>
          <w:cantSplit/>
          <w:tblHeader/>
        </w:trPr>
        <w:tc>
          <w:tcPr>
            <w:tcW w:w="780" w:type="pct"/>
            <w:tcBorders>
              <w:left w:val="nil"/>
            </w:tcBorders>
            <w:vAlign w:val="center"/>
          </w:tcPr>
          <w:p w14:paraId="783BF81F" w14:textId="77777777" w:rsidR="0001242B" w:rsidRPr="00CF0923" w:rsidRDefault="0001242B" w:rsidP="0001242B">
            <w:pPr>
              <w:spacing w:before="40" w:after="0" w:line="360" w:lineRule="auto"/>
              <w:rPr>
                <w:rFonts w:cs="Arial"/>
                <w:color w:val="1F497D"/>
                <w:szCs w:val="22"/>
                <w:lang w:val="es-AR"/>
              </w:rPr>
            </w:pPr>
            <w:bookmarkStart w:id="2" w:name="OLE_LINK81"/>
            <w:bookmarkStart w:id="3" w:name="OLE_LINK82"/>
            <w:r w:rsidRPr="00271150">
              <w:rPr>
                <w:rFonts w:cs="Arial"/>
                <w:color w:val="1F497D"/>
                <w:szCs w:val="22"/>
                <w:lang w:val="es-AR"/>
              </w:rPr>
              <w:t>Versión No.</w:t>
            </w:r>
          </w:p>
        </w:tc>
        <w:tc>
          <w:tcPr>
            <w:tcW w:w="1251" w:type="pct"/>
            <w:vAlign w:val="center"/>
          </w:tcPr>
          <w:p w14:paraId="2FAAB6DF" w14:textId="77777777" w:rsidR="0001242B" w:rsidRPr="0001242B" w:rsidRDefault="0001242B" w:rsidP="0001242B">
            <w:pPr>
              <w:spacing w:before="40" w:after="0" w:line="360" w:lineRule="auto"/>
              <w:rPr>
                <w:rFonts w:cs="Arial"/>
                <w:color w:val="1F497D"/>
                <w:szCs w:val="22"/>
                <w:lang w:val="es-AR"/>
              </w:rPr>
            </w:pPr>
            <w:r w:rsidRPr="0001242B">
              <w:rPr>
                <w:rFonts w:cs="Arial"/>
                <w:color w:val="1F497D"/>
                <w:szCs w:val="22"/>
                <w:lang w:val="es-AR"/>
              </w:rPr>
              <w:t>Fecha</w:t>
            </w:r>
          </w:p>
        </w:tc>
        <w:tc>
          <w:tcPr>
            <w:tcW w:w="1015" w:type="pct"/>
            <w:vAlign w:val="center"/>
          </w:tcPr>
          <w:p w14:paraId="43365B5C" w14:textId="77777777" w:rsidR="0001242B" w:rsidRPr="0001242B" w:rsidRDefault="0001242B" w:rsidP="0001242B">
            <w:pPr>
              <w:spacing w:before="40" w:after="0" w:line="360" w:lineRule="auto"/>
              <w:rPr>
                <w:rFonts w:cs="Arial"/>
                <w:color w:val="1F497D"/>
                <w:szCs w:val="22"/>
                <w:lang w:val="es-AR"/>
              </w:rPr>
            </w:pPr>
            <w:r w:rsidRPr="0001242B">
              <w:rPr>
                <w:rFonts w:cs="Arial"/>
                <w:color w:val="1F497D"/>
                <w:szCs w:val="22"/>
                <w:lang w:val="es-AR"/>
              </w:rPr>
              <w:t>Estado</w:t>
            </w:r>
          </w:p>
        </w:tc>
        <w:tc>
          <w:tcPr>
            <w:tcW w:w="1953" w:type="pct"/>
            <w:tcBorders>
              <w:right w:val="nil"/>
            </w:tcBorders>
            <w:vAlign w:val="center"/>
          </w:tcPr>
          <w:p w14:paraId="175BA3CD" w14:textId="77777777" w:rsidR="0001242B" w:rsidRPr="0001242B" w:rsidRDefault="0001242B" w:rsidP="0001242B">
            <w:pPr>
              <w:spacing w:before="40" w:after="0" w:line="360" w:lineRule="auto"/>
              <w:rPr>
                <w:rFonts w:cs="Arial"/>
                <w:color w:val="1F497D"/>
                <w:szCs w:val="22"/>
                <w:lang w:val="es-AR"/>
              </w:rPr>
            </w:pPr>
            <w:r w:rsidRPr="0001242B">
              <w:rPr>
                <w:rFonts w:cs="Arial"/>
                <w:color w:val="1F497D"/>
                <w:szCs w:val="22"/>
                <w:lang w:val="es-AR"/>
              </w:rPr>
              <w:t>Razón del Cambio</w:t>
            </w:r>
          </w:p>
        </w:tc>
      </w:tr>
      <w:bookmarkEnd w:id="2"/>
      <w:bookmarkEnd w:id="3"/>
      <w:tr w:rsidR="0001242B" w:rsidRPr="00077D65" w14:paraId="2AC819FC" w14:textId="77777777" w:rsidTr="0001242B">
        <w:trPr>
          <w:cantSplit/>
        </w:trPr>
        <w:tc>
          <w:tcPr>
            <w:tcW w:w="780" w:type="pct"/>
            <w:tcBorders>
              <w:left w:val="nil"/>
            </w:tcBorders>
            <w:vAlign w:val="center"/>
          </w:tcPr>
          <w:p w14:paraId="0B562596" w14:textId="77777777" w:rsidR="0001242B" w:rsidRPr="00017D54" w:rsidRDefault="0001242B" w:rsidP="00017D54">
            <w:pPr>
              <w:spacing w:before="40" w:after="0" w:line="360" w:lineRule="auto"/>
              <w:rPr>
                <w:rFonts w:cs="Arial"/>
                <w:sz w:val="20"/>
                <w:szCs w:val="20"/>
                <w:highlight w:val="yellow"/>
                <w:lang w:val="es-AR"/>
              </w:rPr>
            </w:pPr>
            <w:r w:rsidRPr="006B4A89">
              <w:rPr>
                <w:rFonts w:cs="Arial"/>
                <w:sz w:val="20"/>
                <w:szCs w:val="20"/>
                <w:lang w:val="es-AR"/>
              </w:rPr>
              <w:t>01-00</w:t>
            </w:r>
          </w:p>
        </w:tc>
        <w:tc>
          <w:tcPr>
            <w:tcW w:w="1251" w:type="pct"/>
            <w:vAlign w:val="center"/>
          </w:tcPr>
          <w:p w14:paraId="02EC97C7" w14:textId="7F2E4D90" w:rsidR="0001242B" w:rsidRPr="006B4A89" w:rsidRDefault="00064993" w:rsidP="00017D54">
            <w:pPr>
              <w:spacing w:before="40" w:after="0" w:line="360" w:lineRule="auto"/>
              <w:rPr>
                <w:rFonts w:cs="Arial"/>
                <w:sz w:val="20"/>
                <w:szCs w:val="20"/>
                <w:lang w:val="es-AR"/>
              </w:rPr>
            </w:pPr>
            <w:r>
              <w:rPr>
                <w:rFonts w:cs="Arial"/>
                <w:sz w:val="20"/>
                <w:szCs w:val="20"/>
                <w:lang w:val="es-AR"/>
              </w:rPr>
              <w:t xml:space="preserve">19 </w:t>
            </w:r>
            <w:r w:rsidR="00515676">
              <w:rPr>
                <w:rFonts w:cs="Arial"/>
                <w:sz w:val="20"/>
                <w:szCs w:val="20"/>
                <w:lang w:val="es-AR"/>
              </w:rPr>
              <w:t xml:space="preserve">de </w:t>
            </w:r>
            <w:r>
              <w:rPr>
                <w:rFonts w:cs="Arial"/>
                <w:sz w:val="20"/>
                <w:szCs w:val="20"/>
                <w:lang w:val="es-AR"/>
              </w:rPr>
              <w:t>Diciembre</w:t>
            </w:r>
            <w:r w:rsidR="00515676">
              <w:rPr>
                <w:rFonts w:cs="Arial"/>
                <w:sz w:val="20"/>
                <w:szCs w:val="20"/>
                <w:lang w:val="es-AR"/>
              </w:rPr>
              <w:t xml:space="preserve"> de 2025</w:t>
            </w:r>
          </w:p>
        </w:tc>
        <w:tc>
          <w:tcPr>
            <w:tcW w:w="1015" w:type="pct"/>
            <w:vAlign w:val="center"/>
          </w:tcPr>
          <w:p w14:paraId="49876E2E" w14:textId="4265469A" w:rsidR="0001242B" w:rsidRPr="006B4A89" w:rsidRDefault="00515676" w:rsidP="00017D54">
            <w:pPr>
              <w:spacing w:before="40" w:after="0" w:line="360" w:lineRule="auto"/>
              <w:rPr>
                <w:rFonts w:cs="Arial"/>
                <w:sz w:val="20"/>
                <w:szCs w:val="20"/>
                <w:lang w:val="es-AR"/>
              </w:rPr>
            </w:pPr>
            <w:r>
              <w:rPr>
                <w:rFonts w:cs="Arial"/>
                <w:sz w:val="20"/>
                <w:szCs w:val="20"/>
                <w:lang w:val="es-AR"/>
              </w:rPr>
              <w:t>Final</w:t>
            </w:r>
          </w:p>
        </w:tc>
        <w:tc>
          <w:tcPr>
            <w:tcW w:w="1953" w:type="pct"/>
            <w:tcBorders>
              <w:right w:val="nil"/>
            </w:tcBorders>
            <w:vAlign w:val="center"/>
          </w:tcPr>
          <w:p w14:paraId="6B9AC017" w14:textId="77777777" w:rsidR="0001242B" w:rsidRPr="00017D54" w:rsidRDefault="0001242B" w:rsidP="00017D54">
            <w:pPr>
              <w:spacing w:before="40" w:after="0" w:line="360" w:lineRule="auto"/>
              <w:rPr>
                <w:rFonts w:cs="Arial"/>
                <w:sz w:val="20"/>
                <w:szCs w:val="20"/>
                <w:highlight w:val="yellow"/>
                <w:lang w:val="es-AR"/>
              </w:rPr>
            </w:pPr>
          </w:p>
        </w:tc>
      </w:tr>
    </w:tbl>
    <w:p w14:paraId="5999941D" w14:textId="77777777" w:rsidR="001F7D25" w:rsidRDefault="001F7D25" w:rsidP="0018715C">
      <w:pPr>
        <w:pStyle w:val="Textoindependiente"/>
        <w:rPr>
          <w:lang w:val="es-AR"/>
        </w:rPr>
      </w:pPr>
    </w:p>
    <w:tbl>
      <w:tblPr>
        <w:tblW w:w="6504" w:type="pct"/>
        <w:tblInd w:w="-2160" w:type="dxa"/>
        <w:tblBorders>
          <w:bottom w:val="single" w:sz="4" w:space="0" w:color="3F4243"/>
          <w:right w:val="single" w:sz="4" w:space="0" w:color="3F4243"/>
          <w:insideH w:val="single" w:sz="4" w:space="0" w:color="3F4243"/>
          <w:insideV w:val="single" w:sz="4" w:space="0" w:color="3F4243"/>
        </w:tblBorders>
        <w:tblLayout w:type="fixed"/>
        <w:tblLook w:val="01E0" w:firstRow="1" w:lastRow="1" w:firstColumn="1" w:lastColumn="1" w:noHBand="0" w:noVBand="0"/>
      </w:tblPr>
      <w:tblGrid>
        <w:gridCol w:w="8784"/>
      </w:tblGrid>
      <w:tr w:rsidR="0001242B" w:rsidRPr="001F7D25" w14:paraId="27F297C7" w14:textId="77777777" w:rsidTr="00E50EE8">
        <w:trPr>
          <w:cantSplit/>
        </w:trPr>
        <w:tc>
          <w:tcPr>
            <w:tcW w:w="5000" w:type="pct"/>
            <w:vAlign w:val="center"/>
          </w:tcPr>
          <w:p w14:paraId="73D405E2" w14:textId="77777777" w:rsidR="0001242B" w:rsidRPr="00FB22DA" w:rsidRDefault="0001242B" w:rsidP="00017D54">
            <w:pPr>
              <w:spacing w:before="0" w:after="0" w:line="360" w:lineRule="auto"/>
              <w:rPr>
                <w:sz w:val="20"/>
                <w:szCs w:val="20"/>
                <w:lang w:val="es-AR"/>
              </w:rPr>
            </w:pPr>
            <w:r>
              <w:rPr>
                <w:rFonts w:cs="Arial"/>
                <w:b/>
                <w:sz w:val="24"/>
                <w:lang w:val="es-AR"/>
              </w:rPr>
              <w:t>Revisión</w:t>
            </w:r>
          </w:p>
        </w:tc>
      </w:tr>
    </w:tbl>
    <w:p w14:paraId="20B57DB1" w14:textId="77777777" w:rsidR="0001242B" w:rsidRDefault="0001242B" w:rsidP="0001242B">
      <w:pPr>
        <w:pStyle w:val="Textoindependiente"/>
        <w:rPr>
          <w:lang w:val="es-AR"/>
        </w:rPr>
      </w:pPr>
    </w:p>
    <w:tbl>
      <w:tblPr>
        <w:tblW w:w="6504" w:type="pct"/>
        <w:tblInd w:w="-2160" w:type="dxa"/>
        <w:tblBorders>
          <w:top w:val="single" w:sz="4" w:space="0" w:color="3F4243"/>
          <w:left w:val="single" w:sz="4" w:space="0" w:color="3F4243"/>
          <w:bottom w:val="single" w:sz="4" w:space="0" w:color="3F4243"/>
          <w:right w:val="single" w:sz="4" w:space="0" w:color="3F4243"/>
          <w:insideH w:val="single" w:sz="4" w:space="0" w:color="3F4243"/>
          <w:insideV w:val="single" w:sz="4" w:space="0" w:color="3F4243"/>
        </w:tblBorders>
        <w:tblLayout w:type="fixed"/>
        <w:tblLook w:val="01E0" w:firstRow="1" w:lastRow="1" w:firstColumn="1" w:lastColumn="1" w:noHBand="0" w:noVBand="0"/>
      </w:tblPr>
      <w:tblGrid>
        <w:gridCol w:w="3573"/>
        <w:gridCol w:w="1649"/>
        <w:gridCol w:w="1371"/>
        <w:gridCol w:w="2198"/>
      </w:tblGrid>
      <w:tr w:rsidR="00017D54" w:rsidRPr="001F7D25" w14:paraId="3BB48329" w14:textId="77777777" w:rsidTr="0091357E">
        <w:trPr>
          <w:cantSplit/>
          <w:tblHeader/>
        </w:trPr>
        <w:tc>
          <w:tcPr>
            <w:tcW w:w="2032" w:type="pct"/>
            <w:tcBorders>
              <w:left w:val="nil"/>
            </w:tcBorders>
            <w:vAlign w:val="center"/>
          </w:tcPr>
          <w:p w14:paraId="6DA3C551" w14:textId="77777777" w:rsidR="00017D54" w:rsidRPr="00CF0923" w:rsidRDefault="00017D54" w:rsidP="00017D54">
            <w:pPr>
              <w:spacing w:before="40" w:after="0" w:line="360" w:lineRule="auto"/>
              <w:rPr>
                <w:rFonts w:cs="Arial"/>
                <w:color w:val="1F497D"/>
                <w:szCs w:val="22"/>
                <w:lang w:val="es-AR"/>
              </w:rPr>
            </w:pPr>
            <w:bookmarkStart w:id="4" w:name="OLE_LINK79"/>
            <w:bookmarkStart w:id="5" w:name="OLE_LINK80"/>
            <w:bookmarkStart w:id="6" w:name="OLE_LINK98"/>
            <w:bookmarkStart w:id="7" w:name="OLE_LINK99"/>
            <w:r>
              <w:rPr>
                <w:rFonts w:cs="Arial"/>
                <w:color w:val="1F497D"/>
                <w:szCs w:val="22"/>
                <w:lang w:val="es-AR"/>
              </w:rPr>
              <w:t>Detalle de la Revisión</w:t>
            </w:r>
          </w:p>
        </w:tc>
        <w:tc>
          <w:tcPr>
            <w:tcW w:w="938" w:type="pct"/>
            <w:vAlign w:val="center"/>
          </w:tcPr>
          <w:p w14:paraId="3ED5A259" w14:textId="77777777" w:rsidR="00017D54" w:rsidRPr="00753B01" w:rsidRDefault="00017D54" w:rsidP="00017D54">
            <w:pPr>
              <w:spacing w:before="40" w:after="0" w:line="360" w:lineRule="auto"/>
              <w:rPr>
                <w:rFonts w:cs="Arial"/>
                <w:color w:val="1F497D"/>
                <w:szCs w:val="22"/>
                <w:lang w:val="es-AR"/>
              </w:rPr>
            </w:pPr>
            <w:r>
              <w:rPr>
                <w:rFonts w:cs="Arial"/>
                <w:color w:val="1F497D"/>
                <w:szCs w:val="22"/>
                <w:lang w:val="es-AR"/>
              </w:rPr>
              <w:t>Revisión No.</w:t>
            </w:r>
          </w:p>
        </w:tc>
        <w:tc>
          <w:tcPr>
            <w:tcW w:w="780" w:type="pct"/>
            <w:vAlign w:val="center"/>
          </w:tcPr>
          <w:p w14:paraId="24C1F5CB" w14:textId="77777777" w:rsidR="00017D54" w:rsidRPr="00753B01" w:rsidRDefault="00017D54" w:rsidP="00017D54">
            <w:pPr>
              <w:spacing w:before="40" w:after="0" w:line="360" w:lineRule="auto"/>
              <w:rPr>
                <w:rFonts w:cs="Arial"/>
                <w:color w:val="1F497D"/>
                <w:szCs w:val="22"/>
                <w:lang w:val="es-AR"/>
              </w:rPr>
            </w:pPr>
            <w:r>
              <w:rPr>
                <w:rFonts w:cs="Arial"/>
                <w:color w:val="1F497D"/>
                <w:szCs w:val="22"/>
                <w:lang w:val="es-AR"/>
              </w:rPr>
              <w:t>Versión No.</w:t>
            </w:r>
          </w:p>
        </w:tc>
        <w:tc>
          <w:tcPr>
            <w:tcW w:w="1250" w:type="pct"/>
            <w:tcBorders>
              <w:right w:val="nil"/>
            </w:tcBorders>
            <w:vAlign w:val="center"/>
          </w:tcPr>
          <w:p w14:paraId="3FFF2ED5" w14:textId="77777777" w:rsidR="00017D54" w:rsidRPr="00753B01" w:rsidRDefault="00017D54" w:rsidP="00017D54">
            <w:pPr>
              <w:spacing w:before="40" w:after="0" w:line="360" w:lineRule="auto"/>
              <w:rPr>
                <w:rFonts w:cs="Arial"/>
                <w:color w:val="1F497D"/>
                <w:szCs w:val="22"/>
                <w:lang w:val="es-AR"/>
              </w:rPr>
            </w:pPr>
            <w:r>
              <w:rPr>
                <w:rFonts w:cs="Arial"/>
                <w:color w:val="1F497D"/>
                <w:szCs w:val="22"/>
                <w:lang w:val="es-AR"/>
              </w:rPr>
              <w:t>Fecha</w:t>
            </w:r>
          </w:p>
        </w:tc>
      </w:tr>
      <w:bookmarkEnd w:id="4"/>
      <w:bookmarkEnd w:id="5"/>
      <w:tr w:rsidR="00017D54" w:rsidRPr="00077D65" w14:paraId="2056DBEF" w14:textId="77777777" w:rsidTr="00017D54">
        <w:trPr>
          <w:cantSplit/>
        </w:trPr>
        <w:tc>
          <w:tcPr>
            <w:tcW w:w="2032" w:type="pct"/>
            <w:tcBorders>
              <w:left w:val="nil"/>
            </w:tcBorders>
            <w:vAlign w:val="center"/>
          </w:tcPr>
          <w:p w14:paraId="1718974F" w14:textId="77777777" w:rsidR="00017D54" w:rsidRPr="006B4A89" w:rsidRDefault="00017D54" w:rsidP="00017D54">
            <w:pPr>
              <w:spacing w:before="40" w:after="0" w:line="360" w:lineRule="auto"/>
              <w:rPr>
                <w:rFonts w:cs="Arial"/>
                <w:sz w:val="20"/>
                <w:szCs w:val="20"/>
                <w:highlight w:val="yellow"/>
                <w:lang w:val="es-AR"/>
              </w:rPr>
            </w:pPr>
          </w:p>
        </w:tc>
        <w:tc>
          <w:tcPr>
            <w:tcW w:w="938" w:type="pct"/>
            <w:vAlign w:val="center"/>
          </w:tcPr>
          <w:p w14:paraId="25717C41" w14:textId="77777777" w:rsidR="00017D54" w:rsidRPr="006B4A89" w:rsidRDefault="00017D54" w:rsidP="00017D54">
            <w:pPr>
              <w:spacing w:before="40" w:after="0" w:line="360" w:lineRule="auto"/>
              <w:rPr>
                <w:rFonts w:cs="Arial"/>
                <w:sz w:val="20"/>
                <w:szCs w:val="20"/>
                <w:highlight w:val="yellow"/>
                <w:lang w:val="es-AR"/>
              </w:rPr>
            </w:pPr>
          </w:p>
        </w:tc>
        <w:tc>
          <w:tcPr>
            <w:tcW w:w="780" w:type="pct"/>
            <w:vAlign w:val="center"/>
          </w:tcPr>
          <w:p w14:paraId="0DB89931" w14:textId="77777777" w:rsidR="00017D54" w:rsidRPr="006B4A89" w:rsidRDefault="00017D54" w:rsidP="00017D54">
            <w:pPr>
              <w:spacing w:before="40" w:after="0" w:line="360" w:lineRule="auto"/>
              <w:rPr>
                <w:rFonts w:cs="Arial"/>
                <w:sz w:val="20"/>
                <w:szCs w:val="20"/>
                <w:highlight w:val="yellow"/>
                <w:lang w:val="es-AR"/>
              </w:rPr>
            </w:pPr>
          </w:p>
        </w:tc>
        <w:tc>
          <w:tcPr>
            <w:tcW w:w="1250" w:type="pct"/>
            <w:tcBorders>
              <w:right w:val="nil"/>
            </w:tcBorders>
            <w:vAlign w:val="center"/>
          </w:tcPr>
          <w:p w14:paraId="7DD99C87" w14:textId="77777777" w:rsidR="00017D54" w:rsidRPr="006B4A89" w:rsidRDefault="00017D54" w:rsidP="00017D54">
            <w:pPr>
              <w:spacing w:before="40" w:after="0" w:line="360" w:lineRule="auto"/>
              <w:rPr>
                <w:rFonts w:cs="Arial"/>
                <w:sz w:val="20"/>
                <w:szCs w:val="20"/>
                <w:highlight w:val="yellow"/>
                <w:lang w:val="es-AR"/>
              </w:rPr>
            </w:pPr>
          </w:p>
        </w:tc>
      </w:tr>
      <w:bookmarkEnd w:id="1"/>
      <w:bookmarkEnd w:id="6"/>
      <w:bookmarkEnd w:id="7"/>
    </w:tbl>
    <w:p w14:paraId="3F402116" w14:textId="77777777" w:rsidR="0001242B" w:rsidRDefault="0001242B" w:rsidP="0001242B">
      <w:pPr>
        <w:pStyle w:val="Textoindependiente"/>
        <w:rPr>
          <w:lang w:val="es-AR"/>
        </w:rPr>
      </w:pPr>
    </w:p>
    <w:p w14:paraId="1A422ADA" w14:textId="77777777" w:rsidR="00A84F2C" w:rsidRPr="00A84F2C" w:rsidRDefault="00A84F2C" w:rsidP="00A84F2C">
      <w:pPr>
        <w:pStyle w:val="Default"/>
        <w:spacing w:after="240"/>
        <w:jc w:val="both"/>
        <w:rPr>
          <w:rFonts w:ascii="Arial" w:hAnsi="Arial" w:cs="Arial"/>
          <w:color w:val="57585A"/>
          <w:sz w:val="22"/>
          <w:szCs w:val="22"/>
          <w:lang w:val="es-AR"/>
        </w:rPr>
      </w:pPr>
    </w:p>
    <w:p w14:paraId="47DDD49B" w14:textId="77777777" w:rsidR="00BF4314" w:rsidRDefault="00BF4314" w:rsidP="00BF4314">
      <w:pPr>
        <w:pStyle w:val="Ttulo1"/>
        <w:tabs>
          <w:tab w:val="clear" w:pos="360"/>
          <w:tab w:val="num" w:pos="-2268"/>
        </w:tabs>
        <w:ind w:left="-2268" w:firstLine="0"/>
      </w:pPr>
      <w:bookmarkStart w:id="8" w:name="_Toc366487763"/>
      <w:r>
        <w:rPr>
          <w:lang w:val="es-AR"/>
        </w:rPr>
        <w:lastRenderedPageBreak/>
        <w:t>Datos de Contacto</w:t>
      </w:r>
      <w:bookmarkEnd w:id="8"/>
    </w:p>
    <w:p w14:paraId="24320B7D" w14:textId="77777777" w:rsidR="00BF4314" w:rsidRPr="00201695" w:rsidRDefault="00BF4314" w:rsidP="00BF4314">
      <w:pPr>
        <w:pStyle w:val="Message"/>
        <w:rPr>
          <w:lang w:val="es-AR"/>
        </w:rPr>
      </w:pPr>
      <w:r>
        <w:rPr>
          <w:lang w:val="es-AR"/>
        </w:rPr>
        <w:t>Personas afectadas al proyecto</w:t>
      </w:r>
    </w:p>
    <w:p w14:paraId="2EEF7CCC" w14:textId="77777777" w:rsidR="005A1885" w:rsidRDefault="005A1885" w:rsidP="00E94951">
      <w:pPr>
        <w:pStyle w:val="Default"/>
        <w:spacing w:after="240"/>
        <w:jc w:val="both"/>
        <w:rPr>
          <w:rFonts w:ascii="Arial" w:hAnsi="Arial" w:cs="Arial"/>
          <w:color w:val="57585A"/>
          <w:sz w:val="22"/>
          <w:szCs w:val="22"/>
          <w:lang w:val="es-AR"/>
        </w:rPr>
      </w:pPr>
    </w:p>
    <w:tbl>
      <w:tblPr>
        <w:tblW w:w="6504" w:type="pct"/>
        <w:tblInd w:w="-2160" w:type="dxa"/>
        <w:tblBorders>
          <w:bottom w:val="single" w:sz="4" w:space="0" w:color="3F4243"/>
          <w:right w:val="single" w:sz="4" w:space="0" w:color="3F4243"/>
          <w:insideH w:val="single" w:sz="4" w:space="0" w:color="3F4243"/>
          <w:insideV w:val="single" w:sz="4" w:space="0" w:color="3F4243"/>
        </w:tblBorders>
        <w:tblLayout w:type="fixed"/>
        <w:tblLook w:val="01E0" w:firstRow="1" w:lastRow="1" w:firstColumn="1" w:lastColumn="1" w:noHBand="0" w:noVBand="0"/>
      </w:tblPr>
      <w:tblGrid>
        <w:gridCol w:w="8784"/>
      </w:tblGrid>
      <w:tr w:rsidR="00BF4314" w:rsidRPr="001F7D25" w14:paraId="63EAC473" w14:textId="77777777" w:rsidTr="00E50EE8">
        <w:trPr>
          <w:cantSplit/>
        </w:trPr>
        <w:tc>
          <w:tcPr>
            <w:tcW w:w="5000" w:type="pct"/>
            <w:vAlign w:val="center"/>
          </w:tcPr>
          <w:p w14:paraId="151F1163" w14:textId="77777777" w:rsidR="00BF4314" w:rsidRPr="00A843D4" w:rsidRDefault="00A843D4" w:rsidP="00A843D4">
            <w:pPr>
              <w:pStyle w:val="Descripcin"/>
              <w:keepNext/>
              <w:jc w:val="both"/>
              <w:rPr>
                <w:rFonts w:cs="Arial"/>
                <w:b w:val="0"/>
                <w:i w:val="0"/>
                <w:lang w:val="es-AR"/>
              </w:rPr>
            </w:pPr>
            <w:bookmarkStart w:id="9" w:name="_Toc366487800"/>
            <w:bookmarkStart w:id="10" w:name="OLE_LINK96"/>
            <w:bookmarkStart w:id="11" w:name="OLE_LINK97"/>
            <w:r w:rsidRPr="004944F7">
              <w:rPr>
                <w:rFonts w:cs="Arial"/>
                <w:i w:val="0"/>
                <w:lang w:val="es-AR"/>
              </w:rPr>
              <w:t xml:space="preserve">Tabla </w:t>
            </w:r>
            <w:r w:rsidR="00425410" w:rsidRPr="004944F7">
              <w:rPr>
                <w:rFonts w:cs="Arial"/>
                <w:i w:val="0"/>
              </w:rPr>
              <w:fldChar w:fldCharType="begin"/>
            </w:r>
            <w:r w:rsidRPr="004944F7">
              <w:rPr>
                <w:rFonts w:cs="Arial"/>
                <w:i w:val="0"/>
                <w:lang w:val="es-AR"/>
              </w:rPr>
              <w:instrText xml:space="preserve"> SEQ Tabla \* ARABIC </w:instrText>
            </w:r>
            <w:r w:rsidR="00425410" w:rsidRPr="004944F7">
              <w:rPr>
                <w:rFonts w:cs="Arial"/>
                <w:i w:val="0"/>
              </w:rPr>
              <w:fldChar w:fldCharType="separate"/>
            </w:r>
            <w:r w:rsidRPr="004944F7">
              <w:rPr>
                <w:rFonts w:cs="Arial"/>
                <w:i w:val="0"/>
                <w:noProof/>
                <w:lang w:val="es-AR"/>
              </w:rPr>
              <w:t>1</w:t>
            </w:r>
            <w:r w:rsidR="00425410" w:rsidRPr="004944F7">
              <w:rPr>
                <w:rFonts w:cs="Arial"/>
                <w:i w:val="0"/>
              </w:rPr>
              <w:fldChar w:fldCharType="end"/>
            </w:r>
            <w:r w:rsidRPr="004944F7">
              <w:rPr>
                <w:rFonts w:cs="Arial"/>
                <w:i w:val="0"/>
                <w:lang w:val="es-AR"/>
              </w:rPr>
              <w:t xml:space="preserve"> </w:t>
            </w:r>
            <w:r>
              <w:rPr>
                <w:rFonts w:cs="Arial"/>
                <w:i w:val="0"/>
                <w:lang w:val="es-AR"/>
              </w:rPr>
              <w:t>|</w:t>
            </w:r>
            <w:r w:rsidRPr="004944F7">
              <w:rPr>
                <w:rFonts w:cs="Arial"/>
                <w:b w:val="0"/>
                <w:i w:val="0"/>
                <w:lang w:val="es-AR"/>
              </w:rPr>
              <w:t xml:space="preserve"> </w:t>
            </w:r>
            <w:r>
              <w:rPr>
                <w:rFonts w:cs="Arial"/>
                <w:b w:val="0"/>
                <w:i w:val="0"/>
                <w:lang w:val="es-AR"/>
              </w:rPr>
              <w:t>Contactos</w:t>
            </w:r>
            <w:bookmarkEnd w:id="9"/>
          </w:p>
        </w:tc>
      </w:tr>
    </w:tbl>
    <w:p w14:paraId="407F668A" w14:textId="77777777" w:rsidR="00BF4314" w:rsidRDefault="00BF4314" w:rsidP="00BF4314">
      <w:pPr>
        <w:pStyle w:val="Textoindependiente"/>
        <w:rPr>
          <w:lang w:val="es-AR"/>
        </w:rPr>
      </w:pPr>
    </w:p>
    <w:tbl>
      <w:tblPr>
        <w:tblW w:w="6504" w:type="pct"/>
        <w:tblInd w:w="-2160" w:type="dxa"/>
        <w:tblBorders>
          <w:top w:val="single" w:sz="4" w:space="0" w:color="3F4243"/>
          <w:left w:val="single" w:sz="4" w:space="0" w:color="3F4243"/>
          <w:bottom w:val="single" w:sz="4" w:space="0" w:color="3F4243"/>
          <w:right w:val="single" w:sz="4" w:space="0" w:color="3F4243"/>
          <w:insideH w:val="single" w:sz="4" w:space="0" w:color="3F4243"/>
          <w:insideV w:val="single" w:sz="4" w:space="0" w:color="3F4243"/>
        </w:tblBorders>
        <w:tblLayout w:type="fixed"/>
        <w:tblLook w:val="01E0" w:firstRow="1" w:lastRow="1" w:firstColumn="1" w:lastColumn="1" w:noHBand="0" w:noVBand="0"/>
      </w:tblPr>
      <w:tblGrid>
        <w:gridCol w:w="4395"/>
        <w:gridCol w:w="4396"/>
      </w:tblGrid>
      <w:tr w:rsidR="00A843D4" w:rsidRPr="001F7D25" w14:paraId="18780A08" w14:textId="77777777" w:rsidTr="00DC6082">
        <w:trPr>
          <w:cantSplit/>
          <w:tblHeader/>
        </w:trPr>
        <w:tc>
          <w:tcPr>
            <w:tcW w:w="2500" w:type="pct"/>
            <w:tcBorders>
              <w:left w:val="nil"/>
            </w:tcBorders>
            <w:vAlign w:val="center"/>
          </w:tcPr>
          <w:p w14:paraId="728D9226" w14:textId="77777777" w:rsidR="00A843D4" w:rsidRPr="00753B01" w:rsidRDefault="00A843D4" w:rsidP="00E50EE8">
            <w:pPr>
              <w:spacing w:before="40" w:after="0" w:line="360" w:lineRule="auto"/>
              <w:rPr>
                <w:rFonts w:cs="Arial"/>
                <w:color w:val="1F497D"/>
                <w:szCs w:val="22"/>
                <w:lang w:val="es-AR"/>
              </w:rPr>
            </w:pPr>
            <w:bookmarkStart w:id="12" w:name="OLE_LINK75"/>
            <w:bookmarkStart w:id="13" w:name="OLE_LINK76"/>
            <w:bookmarkEnd w:id="10"/>
            <w:bookmarkEnd w:id="11"/>
            <w:r>
              <w:rPr>
                <w:rFonts w:cs="Arial"/>
                <w:color w:val="1F497D"/>
                <w:szCs w:val="22"/>
                <w:lang w:val="es-AR"/>
              </w:rPr>
              <w:t>Personal Propio</w:t>
            </w:r>
          </w:p>
        </w:tc>
        <w:tc>
          <w:tcPr>
            <w:tcW w:w="2500" w:type="pct"/>
            <w:tcBorders>
              <w:bottom w:val="single" w:sz="4" w:space="0" w:color="3F4243"/>
              <w:right w:val="nil"/>
            </w:tcBorders>
            <w:vAlign w:val="center"/>
          </w:tcPr>
          <w:p w14:paraId="3C2CA9BA" w14:textId="77777777" w:rsidR="00A843D4" w:rsidRPr="00753B01" w:rsidRDefault="00A843D4" w:rsidP="00E50EE8">
            <w:pPr>
              <w:spacing w:before="40" w:after="0" w:line="360" w:lineRule="auto"/>
              <w:rPr>
                <w:rFonts w:cs="Arial"/>
                <w:color w:val="1F497D"/>
                <w:szCs w:val="22"/>
                <w:lang w:val="es-AR"/>
              </w:rPr>
            </w:pPr>
            <w:r>
              <w:rPr>
                <w:rFonts w:cs="Arial"/>
                <w:color w:val="1F497D"/>
                <w:szCs w:val="22"/>
                <w:lang w:val="es-AR"/>
              </w:rPr>
              <w:t>Personal del Cliente</w:t>
            </w:r>
          </w:p>
        </w:tc>
      </w:tr>
      <w:tr w:rsidR="00C87596" w:rsidRPr="008245CC" w14:paraId="120B5374" w14:textId="77777777" w:rsidTr="00DC6082">
        <w:trPr>
          <w:cantSplit/>
        </w:trPr>
        <w:tc>
          <w:tcPr>
            <w:tcW w:w="2500" w:type="pct"/>
            <w:tcBorders>
              <w:left w:val="nil"/>
            </w:tcBorders>
            <w:vAlign w:val="center"/>
          </w:tcPr>
          <w:p w14:paraId="502596FE" w14:textId="63A759A1" w:rsidR="00C87596" w:rsidRPr="008245CC" w:rsidRDefault="002C1872" w:rsidP="00C87596">
            <w:pPr>
              <w:spacing w:before="40" w:after="0" w:line="360" w:lineRule="auto"/>
              <w:rPr>
                <w:rFonts w:cs="Arial"/>
                <w:b/>
                <w:sz w:val="20"/>
                <w:szCs w:val="20"/>
                <w:lang w:val="es-AR"/>
              </w:rPr>
            </w:pPr>
            <w:bookmarkStart w:id="14" w:name="OLE_LINK73"/>
            <w:bookmarkStart w:id="15" w:name="OLE_LINK74"/>
            <w:r>
              <w:rPr>
                <w:rFonts w:cs="Arial"/>
                <w:b/>
                <w:sz w:val="20"/>
                <w:szCs w:val="20"/>
                <w:lang w:val="es-AR"/>
              </w:rPr>
              <w:t>Hernan, Barsanti</w:t>
            </w:r>
          </w:p>
          <w:p w14:paraId="4D1E700E" w14:textId="77777777" w:rsidR="00C87596" w:rsidRPr="00C54586" w:rsidRDefault="00C87596" w:rsidP="00C87596">
            <w:pPr>
              <w:spacing w:before="40" w:after="0" w:line="360" w:lineRule="auto"/>
              <w:rPr>
                <w:rFonts w:cs="Arial"/>
                <w:sz w:val="20"/>
                <w:szCs w:val="20"/>
                <w:lang w:val="en-US"/>
              </w:rPr>
            </w:pPr>
            <w:r w:rsidRPr="008245CC">
              <w:rPr>
                <w:rFonts w:cs="Arial"/>
                <w:sz w:val="20"/>
                <w:szCs w:val="20"/>
                <w:lang w:val="en-US"/>
              </w:rPr>
              <w:t>Project Manager</w:t>
            </w:r>
          </w:p>
          <w:p w14:paraId="23BDA480" w14:textId="1A017DB2" w:rsidR="00C87596" w:rsidRPr="008245CC" w:rsidRDefault="002C1872" w:rsidP="00C87596">
            <w:pPr>
              <w:spacing w:before="40" w:after="0" w:line="360" w:lineRule="auto"/>
              <w:rPr>
                <w:rFonts w:cs="Arial"/>
                <w:sz w:val="20"/>
                <w:szCs w:val="20"/>
                <w:lang w:val="es-AR"/>
              </w:rPr>
            </w:pPr>
            <w:hyperlink r:id="rId16" w:history="1">
              <w:r w:rsidRPr="00334CD2">
                <w:rPr>
                  <w:rStyle w:val="Hipervnculo"/>
                </w:rPr>
                <w:t>hernan.barsanti</w:t>
              </w:r>
              <w:r w:rsidRPr="00334CD2">
                <w:rPr>
                  <w:rStyle w:val="Hipervnculo"/>
                  <w:rFonts w:cs="Arial"/>
                  <w:sz w:val="20"/>
                  <w:szCs w:val="20"/>
                  <w:lang w:val="es-AR"/>
                </w:rPr>
                <w:t>@la.logicalis.com</w:t>
              </w:r>
            </w:hyperlink>
            <w:bookmarkEnd w:id="14"/>
            <w:bookmarkEnd w:id="15"/>
          </w:p>
        </w:tc>
        <w:tc>
          <w:tcPr>
            <w:tcW w:w="2500" w:type="pct"/>
            <w:tcBorders>
              <w:right w:val="nil"/>
            </w:tcBorders>
            <w:vAlign w:val="center"/>
          </w:tcPr>
          <w:p w14:paraId="7CB8C93D" w14:textId="657119A7" w:rsidR="002C1872" w:rsidRDefault="002C1872" w:rsidP="00BF01B0">
            <w:pPr>
              <w:spacing w:before="40" w:after="0" w:line="360" w:lineRule="auto"/>
              <w:rPr>
                <w:rFonts w:cs="Arial"/>
                <w:b/>
                <w:sz w:val="20"/>
                <w:szCs w:val="20"/>
                <w:lang w:val="en-US"/>
              </w:rPr>
            </w:pPr>
            <w:r>
              <w:rPr>
                <w:rFonts w:cs="Arial"/>
                <w:b/>
                <w:sz w:val="20"/>
                <w:szCs w:val="20"/>
                <w:lang w:val="en-US"/>
              </w:rPr>
              <w:t>Hernan Pablo, Kenigsztain</w:t>
            </w:r>
          </w:p>
          <w:p w14:paraId="67B6FC1B" w14:textId="77777777" w:rsidR="002C1872" w:rsidRPr="00C54586" w:rsidRDefault="002C1872" w:rsidP="002C1872">
            <w:pPr>
              <w:spacing w:before="40" w:after="0" w:line="360" w:lineRule="auto"/>
              <w:rPr>
                <w:rFonts w:cs="Arial"/>
                <w:sz w:val="20"/>
                <w:szCs w:val="20"/>
                <w:lang w:val="en-US"/>
              </w:rPr>
            </w:pPr>
            <w:r w:rsidRPr="008245CC">
              <w:rPr>
                <w:rFonts w:cs="Arial"/>
                <w:sz w:val="20"/>
                <w:szCs w:val="20"/>
                <w:lang w:val="en-US"/>
              </w:rPr>
              <w:t>Project Manager</w:t>
            </w:r>
          </w:p>
          <w:p w14:paraId="320557F0" w14:textId="7C89C1D5" w:rsidR="00C87596" w:rsidRPr="00704901" w:rsidRDefault="00CE60C9" w:rsidP="00C87596">
            <w:pPr>
              <w:spacing w:before="40" w:after="0" w:line="360" w:lineRule="auto"/>
              <w:rPr>
                <w:rFonts w:cs="Arial"/>
                <w:sz w:val="20"/>
                <w:szCs w:val="20"/>
              </w:rPr>
            </w:pPr>
            <w:hyperlink r:id="rId17" w:history="1">
              <w:r w:rsidRPr="003F779E">
                <w:rPr>
                  <w:rStyle w:val="Hipervnculo"/>
                </w:rPr>
                <w:t>hernan.kenigsztain@claro.com.ar</w:t>
              </w:r>
            </w:hyperlink>
          </w:p>
        </w:tc>
      </w:tr>
      <w:bookmarkEnd w:id="12"/>
      <w:bookmarkEnd w:id="13"/>
      <w:tr w:rsidR="002C1872" w:rsidRPr="008245CC" w14:paraId="0CC5402A" w14:textId="77777777" w:rsidTr="00DC6082">
        <w:trPr>
          <w:cantSplit/>
        </w:trPr>
        <w:tc>
          <w:tcPr>
            <w:tcW w:w="2500" w:type="pct"/>
            <w:tcBorders>
              <w:left w:val="nil"/>
            </w:tcBorders>
            <w:vAlign w:val="center"/>
          </w:tcPr>
          <w:p w14:paraId="1486C884" w14:textId="35FFD6A7" w:rsidR="002C1872" w:rsidRPr="002C1872" w:rsidRDefault="002C1872" w:rsidP="002C1872">
            <w:pPr>
              <w:spacing w:before="40" w:after="0" w:line="360" w:lineRule="auto"/>
              <w:rPr>
                <w:rFonts w:cs="Arial"/>
                <w:b/>
                <w:sz w:val="20"/>
                <w:szCs w:val="20"/>
                <w:lang w:val="es-AR"/>
              </w:rPr>
            </w:pPr>
            <w:r>
              <w:rPr>
                <w:rFonts w:cs="Arial"/>
                <w:b/>
                <w:sz w:val="20"/>
                <w:szCs w:val="20"/>
                <w:lang w:val="es-AR"/>
              </w:rPr>
              <w:t>Adrián, BONINO</w:t>
            </w:r>
          </w:p>
          <w:p w14:paraId="11C73677" w14:textId="77777777" w:rsidR="002C1872" w:rsidRDefault="002C1872" w:rsidP="002C1872">
            <w:pPr>
              <w:spacing w:before="40" w:after="0" w:line="360" w:lineRule="auto"/>
              <w:rPr>
                <w:rFonts w:cs="Arial"/>
                <w:sz w:val="20"/>
                <w:szCs w:val="20"/>
                <w:lang w:val="es-AR"/>
              </w:rPr>
            </w:pPr>
            <w:r>
              <w:rPr>
                <w:rFonts w:cs="Arial"/>
                <w:sz w:val="20"/>
                <w:szCs w:val="20"/>
                <w:lang w:val="es-AR"/>
              </w:rPr>
              <w:t>+54 11 5282-0492</w:t>
            </w:r>
          </w:p>
          <w:p w14:paraId="226A6062" w14:textId="228123C9" w:rsidR="002C1872" w:rsidRPr="008245CC" w:rsidRDefault="002C1872" w:rsidP="002C1872">
            <w:pPr>
              <w:spacing w:before="40" w:after="0" w:line="360" w:lineRule="auto"/>
              <w:rPr>
                <w:rFonts w:cs="Arial"/>
                <w:sz w:val="20"/>
                <w:szCs w:val="20"/>
                <w:lang w:val="es-AR"/>
              </w:rPr>
            </w:pPr>
            <w:hyperlink r:id="rId18" w:history="1">
              <w:r w:rsidRPr="003F1459">
                <w:rPr>
                  <w:rStyle w:val="Hipervnculo"/>
                  <w:rFonts w:cs="Arial"/>
                  <w:sz w:val="20"/>
                  <w:szCs w:val="20"/>
                  <w:lang w:val="es-AR"/>
                </w:rPr>
                <w:t>Adrian.bonino@la.logicalis.com</w:t>
              </w:r>
            </w:hyperlink>
          </w:p>
        </w:tc>
        <w:tc>
          <w:tcPr>
            <w:tcW w:w="2500" w:type="pct"/>
            <w:tcBorders>
              <w:right w:val="nil"/>
            </w:tcBorders>
            <w:vAlign w:val="center"/>
          </w:tcPr>
          <w:p w14:paraId="1AC82F24" w14:textId="4B7F2D3A" w:rsidR="002C1872" w:rsidRPr="007D118A" w:rsidRDefault="002C1872" w:rsidP="002C1872">
            <w:pPr>
              <w:spacing w:before="40" w:after="0" w:line="360" w:lineRule="auto"/>
              <w:rPr>
                <w:rFonts w:cs="Arial"/>
                <w:sz w:val="20"/>
                <w:szCs w:val="20"/>
                <w:lang w:val="es-AR"/>
              </w:rPr>
            </w:pPr>
          </w:p>
        </w:tc>
      </w:tr>
      <w:tr w:rsidR="002C1872" w:rsidRPr="00077D65" w14:paraId="1E881397" w14:textId="77777777" w:rsidTr="00DC6082">
        <w:trPr>
          <w:cantSplit/>
        </w:trPr>
        <w:tc>
          <w:tcPr>
            <w:tcW w:w="2500" w:type="pct"/>
            <w:tcBorders>
              <w:left w:val="nil"/>
            </w:tcBorders>
            <w:vAlign w:val="center"/>
          </w:tcPr>
          <w:p w14:paraId="095A5A1B" w14:textId="64207040" w:rsidR="002C1872" w:rsidRPr="008245CC" w:rsidRDefault="002C1872" w:rsidP="002C1872">
            <w:pPr>
              <w:spacing w:before="40" w:after="0" w:line="360" w:lineRule="auto"/>
              <w:rPr>
                <w:rFonts w:cs="Arial"/>
                <w:sz w:val="20"/>
                <w:szCs w:val="20"/>
                <w:lang w:val="es-AR"/>
              </w:rPr>
            </w:pPr>
          </w:p>
        </w:tc>
        <w:tc>
          <w:tcPr>
            <w:tcW w:w="2500" w:type="pct"/>
            <w:tcBorders>
              <w:right w:val="nil"/>
            </w:tcBorders>
            <w:vAlign w:val="center"/>
          </w:tcPr>
          <w:p w14:paraId="6A3F6EBC" w14:textId="77777777" w:rsidR="002C1872" w:rsidRPr="008245CC" w:rsidRDefault="002C1872" w:rsidP="002C1872">
            <w:pPr>
              <w:spacing w:before="40" w:after="0" w:line="360" w:lineRule="auto"/>
              <w:rPr>
                <w:rFonts w:cs="Arial"/>
                <w:b/>
                <w:sz w:val="20"/>
                <w:szCs w:val="20"/>
                <w:lang w:val="es-AR"/>
              </w:rPr>
            </w:pPr>
          </w:p>
        </w:tc>
      </w:tr>
    </w:tbl>
    <w:p w14:paraId="656453E8" w14:textId="77777777" w:rsidR="00BF4314" w:rsidRDefault="00BF4314" w:rsidP="006D7BD8">
      <w:pPr>
        <w:pStyle w:val="Default"/>
        <w:spacing w:after="240"/>
        <w:jc w:val="both"/>
        <w:rPr>
          <w:rFonts w:ascii="Arial" w:hAnsi="Arial" w:cs="Arial"/>
          <w:color w:val="57585A"/>
          <w:sz w:val="22"/>
          <w:szCs w:val="22"/>
          <w:lang w:val="es-AR"/>
        </w:rPr>
      </w:pPr>
    </w:p>
    <w:p w14:paraId="7C2ADDCA" w14:textId="77777777" w:rsidR="00B8634D" w:rsidRPr="0043127D" w:rsidRDefault="00B8634D" w:rsidP="00B8634D">
      <w:pPr>
        <w:pStyle w:val="Ttulo1"/>
        <w:tabs>
          <w:tab w:val="clear" w:pos="360"/>
          <w:tab w:val="num" w:pos="-2268"/>
        </w:tabs>
        <w:ind w:left="-2268" w:firstLine="0"/>
        <w:rPr>
          <w:lang w:val="es-AR"/>
        </w:rPr>
      </w:pPr>
      <w:bookmarkStart w:id="16" w:name="_Toc366487780"/>
      <w:r>
        <w:rPr>
          <w:lang w:val="es-AR"/>
        </w:rPr>
        <w:lastRenderedPageBreak/>
        <w:t>Servicios</w:t>
      </w:r>
      <w:r w:rsidR="00CF400E">
        <w:rPr>
          <w:lang w:val="es-AR"/>
        </w:rPr>
        <w:t xml:space="preserve"> de la Solución</w:t>
      </w:r>
      <w:bookmarkEnd w:id="16"/>
      <w:r>
        <w:rPr>
          <w:lang w:val="es-AR"/>
        </w:rPr>
        <w:t xml:space="preserve"> </w:t>
      </w:r>
    </w:p>
    <w:p w14:paraId="138B8DFD" w14:textId="07C9E5AF" w:rsidR="00B8634D" w:rsidRDefault="00E36912" w:rsidP="00B8634D">
      <w:pPr>
        <w:pStyle w:val="Message"/>
        <w:rPr>
          <w:lang w:val="es-AR"/>
        </w:rPr>
      </w:pPr>
      <w:r>
        <w:rPr>
          <w:lang w:val="es-AR"/>
        </w:rPr>
        <w:t>Configuración Inicial de los servidores</w:t>
      </w:r>
    </w:p>
    <w:p w14:paraId="6BD2E345" w14:textId="77777777" w:rsidR="006B4A89" w:rsidRDefault="006B4A89" w:rsidP="00B8634D">
      <w:pPr>
        <w:pStyle w:val="Default"/>
        <w:spacing w:after="240"/>
        <w:jc w:val="both"/>
        <w:rPr>
          <w:rFonts w:ascii="Arial" w:hAnsi="Arial" w:cs="Arial"/>
          <w:color w:val="57585A"/>
          <w:sz w:val="22"/>
          <w:szCs w:val="22"/>
          <w:lang w:val="es-AR"/>
        </w:rPr>
      </w:pPr>
    </w:p>
    <w:p w14:paraId="1465CF65" w14:textId="063665A4" w:rsidR="00E155E0" w:rsidRDefault="00B8634D" w:rsidP="00E155E0">
      <w:pPr>
        <w:pStyle w:val="Default"/>
        <w:spacing w:after="240"/>
        <w:ind w:left="-2268"/>
        <w:jc w:val="both"/>
        <w:rPr>
          <w:rFonts w:ascii="Arial" w:hAnsi="Arial" w:cs="Arial"/>
          <w:color w:val="57585A"/>
          <w:sz w:val="22"/>
          <w:szCs w:val="22"/>
          <w:lang w:val="es-AR"/>
        </w:rPr>
      </w:pPr>
      <w:r>
        <w:rPr>
          <w:rFonts w:ascii="Arial" w:hAnsi="Arial" w:cs="Arial"/>
          <w:color w:val="57585A"/>
          <w:sz w:val="22"/>
          <w:szCs w:val="22"/>
          <w:lang w:val="es-AR"/>
        </w:rPr>
        <w:t xml:space="preserve">En la presente sección se </w:t>
      </w:r>
      <w:r w:rsidR="00E36912">
        <w:rPr>
          <w:rFonts w:ascii="Arial" w:hAnsi="Arial" w:cs="Arial"/>
          <w:color w:val="57585A"/>
          <w:sz w:val="22"/>
          <w:szCs w:val="22"/>
          <w:lang w:val="es-AR"/>
        </w:rPr>
        <w:t>da un detalle de las configuraciones re</w:t>
      </w:r>
      <w:r w:rsidR="00E155E0">
        <w:rPr>
          <w:rFonts w:ascii="Arial" w:hAnsi="Arial" w:cs="Arial"/>
          <w:color w:val="57585A"/>
          <w:sz w:val="22"/>
          <w:szCs w:val="22"/>
          <w:lang w:val="es-AR"/>
        </w:rPr>
        <w:t>a</w:t>
      </w:r>
      <w:r w:rsidR="00E36912">
        <w:rPr>
          <w:rFonts w:ascii="Arial" w:hAnsi="Arial" w:cs="Arial"/>
          <w:color w:val="57585A"/>
          <w:sz w:val="22"/>
          <w:szCs w:val="22"/>
          <w:lang w:val="es-AR"/>
        </w:rPr>
        <w:t xml:space="preserve">lizadas en los servidores </w:t>
      </w:r>
      <w:r w:rsidR="00E155E0">
        <w:rPr>
          <w:rFonts w:ascii="Arial" w:hAnsi="Arial" w:cs="Arial"/>
          <w:color w:val="57585A"/>
          <w:sz w:val="22"/>
          <w:szCs w:val="22"/>
          <w:lang w:val="es-AR"/>
        </w:rPr>
        <w:t>HP proliant DL360 Gen 10.</w:t>
      </w:r>
    </w:p>
    <w:p w14:paraId="2CB24413" w14:textId="1550B687" w:rsidR="00005DAC" w:rsidRDefault="00005DAC" w:rsidP="00E155E0">
      <w:pPr>
        <w:pStyle w:val="Default"/>
        <w:spacing w:after="240"/>
        <w:ind w:left="-2268"/>
        <w:jc w:val="both"/>
        <w:rPr>
          <w:rFonts w:ascii="Arial" w:hAnsi="Arial" w:cs="Arial"/>
          <w:color w:val="57585A"/>
          <w:sz w:val="22"/>
          <w:szCs w:val="22"/>
          <w:lang w:val="es-AR"/>
        </w:rPr>
      </w:pPr>
      <w:r>
        <w:rPr>
          <w:rFonts w:ascii="Arial" w:hAnsi="Arial" w:cs="Arial"/>
          <w:color w:val="57585A"/>
          <w:sz w:val="22"/>
          <w:szCs w:val="22"/>
          <w:lang w:val="es-AR"/>
        </w:rPr>
        <w:t>Accesos a la ILO de los servidores:</w:t>
      </w:r>
    </w:p>
    <w:tbl>
      <w:tblPr>
        <w:tblW w:w="0" w:type="auto"/>
        <w:tblInd w:w="-2276" w:type="dxa"/>
        <w:tblLook w:val="04A0" w:firstRow="1" w:lastRow="0" w:firstColumn="1" w:lastColumn="0" w:noHBand="0" w:noVBand="1"/>
      </w:tblPr>
      <w:tblGrid>
        <w:gridCol w:w="3828"/>
        <w:gridCol w:w="402"/>
        <w:gridCol w:w="1582"/>
        <w:gridCol w:w="1608"/>
        <w:gridCol w:w="985"/>
      </w:tblGrid>
      <w:tr w:rsidR="00005DAC" w:rsidRPr="00005DAC" w14:paraId="5FCA9212" w14:textId="77777777" w:rsidTr="00AA7D4C">
        <w:trPr>
          <w:trHeight w:val="330"/>
        </w:trPr>
        <w:tc>
          <w:tcPr>
            <w:tcW w:w="3828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30094F" w14:textId="77777777" w:rsidR="00005DAC" w:rsidRPr="00005DAC" w:rsidRDefault="00005DAC" w:rsidP="00005DAC">
            <w:pPr>
              <w:pStyle w:val="Default"/>
              <w:spacing w:after="240"/>
              <w:ind w:left="-12"/>
              <w:jc w:val="both"/>
              <w:rPr>
                <w:rFonts w:cs="Arial"/>
                <w:color w:val="57585A"/>
                <w:sz w:val="18"/>
                <w:szCs w:val="18"/>
                <w:lang w:val="es-AR"/>
              </w:rPr>
            </w:pPr>
            <w:r w:rsidRPr="00005DAC">
              <w:rPr>
                <w:rFonts w:cs="Arial"/>
                <w:color w:val="57585A"/>
                <w:sz w:val="18"/>
                <w:szCs w:val="18"/>
                <w:lang w:val="es-AR"/>
              </w:rPr>
              <w:t>Name</w:t>
            </w:r>
          </w:p>
        </w:tc>
        <w:tc>
          <w:tcPr>
            <w:tcW w:w="402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E1D0F9" w14:textId="77777777" w:rsidR="00005DAC" w:rsidRPr="00005DAC" w:rsidRDefault="00005DAC" w:rsidP="00005DAC">
            <w:pPr>
              <w:pStyle w:val="Default"/>
              <w:spacing w:after="240"/>
              <w:ind w:left="-12"/>
              <w:jc w:val="both"/>
              <w:rPr>
                <w:rFonts w:cs="Arial"/>
                <w:color w:val="57585A"/>
                <w:sz w:val="18"/>
                <w:szCs w:val="18"/>
                <w:lang w:val="es-AR"/>
              </w:rPr>
            </w:pPr>
            <w:r w:rsidRPr="00005DAC">
              <w:rPr>
                <w:rFonts w:cs="Arial"/>
                <w:color w:val="57585A"/>
                <w:sz w:val="18"/>
                <w:szCs w:val="18"/>
                <w:lang w:val="es-AR"/>
              </w:rPr>
              <w:t>Port</w:t>
            </w:r>
          </w:p>
        </w:tc>
        <w:tc>
          <w:tcPr>
            <w:tcW w:w="1582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1ABFEB" w14:textId="77777777" w:rsidR="00005DAC" w:rsidRPr="00005DAC" w:rsidRDefault="00005DAC" w:rsidP="00005DAC">
            <w:pPr>
              <w:pStyle w:val="Default"/>
              <w:spacing w:after="240"/>
              <w:ind w:left="-12"/>
              <w:jc w:val="both"/>
              <w:rPr>
                <w:rFonts w:cs="Arial"/>
                <w:color w:val="57585A"/>
                <w:sz w:val="18"/>
                <w:szCs w:val="18"/>
                <w:lang w:val="es-AR"/>
              </w:rPr>
            </w:pPr>
            <w:r w:rsidRPr="00005DAC">
              <w:rPr>
                <w:rFonts w:cs="Arial"/>
                <w:color w:val="57585A"/>
                <w:sz w:val="18"/>
                <w:szCs w:val="18"/>
                <w:lang w:val="es-AR"/>
              </w:rPr>
              <w:t>IP</w:t>
            </w:r>
          </w:p>
        </w:tc>
        <w:tc>
          <w:tcPr>
            <w:tcW w:w="1608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415DBC" w14:textId="77777777" w:rsidR="00005DAC" w:rsidRPr="00005DAC" w:rsidRDefault="00005DAC" w:rsidP="00005DAC">
            <w:pPr>
              <w:pStyle w:val="Default"/>
              <w:spacing w:after="240"/>
              <w:ind w:left="-12"/>
              <w:jc w:val="both"/>
              <w:rPr>
                <w:rFonts w:cs="Arial"/>
                <w:color w:val="57585A"/>
                <w:sz w:val="18"/>
                <w:szCs w:val="18"/>
                <w:lang w:val="es-AR"/>
              </w:rPr>
            </w:pPr>
            <w:r w:rsidRPr="00005DAC">
              <w:rPr>
                <w:rFonts w:cs="Arial"/>
                <w:color w:val="57585A"/>
                <w:sz w:val="18"/>
                <w:szCs w:val="18"/>
                <w:lang w:val="es-AR"/>
              </w:rPr>
              <w:t>User</w:t>
            </w:r>
          </w:p>
        </w:tc>
        <w:tc>
          <w:tcPr>
            <w:tcW w:w="985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B5B417" w14:textId="77777777" w:rsidR="00005DAC" w:rsidRPr="00005DAC" w:rsidRDefault="00005DAC" w:rsidP="00005DAC">
            <w:pPr>
              <w:pStyle w:val="Default"/>
              <w:spacing w:after="240"/>
              <w:ind w:left="-12"/>
              <w:jc w:val="both"/>
              <w:rPr>
                <w:rFonts w:cs="Arial"/>
                <w:color w:val="57585A"/>
                <w:sz w:val="18"/>
                <w:szCs w:val="18"/>
                <w:lang w:val="es-AR"/>
              </w:rPr>
            </w:pPr>
            <w:r w:rsidRPr="00005DAC">
              <w:rPr>
                <w:rFonts w:cs="Arial"/>
                <w:color w:val="57585A"/>
                <w:sz w:val="18"/>
                <w:szCs w:val="18"/>
                <w:lang w:val="es-AR"/>
              </w:rPr>
              <w:t>Pass</w:t>
            </w:r>
          </w:p>
        </w:tc>
      </w:tr>
      <w:tr w:rsidR="00005DAC" w:rsidRPr="00005DAC" w14:paraId="42C0B900" w14:textId="77777777" w:rsidTr="00AA7D4C">
        <w:trPr>
          <w:trHeight w:val="330"/>
        </w:trPr>
        <w:tc>
          <w:tcPr>
            <w:tcW w:w="3828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52B3D2" w14:textId="77777777" w:rsidR="00005DAC" w:rsidRPr="00005DAC" w:rsidRDefault="00005DAC" w:rsidP="00005DAC">
            <w:pPr>
              <w:pStyle w:val="Default"/>
              <w:spacing w:after="240"/>
              <w:ind w:left="-12"/>
              <w:jc w:val="both"/>
              <w:rPr>
                <w:rFonts w:cs="Arial"/>
                <w:color w:val="57585A"/>
                <w:sz w:val="18"/>
                <w:szCs w:val="18"/>
                <w:lang w:val="es-AR"/>
              </w:rPr>
            </w:pPr>
            <w:r w:rsidRPr="00005DAC">
              <w:rPr>
                <w:rFonts w:cs="Arial"/>
                <w:color w:val="57585A"/>
                <w:sz w:val="18"/>
                <w:szCs w:val="18"/>
                <w:lang w:val="es-AR"/>
              </w:rPr>
              <w:t>ACCEDIAN_SENSOR_COR_1</w:t>
            </w:r>
          </w:p>
        </w:tc>
        <w:tc>
          <w:tcPr>
            <w:tcW w:w="402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C98615" w14:textId="77777777" w:rsidR="00005DAC" w:rsidRPr="00005DAC" w:rsidRDefault="00005DAC" w:rsidP="00005DAC">
            <w:pPr>
              <w:pStyle w:val="Default"/>
              <w:spacing w:after="240"/>
              <w:ind w:left="-12"/>
              <w:jc w:val="both"/>
              <w:rPr>
                <w:rFonts w:cs="Arial"/>
                <w:color w:val="57585A"/>
                <w:sz w:val="18"/>
                <w:szCs w:val="18"/>
                <w:lang w:val="es-AR"/>
              </w:rPr>
            </w:pPr>
            <w:r w:rsidRPr="00005DAC">
              <w:rPr>
                <w:rFonts w:cs="Arial"/>
                <w:color w:val="57585A"/>
                <w:sz w:val="18"/>
                <w:szCs w:val="18"/>
                <w:lang w:val="es-AR"/>
              </w:rPr>
              <w:t>ILO</w:t>
            </w:r>
          </w:p>
        </w:tc>
        <w:tc>
          <w:tcPr>
            <w:tcW w:w="1582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29CB23" w14:textId="77777777" w:rsidR="00005DAC" w:rsidRPr="00005DAC" w:rsidRDefault="00005DAC" w:rsidP="00005DAC">
            <w:pPr>
              <w:pStyle w:val="Default"/>
              <w:spacing w:after="240"/>
              <w:ind w:left="-12"/>
              <w:jc w:val="both"/>
              <w:rPr>
                <w:rFonts w:cs="Arial"/>
                <w:color w:val="57585A"/>
                <w:sz w:val="18"/>
                <w:szCs w:val="18"/>
                <w:lang w:val="es-AR"/>
              </w:rPr>
            </w:pPr>
            <w:r w:rsidRPr="00005DAC">
              <w:rPr>
                <w:rFonts w:cs="Arial"/>
                <w:color w:val="57585A"/>
                <w:sz w:val="18"/>
                <w:szCs w:val="18"/>
                <w:lang w:val="es-AR"/>
              </w:rPr>
              <w:t>10.104.132.112</w:t>
            </w:r>
          </w:p>
        </w:tc>
        <w:tc>
          <w:tcPr>
            <w:tcW w:w="1608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62F321" w14:textId="0B83B0E4" w:rsidR="00005DAC" w:rsidRPr="00005DAC" w:rsidRDefault="00AA7D4C" w:rsidP="00005DAC">
            <w:pPr>
              <w:pStyle w:val="Default"/>
              <w:spacing w:after="240"/>
              <w:ind w:left="-12"/>
              <w:jc w:val="both"/>
              <w:rPr>
                <w:rFonts w:cs="Arial"/>
                <w:color w:val="57585A"/>
                <w:sz w:val="18"/>
                <w:szCs w:val="18"/>
                <w:lang w:val="es-AR"/>
              </w:rPr>
            </w:pPr>
            <w:r>
              <w:rPr>
                <w:rFonts w:cs="Arial"/>
                <w:color w:val="57585A"/>
                <w:sz w:val="18"/>
                <w:szCs w:val="18"/>
                <w:lang w:val="es-AR"/>
              </w:rPr>
              <w:t>admin</w:t>
            </w:r>
          </w:p>
        </w:tc>
        <w:tc>
          <w:tcPr>
            <w:tcW w:w="985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1604BE" w14:textId="2314CD78" w:rsidR="00005DAC" w:rsidRPr="00005DAC" w:rsidRDefault="00AA7D4C" w:rsidP="00005DAC">
            <w:pPr>
              <w:pStyle w:val="Default"/>
              <w:spacing w:after="240"/>
              <w:ind w:left="-12"/>
              <w:jc w:val="both"/>
              <w:rPr>
                <w:rFonts w:cs="Arial"/>
                <w:color w:val="57585A"/>
                <w:sz w:val="18"/>
                <w:szCs w:val="18"/>
                <w:lang w:val="es-AR"/>
              </w:rPr>
            </w:pPr>
            <w:r>
              <w:rPr>
                <w:rFonts w:cs="Arial"/>
                <w:color w:val="57585A"/>
                <w:sz w:val="18"/>
                <w:szCs w:val="18"/>
                <w:lang w:val="es-AR"/>
              </w:rPr>
              <w:t>admin12345</w:t>
            </w:r>
          </w:p>
        </w:tc>
      </w:tr>
      <w:tr w:rsidR="00AA7D4C" w:rsidRPr="00005DAC" w14:paraId="4D0C2741" w14:textId="77777777" w:rsidTr="00AA7D4C">
        <w:trPr>
          <w:trHeight w:val="330"/>
        </w:trPr>
        <w:tc>
          <w:tcPr>
            <w:tcW w:w="3828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8615E1" w14:textId="77777777" w:rsidR="00AA7D4C" w:rsidRPr="00005DAC" w:rsidRDefault="00AA7D4C" w:rsidP="00AA7D4C">
            <w:pPr>
              <w:pStyle w:val="Default"/>
              <w:spacing w:after="240"/>
              <w:ind w:left="-12"/>
              <w:jc w:val="both"/>
              <w:rPr>
                <w:rFonts w:cs="Arial"/>
                <w:color w:val="57585A"/>
                <w:sz w:val="18"/>
                <w:szCs w:val="18"/>
                <w:lang w:val="es-AR"/>
              </w:rPr>
            </w:pPr>
            <w:r w:rsidRPr="00005DAC">
              <w:rPr>
                <w:rFonts w:cs="Arial"/>
                <w:color w:val="57585A"/>
                <w:sz w:val="18"/>
                <w:szCs w:val="18"/>
                <w:lang w:val="es-AR"/>
              </w:rPr>
              <w:t>ACCEDIAN_SENSOR_COR_2</w:t>
            </w:r>
          </w:p>
        </w:tc>
        <w:tc>
          <w:tcPr>
            <w:tcW w:w="402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0253A0" w14:textId="77777777" w:rsidR="00AA7D4C" w:rsidRPr="00005DAC" w:rsidRDefault="00AA7D4C" w:rsidP="00AA7D4C">
            <w:pPr>
              <w:pStyle w:val="Default"/>
              <w:spacing w:after="240"/>
              <w:ind w:left="-12"/>
              <w:jc w:val="both"/>
              <w:rPr>
                <w:rFonts w:cs="Arial"/>
                <w:color w:val="57585A"/>
                <w:sz w:val="18"/>
                <w:szCs w:val="18"/>
                <w:lang w:val="es-AR"/>
              </w:rPr>
            </w:pPr>
            <w:r w:rsidRPr="00005DAC">
              <w:rPr>
                <w:rFonts w:cs="Arial"/>
                <w:color w:val="57585A"/>
                <w:sz w:val="18"/>
                <w:szCs w:val="18"/>
                <w:lang w:val="es-AR"/>
              </w:rPr>
              <w:t>ILO</w:t>
            </w:r>
          </w:p>
        </w:tc>
        <w:tc>
          <w:tcPr>
            <w:tcW w:w="1582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4ED068" w14:textId="77777777" w:rsidR="00AA7D4C" w:rsidRPr="00005DAC" w:rsidRDefault="00AA7D4C" w:rsidP="00AA7D4C">
            <w:pPr>
              <w:pStyle w:val="Default"/>
              <w:spacing w:after="240"/>
              <w:ind w:left="-12"/>
              <w:jc w:val="both"/>
              <w:rPr>
                <w:rFonts w:cs="Arial"/>
                <w:color w:val="57585A"/>
                <w:sz w:val="18"/>
                <w:szCs w:val="18"/>
                <w:lang w:val="es-AR"/>
              </w:rPr>
            </w:pPr>
            <w:r w:rsidRPr="00005DAC">
              <w:rPr>
                <w:rFonts w:cs="Arial"/>
                <w:color w:val="57585A"/>
                <w:sz w:val="18"/>
                <w:szCs w:val="18"/>
                <w:lang w:val="es-AR"/>
              </w:rPr>
              <w:t>10.48.63.180</w:t>
            </w:r>
          </w:p>
        </w:tc>
        <w:tc>
          <w:tcPr>
            <w:tcW w:w="1608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9DF0DB" w14:textId="3E6CF5B7" w:rsidR="00AA7D4C" w:rsidRPr="00005DAC" w:rsidRDefault="00AA7D4C" w:rsidP="00AA7D4C">
            <w:pPr>
              <w:pStyle w:val="Default"/>
              <w:spacing w:after="240"/>
              <w:ind w:left="-12"/>
              <w:jc w:val="both"/>
              <w:rPr>
                <w:rFonts w:cs="Arial"/>
                <w:color w:val="57585A"/>
                <w:sz w:val="18"/>
                <w:szCs w:val="18"/>
                <w:lang w:val="es-AR"/>
              </w:rPr>
            </w:pPr>
            <w:r>
              <w:rPr>
                <w:rFonts w:cs="Arial"/>
                <w:color w:val="57585A"/>
                <w:sz w:val="18"/>
                <w:szCs w:val="18"/>
                <w:lang w:val="es-AR"/>
              </w:rPr>
              <w:t>admin</w:t>
            </w:r>
          </w:p>
        </w:tc>
        <w:tc>
          <w:tcPr>
            <w:tcW w:w="985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2E01E9" w14:textId="2F41AC5B" w:rsidR="00AA7D4C" w:rsidRPr="00005DAC" w:rsidRDefault="00AA7D4C" w:rsidP="00AA7D4C">
            <w:pPr>
              <w:pStyle w:val="Default"/>
              <w:spacing w:after="240"/>
              <w:ind w:left="-12"/>
              <w:jc w:val="both"/>
              <w:rPr>
                <w:rFonts w:cs="Arial"/>
                <w:color w:val="57585A"/>
                <w:sz w:val="18"/>
                <w:szCs w:val="18"/>
                <w:lang w:val="es-AR"/>
              </w:rPr>
            </w:pPr>
            <w:r>
              <w:rPr>
                <w:rFonts w:cs="Arial"/>
                <w:color w:val="57585A"/>
                <w:sz w:val="18"/>
                <w:szCs w:val="18"/>
                <w:lang w:val="es-AR"/>
              </w:rPr>
              <w:t>admin12345</w:t>
            </w:r>
          </w:p>
        </w:tc>
      </w:tr>
      <w:tr w:rsidR="00AA7D4C" w:rsidRPr="00005DAC" w14:paraId="47E0D953" w14:textId="77777777" w:rsidTr="00AA7D4C">
        <w:trPr>
          <w:trHeight w:val="330"/>
        </w:trPr>
        <w:tc>
          <w:tcPr>
            <w:tcW w:w="3828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4AB9C2" w14:textId="77777777" w:rsidR="00AA7D4C" w:rsidRPr="00005DAC" w:rsidRDefault="00AA7D4C" w:rsidP="00AA7D4C">
            <w:pPr>
              <w:pStyle w:val="Default"/>
              <w:spacing w:after="240"/>
              <w:ind w:left="-12"/>
              <w:jc w:val="both"/>
              <w:rPr>
                <w:rFonts w:cs="Arial"/>
                <w:color w:val="57585A"/>
                <w:sz w:val="18"/>
                <w:szCs w:val="18"/>
                <w:lang w:val="es-AR"/>
              </w:rPr>
            </w:pPr>
            <w:r w:rsidRPr="00005DAC">
              <w:rPr>
                <w:rFonts w:cs="Arial"/>
                <w:color w:val="57585A"/>
                <w:sz w:val="18"/>
                <w:szCs w:val="18"/>
                <w:lang w:val="es-AR"/>
              </w:rPr>
              <w:t>ACCEDIAN_ORQUESTADOR_COR_1</w:t>
            </w:r>
          </w:p>
        </w:tc>
        <w:tc>
          <w:tcPr>
            <w:tcW w:w="402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C53CD0" w14:textId="77777777" w:rsidR="00AA7D4C" w:rsidRPr="00005DAC" w:rsidRDefault="00AA7D4C" w:rsidP="00AA7D4C">
            <w:pPr>
              <w:pStyle w:val="Default"/>
              <w:spacing w:after="240"/>
              <w:ind w:left="-12"/>
              <w:jc w:val="both"/>
              <w:rPr>
                <w:rFonts w:cs="Arial"/>
                <w:color w:val="57585A"/>
                <w:sz w:val="18"/>
                <w:szCs w:val="18"/>
                <w:lang w:val="es-AR"/>
              </w:rPr>
            </w:pPr>
            <w:r w:rsidRPr="00005DAC">
              <w:rPr>
                <w:rFonts w:cs="Arial"/>
                <w:color w:val="57585A"/>
                <w:sz w:val="18"/>
                <w:szCs w:val="18"/>
                <w:lang w:val="es-AR"/>
              </w:rPr>
              <w:t>ILO</w:t>
            </w:r>
          </w:p>
        </w:tc>
        <w:tc>
          <w:tcPr>
            <w:tcW w:w="1582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BAE2A3" w14:textId="77777777" w:rsidR="00AA7D4C" w:rsidRPr="00005DAC" w:rsidRDefault="00AA7D4C" w:rsidP="00AA7D4C">
            <w:pPr>
              <w:pStyle w:val="Default"/>
              <w:spacing w:after="240"/>
              <w:ind w:left="-12"/>
              <w:jc w:val="both"/>
              <w:rPr>
                <w:rFonts w:cs="Arial"/>
                <w:color w:val="57585A"/>
                <w:sz w:val="18"/>
                <w:szCs w:val="18"/>
                <w:lang w:val="es-AR"/>
              </w:rPr>
            </w:pPr>
            <w:r w:rsidRPr="00005DAC">
              <w:rPr>
                <w:rFonts w:cs="Arial"/>
                <w:color w:val="57585A"/>
                <w:sz w:val="18"/>
                <w:szCs w:val="18"/>
                <w:lang w:val="es-AR"/>
              </w:rPr>
              <w:t>10.48.154.58</w:t>
            </w:r>
          </w:p>
        </w:tc>
        <w:tc>
          <w:tcPr>
            <w:tcW w:w="1608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955058" w14:textId="5B8A92B7" w:rsidR="00AA7D4C" w:rsidRPr="00005DAC" w:rsidRDefault="00AA7D4C" w:rsidP="00AA7D4C">
            <w:pPr>
              <w:pStyle w:val="Default"/>
              <w:spacing w:after="240"/>
              <w:ind w:left="-12"/>
              <w:jc w:val="both"/>
              <w:rPr>
                <w:rFonts w:cs="Arial"/>
                <w:color w:val="57585A"/>
                <w:sz w:val="18"/>
                <w:szCs w:val="18"/>
                <w:lang w:val="es-AR"/>
              </w:rPr>
            </w:pPr>
            <w:r>
              <w:rPr>
                <w:rFonts w:cs="Arial"/>
                <w:color w:val="57585A"/>
                <w:sz w:val="18"/>
                <w:szCs w:val="18"/>
                <w:lang w:val="es-AR"/>
              </w:rPr>
              <w:t>admin</w:t>
            </w:r>
          </w:p>
        </w:tc>
        <w:tc>
          <w:tcPr>
            <w:tcW w:w="985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38249A" w14:textId="1360F5AA" w:rsidR="00AA7D4C" w:rsidRPr="00005DAC" w:rsidRDefault="00AA7D4C" w:rsidP="00AA7D4C">
            <w:pPr>
              <w:pStyle w:val="Default"/>
              <w:spacing w:after="240"/>
              <w:ind w:left="-12"/>
              <w:jc w:val="both"/>
              <w:rPr>
                <w:rFonts w:cs="Arial"/>
                <w:color w:val="57585A"/>
                <w:sz w:val="18"/>
                <w:szCs w:val="18"/>
                <w:lang w:val="es-AR"/>
              </w:rPr>
            </w:pPr>
            <w:r>
              <w:rPr>
                <w:rFonts w:cs="Arial"/>
                <w:color w:val="57585A"/>
                <w:sz w:val="18"/>
                <w:szCs w:val="18"/>
                <w:lang w:val="es-AR"/>
              </w:rPr>
              <w:t>admin12345</w:t>
            </w:r>
          </w:p>
        </w:tc>
      </w:tr>
      <w:tr w:rsidR="00AA7D4C" w:rsidRPr="00005DAC" w14:paraId="7BEA1156" w14:textId="77777777" w:rsidTr="00AA7D4C">
        <w:trPr>
          <w:trHeight w:val="330"/>
        </w:trPr>
        <w:tc>
          <w:tcPr>
            <w:tcW w:w="3828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FE1388" w14:textId="77777777" w:rsidR="00AA7D4C" w:rsidRPr="00005DAC" w:rsidRDefault="00AA7D4C" w:rsidP="00AA7D4C">
            <w:pPr>
              <w:pStyle w:val="Default"/>
              <w:spacing w:after="240"/>
              <w:ind w:left="-12"/>
              <w:jc w:val="both"/>
              <w:rPr>
                <w:rFonts w:cs="Arial"/>
                <w:color w:val="57585A"/>
                <w:sz w:val="18"/>
                <w:szCs w:val="18"/>
                <w:lang w:val="es-AR"/>
              </w:rPr>
            </w:pPr>
            <w:r w:rsidRPr="00005DAC">
              <w:rPr>
                <w:rFonts w:cs="Arial"/>
                <w:color w:val="57585A"/>
                <w:sz w:val="18"/>
                <w:szCs w:val="18"/>
                <w:lang w:val="es-AR"/>
              </w:rPr>
              <w:t>ACCEDIAN_ORQUESTADOR_COR3_2</w:t>
            </w:r>
          </w:p>
        </w:tc>
        <w:tc>
          <w:tcPr>
            <w:tcW w:w="402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3FFBBC" w14:textId="77777777" w:rsidR="00AA7D4C" w:rsidRPr="00005DAC" w:rsidRDefault="00AA7D4C" w:rsidP="00AA7D4C">
            <w:pPr>
              <w:pStyle w:val="Default"/>
              <w:spacing w:after="240"/>
              <w:ind w:left="-12"/>
              <w:jc w:val="both"/>
              <w:rPr>
                <w:rFonts w:cs="Arial"/>
                <w:color w:val="57585A"/>
                <w:sz w:val="18"/>
                <w:szCs w:val="18"/>
                <w:lang w:val="es-AR"/>
              </w:rPr>
            </w:pPr>
            <w:r w:rsidRPr="00005DAC">
              <w:rPr>
                <w:rFonts w:cs="Arial"/>
                <w:color w:val="57585A"/>
                <w:sz w:val="18"/>
                <w:szCs w:val="18"/>
                <w:lang w:val="es-AR"/>
              </w:rPr>
              <w:t>ILO</w:t>
            </w:r>
          </w:p>
        </w:tc>
        <w:tc>
          <w:tcPr>
            <w:tcW w:w="1582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A91F07" w14:textId="77777777" w:rsidR="00AA7D4C" w:rsidRPr="00005DAC" w:rsidRDefault="00AA7D4C" w:rsidP="00AA7D4C">
            <w:pPr>
              <w:pStyle w:val="Default"/>
              <w:spacing w:after="240"/>
              <w:ind w:left="-12"/>
              <w:jc w:val="both"/>
              <w:rPr>
                <w:rFonts w:cs="Arial"/>
                <w:color w:val="57585A"/>
                <w:sz w:val="18"/>
                <w:szCs w:val="18"/>
                <w:lang w:val="es-AR"/>
              </w:rPr>
            </w:pPr>
            <w:r w:rsidRPr="00005DAC">
              <w:rPr>
                <w:rFonts w:cs="Arial"/>
                <w:color w:val="57585A"/>
                <w:sz w:val="18"/>
                <w:szCs w:val="18"/>
                <w:lang w:val="es-AR"/>
              </w:rPr>
              <w:t>10.48.154.148</w:t>
            </w:r>
          </w:p>
        </w:tc>
        <w:tc>
          <w:tcPr>
            <w:tcW w:w="1608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185789" w14:textId="34A12612" w:rsidR="00AA7D4C" w:rsidRPr="00005DAC" w:rsidRDefault="00AA7D4C" w:rsidP="00AA7D4C">
            <w:pPr>
              <w:pStyle w:val="Default"/>
              <w:spacing w:after="240"/>
              <w:ind w:left="-12"/>
              <w:jc w:val="both"/>
              <w:rPr>
                <w:rFonts w:cs="Arial"/>
                <w:color w:val="57585A"/>
                <w:sz w:val="18"/>
                <w:szCs w:val="18"/>
                <w:lang w:val="es-AR"/>
              </w:rPr>
            </w:pPr>
            <w:r>
              <w:rPr>
                <w:rFonts w:cs="Arial"/>
                <w:color w:val="57585A"/>
                <w:sz w:val="18"/>
                <w:szCs w:val="18"/>
                <w:lang w:val="es-AR"/>
              </w:rPr>
              <w:t>admin</w:t>
            </w:r>
          </w:p>
        </w:tc>
        <w:tc>
          <w:tcPr>
            <w:tcW w:w="985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E316AF" w14:textId="6299FE5E" w:rsidR="00AA7D4C" w:rsidRPr="00005DAC" w:rsidRDefault="00AA7D4C" w:rsidP="00AA7D4C">
            <w:pPr>
              <w:pStyle w:val="Default"/>
              <w:spacing w:after="240"/>
              <w:ind w:left="-12"/>
              <w:jc w:val="both"/>
              <w:rPr>
                <w:rFonts w:cs="Arial"/>
                <w:color w:val="57585A"/>
                <w:sz w:val="18"/>
                <w:szCs w:val="18"/>
                <w:lang w:val="es-AR"/>
              </w:rPr>
            </w:pPr>
            <w:r>
              <w:rPr>
                <w:rFonts w:cs="Arial"/>
                <w:color w:val="57585A"/>
                <w:sz w:val="18"/>
                <w:szCs w:val="18"/>
                <w:lang w:val="es-AR"/>
              </w:rPr>
              <w:t>admin12345</w:t>
            </w:r>
          </w:p>
        </w:tc>
      </w:tr>
      <w:tr w:rsidR="00AA7D4C" w:rsidRPr="00005DAC" w14:paraId="0375D2B0" w14:textId="77777777" w:rsidTr="00AA7D4C">
        <w:trPr>
          <w:trHeight w:val="330"/>
        </w:trPr>
        <w:tc>
          <w:tcPr>
            <w:tcW w:w="3828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A8014F" w14:textId="77777777" w:rsidR="00AA7D4C" w:rsidRPr="00005DAC" w:rsidRDefault="00AA7D4C" w:rsidP="00AA7D4C">
            <w:pPr>
              <w:pStyle w:val="Default"/>
              <w:spacing w:after="240"/>
              <w:ind w:left="-12"/>
              <w:jc w:val="both"/>
              <w:rPr>
                <w:rFonts w:cs="Arial"/>
                <w:color w:val="57585A"/>
                <w:sz w:val="18"/>
                <w:szCs w:val="18"/>
                <w:lang w:val="es-AR"/>
              </w:rPr>
            </w:pPr>
            <w:r w:rsidRPr="00005DAC">
              <w:rPr>
                <w:rFonts w:cs="Arial"/>
                <w:color w:val="57585A"/>
                <w:sz w:val="18"/>
                <w:szCs w:val="18"/>
                <w:lang w:val="es-AR"/>
              </w:rPr>
              <w:t>ACCEDIAN_SENSOR_TOR_1</w:t>
            </w:r>
          </w:p>
        </w:tc>
        <w:tc>
          <w:tcPr>
            <w:tcW w:w="402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47114A" w14:textId="77777777" w:rsidR="00AA7D4C" w:rsidRPr="00005DAC" w:rsidRDefault="00AA7D4C" w:rsidP="00AA7D4C">
            <w:pPr>
              <w:pStyle w:val="Default"/>
              <w:spacing w:after="240"/>
              <w:ind w:left="-12"/>
              <w:jc w:val="both"/>
              <w:rPr>
                <w:rFonts w:cs="Arial"/>
                <w:color w:val="57585A"/>
                <w:sz w:val="18"/>
                <w:szCs w:val="18"/>
                <w:lang w:val="es-AR"/>
              </w:rPr>
            </w:pPr>
            <w:r w:rsidRPr="00005DAC">
              <w:rPr>
                <w:rFonts w:cs="Arial"/>
                <w:color w:val="57585A"/>
                <w:sz w:val="18"/>
                <w:szCs w:val="18"/>
                <w:lang w:val="es-AR"/>
              </w:rPr>
              <w:t>ILO</w:t>
            </w:r>
          </w:p>
        </w:tc>
        <w:tc>
          <w:tcPr>
            <w:tcW w:w="1582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6EF256" w14:textId="77777777" w:rsidR="00AA7D4C" w:rsidRPr="00005DAC" w:rsidRDefault="00AA7D4C" w:rsidP="00AA7D4C">
            <w:pPr>
              <w:pStyle w:val="Default"/>
              <w:spacing w:after="240"/>
              <w:ind w:left="-12"/>
              <w:jc w:val="both"/>
              <w:rPr>
                <w:rFonts w:cs="Arial"/>
                <w:color w:val="57585A"/>
                <w:sz w:val="18"/>
                <w:szCs w:val="18"/>
                <w:lang w:val="es-AR"/>
              </w:rPr>
            </w:pPr>
            <w:r w:rsidRPr="00005DAC">
              <w:rPr>
                <w:rFonts w:cs="Arial"/>
                <w:color w:val="57585A"/>
                <w:sz w:val="18"/>
                <w:szCs w:val="18"/>
                <w:lang w:val="es-AR"/>
              </w:rPr>
              <w:t>10.48.154.38</w:t>
            </w:r>
          </w:p>
        </w:tc>
        <w:tc>
          <w:tcPr>
            <w:tcW w:w="1608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53BEC3" w14:textId="2127648B" w:rsidR="00AA7D4C" w:rsidRPr="00005DAC" w:rsidRDefault="00AA7D4C" w:rsidP="00AA7D4C">
            <w:pPr>
              <w:pStyle w:val="Default"/>
              <w:spacing w:after="240"/>
              <w:ind w:left="-12"/>
              <w:jc w:val="both"/>
              <w:rPr>
                <w:rFonts w:cs="Arial"/>
                <w:color w:val="57585A"/>
                <w:sz w:val="18"/>
                <w:szCs w:val="18"/>
                <w:lang w:val="es-AR"/>
              </w:rPr>
            </w:pPr>
            <w:r>
              <w:rPr>
                <w:rFonts w:cs="Arial"/>
                <w:color w:val="57585A"/>
                <w:sz w:val="18"/>
                <w:szCs w:val="18"/>
                <w:lang w:val="es-AR"/>
              </w:rPr>
              <w:t>admin</w:t>
            </w:r>
          </w:p>
        </w:tc>
        <w:tc>
          <w:tcPr>
            <w:tcW w:w="985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C9F981" w14:textId="290C128E" w:rsidR="00AA7D4C" w:rsidRPr="00005DAC" w:rsidRDefault="00AA7D4C" w:rsidP="00AA7D4C">
            <w:pPr>
              <w:pStyle w:val="Default"/>
              <w:spacing w:after="240"/>
              <w:ind w:left="-12"/>
              <w:jc w:val="both"/>
              <w:rPr>
                <w:rFonts w:cs="Arial"/>
                <w:color w:val="57585A"/>
                <w:sz w:val="18"/>
                <w:szCs w:val="18"/>
                <w:lang w:val="es-AR"/>
              </w:rPr>
            </w:pPr>
            <w:r>
              <w:rPr>
                <w:rFonts w:cs="Arial"/>
                <w:color w:val="57585A"/>
                <w:sz w:val="18"/>
                <w:szCs w:val="18"/>
                <w:lang w:val="es-AR"/>
              </w:rPr>
              <w:t>admin12345</w:t>
            </w:r>
          </w:p>
        </w:tc>
      </w:tr>
      <w:tr w:rsidR="00AA7D4C" w:rsidRPr="00005DAC" w14:paraId="18756B7C" w14:textId="77777777" w:rsidTr="00AA7D4C">
        <w:trPr>
          <w:trHeight w:val="330"/>
        </w:trPr>
        <w:tc>
          <w:tcPr>
            <w:tcW w:w="3828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205120" w14:textId="77777777" w:rsidR="00AA7D4C" w:rsidRPr="00005DAC" w:rsidRDefault="00AA7D4C" w:rsidP="00AA7D4C">
            <w:pPr>
              <w:pStyle w:val="Default"/>
              <w:spacing w:after="240"/>
              <w:ind w:left="-12"/>
              <w:jc w:val="both"/>
              <w:rPr>
                <w:rFonts w:cs="Arial"/>
                <w:color w:val="57585A"/>
                <w:sz w:val="18"/>
                <w:szCs w:val="18"/>
                <w:lang w:val="es-AR"/>
              </w:rPr>
            </w:pPr>
            <w:r w:rsidRPr="00005DAC">
              <w:rPr>
                <w:rFonts w:cs="Arial"/>
                <w:color w:val="57585A"/>
                <w:sz w:val="18"/>
                <w:szCs w:val="18"/>
                <w:lang w:val="es-AR"/>
              </w:rPr>
              <w:t>ACCEDIAN_SENSOR_TOR_2</w:t>
            </w:r>
          </w:p>
        </w:tc>
        <w:tc>
          <w:tcPr>
            <w:tcW w:w="402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D51264" w14:textId="77777777" w:rsidR="00AA7D4C" w:rsidRPr="00005DAC" w:rsidRDefault="00AA7D4C" w:rsidP="00AA7D4C">
            <w:pPr>
              <w:pStyle w:val="Default"/>
              <w:spacing w:after="240"/>
              <w:ind w:left="-12"/>
              <w:jc w:val="both"/>
              <w:rPr>
                <w:rFonts w:cs="Arial"/>
                <w:color w:val="57585A"/>
                <w:sz w:val="18"/>
                <w:szCs w:val="18"/>
                <w:lang w:val="es-AR"/>
              </w:rPr>
            </w:pPr>
            <w:r w:rsidRPr="00005DAC">
              <w:rPr>
                <w:rFonts w:cs="Arial"/>
                <w:color w:val="57585A"/>
                <w:sz w:val="18"/>
                <w:szCs w:val="18"/>
                <w:lang w:val="es-AR"/>
              </w:rPr>
              <w:t>ILO</w:t>
            </w:r>
          </w:p>
        </w:tc>
        <w:tc>
          <w:tcPr>
            <w:tcW w:w="1582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2F5109" w14:textId="77777777" w:rsidR="00AA7D4C" w:rsidRPr="00005DAC" w:rsidRDefault="00AA7D4C" w:rsidP="00AA7D4C">
            <w:pPr>
              <w:pStyle w:val="Default"/>
              <w:spacing w:after="240"/>
              <w:ind w:left="-12"/>
              <w:jc w:val="both"/>
              <w:rPr>
                <w:rFonts w:cs="Arial"/>
                <w:color w:val="57585A"/>
                <w:sz w:val="18"/>
                <w:szCs w:val="18"/>
                <w:lang w:val="es-AR"/>
              </w:rPr>
            </w:pPr>
            <w:r w:rsidRPr="00005DAC">
              <w:rPr>
                <w:rFonts w:cs="Arial"/>
                <w:color w:val="57585A"/>
                <w:sz w:val="18"/>
                <w:szCs w:val="18"/>
                <w:lang w:val="es-AR"/>
              </w:rPr>
              <w:t>10.104.32.203</w:t>
            </w:r>
          </w:p>
        </w:tc>
        <w:tc>
          <w:tcPr>
            <w:tcW w:w="1608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447D6B" w14:textId="0F0F1754" w:rsidR="00AA7D4C" w:rsidRPr="00005DAC" w:rsidRDefault="00AA7D4C" w:rsidP="00AA7D4C">
            <w:pPr>
              <w:pStyle w:val="Default"/>
              <w:spacing w:after="240"/>
              <w:ind w:left="-12"/>
              <w:jc w:val="both"/>
              <w:rPr>
                <w:rFonts w:cs="Arial"/>
                <w:color w:val="57585A"/>
                <w:sz w:val="18"/>
                <w:szCs w:val="18"/>
                <w:lang w:val="es-AR"/>
              </w:rPr>
            </w:pPr>
            <w:r>
              <w:rPr>
                <w:rFonts w:cs="Arial"/>
                <w:color w:val="57585A"/>
                <w:sz w:val="18"/>
                <w:szCs w:val="18"/>
                <w:lang w:val="es-AR"/>
              </w:rPr>
              <w:t>admin</w:t>
            </w:r>
          </w:p>
        </w:tc>
        <w:tc>
          <w:tcPr>
            <w:tcW w:w="985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8C3FB9" w14:textId="54573295" w:rsidR="00AA7D4C" w:rsidRPr="00005DAC" w:rsidRDefault="00AA7D4C" w:rsidP="00AA7D4C">
            <w:pPr>
              <w:pStyle w:val="Default"/>
              <w:spacing w:after="240"/>
              <w:ind w:left="-12"/>
              <w:jc w:val="both"/>
              <w:rPr>
                <w:rFonts w:cs="Arial"/>
                <w:color w:val="57585A"/>
                <w:sz w:val="18"/>
                <w:szCs w:val="18"/>
                <w:lang w:val="es-AR"/>
              </w:rPr>
            </w:pPr>
            <w:r>
              <w:rPr>
                <w:rFonts w:cs="Arial"/>
                <w:color w:val="57585A"/>
                <w:sz w:val="18"/>
                <w:szCs w:val="18"/>
                <w:lang w:val="es-AR"/>
              </w:rPr>
              <w:t>admin12345</w:t>
            </w:r>
          </w:p>
        </w:tc>
      </w:tr>
      <w:tr w:rsidR="00AA7D4C" w:rsidRPr="00005DAC" w14:paraId="190379A4" w14:textId="77777777" w:rsidTr="00AA7D4C">
        <w:trPr>
          <w:trHeight w:val="330"/>
        </w:trPr>
        <w:tc>
          <w:tcPr>
            <w:tcW w:w="3828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A92E44" w14:textId="77777777" w:rsidR="00AA7D4C" w:rsidRPr="00005DAC" w:rsidRDefault="00AA7D4C" w:rsidP="00AA7D4C">
            <w:pPr>
              <w:pStyle w:val="Default"/>
              <w:spacing w:after="240"/>
              <w:ind w:left="-12"/>
              <w:jc w:val="both"/>
              <w:rPr>
                <w:rFonts w:cs="Arial"/>
                <w:color w:val="57585A"/>
                <w:sz w:val="18"/>
                <w:szCs w:val="18"/>
                <w:lang w:val="es-AR"/>
              </w:rPr>
            </w:pPr>
            <w:r w:rsidRPr="00005DAC">
              <w:rPr>
                <w:rFonts w:cs="Arial"/>
                <w:color w:val="57585A"/>
                <w:sz w:val="18"/>
                <w:szCs w:val="18"/>
                <w:lang w:val="es-AR"/>
              </w:rPr>
              <w:t>ACCEDIAN_SENSOR_JO2_1</w:t>
            </w:r>
          </w:p>
        </w:tc>
        <w:tc>
          <w:tcPr>
            <w:tcW w:w="402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60C5B6" w14:textId="77777777" w:rsidR="00AA7D4C" w:rsidRPr="00005DAC" w:rsidRDefault="00AA7D4C" w:rsidP="00AA7D4C">
            <w:pPr>
              <w:pStyle w:val="Default"/>
              <w:spacing w:after="240"/>
              <w:ind w:left="-12"/>
              <w:jc w:val="both"/>
              <w:rPr>
                <w:rFonts w:cs="Arial"/>
                <w:color w:val="57585A"/>
                <w:sz w:val="18"/>
                <w:szCs w:val="18"/>
                <w:lang w:val="es-AR"/>
              </w:rPr>
            </w:pPr>
            <w:r w:rsidRPr="00005DAC">
              <w:rPr>
                <w:rFonts w:cs="Arial"/>
                <w:color w:val="57585A"/>
                <w:sz w:val="18"/>
                <w:szCs w:val="18"/>
                <w:lang w:val="es-AR"/>
              </w:rPr>
              <w:t>ILO</w:t>
            </w:r>
          </w:p>
        </w:tc>
        <w:tc>
          <w:tcPr>
            <w:tcW w:w="1582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8DBD3F" w14:textId="77777777" w:rsidR="00AA7D4C" w:rsidRPr="00005DAC" w:rsidRDefault="00AA7D4C" w:rsidP="00AA7D4C">
            <w:pPr>
              <w:pStyle w:val="Default"/>
              <w:spacing w:after="240"/>
              <w:ind w:left="-12"/>
              <w:jc w:val="both"/>
              <w:rPr>
                <w:rFonts w:cs="Arial"/>
                <w:color w:val="57585A"/>
                <w:sz w:val="18"/>
                <w:szCs w:val="18"/>
                <w:lang w:val="es-AR"/>
              </w:rPr>
            </w:pPr>
            <w:r w:rsidRPr="00005DAC">
              <w:rPr>
                <w:rFonts w:cs="Arial"/>
                <w:color w:val="57585A"/>
                <w:sz w:val="18"/>
                <w:szCs w:val="18"/>
                <w:lang w:val="es-AR"/>
              </w:rPr>
              <w:t>10.105.97.163</w:t>
            </w:r>
          </w:p>
        </w:tc>
        <w:tc>
          <w:tcPr>
            <w:tcW w:w="1608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A1E378" w14:textId="0B546864" w:rsidR="00AA7D4C" w:rsidRPr="00005DAC" w:rsidRDefault="00AA7D4C" w:rsidP="00AA7D4C">
            <w:pPr>
              <w:pStyle w:val="Default"/>
              <w:spacing w:after="240"/>
              <w:ind w:left="-12"/>
              <w:jc w:val="both"/>
              <w:rPr>
                <w:rFonts w:cs="Arial"/>
                <w:color w:val="57585A"/>
                <w:sz w:val="18"/>
                <w:szCs w:val="18"/>
                <w:lang w:val="es-AR"/>
              </w:rPr>
            </w:pPr>
            <w:r>
              <w:rPr>
                <w:rFonts w:cs="Arial"/>
                <w:color w:val="57585A"/>
                <w:sz w:val="18"/>
                <w:szCs w:val="18"/>
                <w:lang w:val="es-AR"/>
              </w:rPr>
              <w:t>admin</w:t>
            </w:r>
          </w:p>
        </w:tc>
        <w:tc>
          <w:tcPr>
            <w:tcW w:w="985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A0344F" w14:textId="5C7E9FCF" w:rsidR="00AA7D4C" w:rsidRPr="00005DAC" w:rsidRDefault="00AA7D4C" w:rsidP="00AA7D4C">
            <w:pPr>
              <w:pStyle w:val="Default"/>
              <w:spacing w:after="240"/>
              <w:ind w:left="-12"/>
              <w:jc w:val="both"/>
              <w:rPr>
                <w:rFonts w:cs="Arial"/>
                <w:color w:val="57585A"/>
                <w:sz w:val="18"/>
                <w:szCs w:val="18"/>
                <w:lang w:val="es-AR"/>
              </w:rPr>
            </w:pPr>
            <w:r>
              <w:rPr>
                <w:rFonts w:cs="Arial"/>
                <w:color w:val="57585A"/>
                <w:sz w:val="18"/>
                <w:szCs w:val="18"/>
                <w:lang w:val="es-AR"/>
              </w:rPr>
              <w:t>admin12345</w:t>
            </w:r>
          </w:p>
        </w:tc>
      </w:tr>
      <w:tr w:rsidR="00AA7D4C" w:rsidRPr="00005DAC" w14:paraId="7DBB9C29" w14:textId="77777777" w:rsidTr="00AA7D4C">
        <w:trPr>
          <w:trHeight w:val="330"/>
        </w:trPr>
        <w:tc>
          <w:tcPr>
            <w:tcW w:w="3828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5E523C" w14:textId="77777777" w:rsidR="00AA7D4C" w:rsidRPr="00005DAC" w:rsidRDefault="00AA7D4C" w:rsidP="00AA7D4C">
            <w:pPr>
              <w:pStyle w:val="Default"/>
              <w:spacing w:after="240"/>
              <w:ind w:left="-12"/>
              <w:jc w:val="both"/>
              <w:rPr>
                <w:rFonts w:cs="Arial"/>
                <w:color w:val="57585A"/>
                <w:sz w:val="18"/>
                <w:szCs w:val="18"/>
                <w:lang w:val="es-AR"/>
              </w:rPr>
            </w:pPr>
            <w:r w:rsidRPr="00005DAC">
              <w:rPr>
                <w:rFonts w:cs="Arial"/>
                <w:color w:val="57585A"/>
                <w:sz w:val="18"/>
                <w:szCs w:val="18"/>
                <w:lang w:val="es-AR"/>
              </w:rPr>
              <w:t>ACCEDIAN_SENSOR_JO2_2</w:t>
            </w:r>
          </w:p>
        </w:tc>
        <w:tc>
          <w:tcPr>
            <w:tcW w:w="402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859079" w14:textId="77777777" w:rsidR="00AA7D4C" w:rsidRPr="00005DAC" w:rsidRDefault="00AA7D4C" w:rsidP="00AA7D4C">
            <w:pPr>
              <w:pStyle w:val="Default"/>
              <w:spacing w:after="240"/>
              <w:ind w:left="-12"/>
              <w:jc w:val="both"/>
              <w:rPr>
                <w:rFonts w:cs="Arial"/>
                <w:color w:val="57585A"/>
                <w:sz w:val="18"/>
                <w:szCs w:val="18"/>
                <w:lang w:val="es-AR"/>
              </w:rPr>
            </w:pPr>
            <w:r w:rsidRPr="00005DAC">
              <w:rPr>
                <w:rFonts w:cs="Arial"/>
                <w:color w:val="57585A"/>
                <w:sz w:val="18"/>
                <w:szCs w:val="18"/>
                <w:lang w:val="es-AR"/>
              </w:rPr>
              <w:t>ILO</w:t>
            </w:r>
          </w:p>
        </w:tc>
        <w:tc>
          <w:tcPr>
            <w:tcW w:w="1582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047980" w14:textId="77777777" w:rsidR="00AA7D4C" w:rsidRPr="00005DAC" w:rsidRDefault="00AA7D4C" w:rsidP="00AA7D4C">
            <w:pPr>
              <w:pStyle w:val="Default"/>
              <w:spacing w:after="240"/>
              <w:ind w:left="-12"/>
              <w:jc w:val="both"/>
              <w:rPr>
                <w:rFonts w:cs="Arial"/>
                <w:color w:val="57585A"/>
                <w:sz w:val="18"/>
                <w:szCs w:val="18"/>
                <w:lang w:val="es-AR"/>
              </w:rPr>
            </w:pPr>
            <w:r w:rsidRPr="00005DAC">
              <w:rPr>
                <w:rFonts w:cs="Arial"/>
                <w:color w:val="57585A"/>
                <w:sz w:val="18"/>
                <w:szCs w:val="18"/>
                <w:lang w:val="es-AR"/>
              </w:rPr>
              <w:t>10.48.154.34</w:t>
            </w:r>
          </w:p>
        </w:tc>
        <w:tc>
          <w:tcPr>
            <w:tcW w:w="1608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B613F7" w14:textId="645D46F1" w:rsidR="00AA7D4C" w:rsidRPr="00005DAC" w:rsidRDefault="00AA7D4C" w:rsidP="00AA7D4C">
            <w:pPr>
              <w:pStyle w:val="Default"/>
              <w:spacing w:after="240"/>
              <w:ind w:left="-12"/>
              <w:jc w:val="both"/>
              <w:rPr>
                <w:rFonts w:cs="Arial"/>
                <w:color w:val="57585A"/>
                <w:sz w:val="18"/>
                <w:szCs w:val="18"/>
                <w:lang w:val="es-AR"/>
              </w:rPr>
            </w:pPr>
            <w:r>
              <w:rPr>
                <w:rFonts w:cs="Arial"/>
                <w:color w:val="57585A"/>
                <w:sz w:val="18"/>
                <w:szCs w:val="18"/>
                <w:lang w:val="es-AR"/>
              </w:rPr>
              <w:t>admin</w:t>
            </w:r>
          </w:p>
        </w:tc>
        <w:tc>
          <w:tcPr>
            <w:tcW w:w="985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28DD39" w14:textId="29A3C383" w:rsidR="00AA7D4C" w:rsidRPr="00005DAC" w:rsidRDefault="00AA7D4C" w:rsidP="00AA7D4C">
            <w:pPr>
              <w:pStyle w:val="Default"/>
              <w:spacing w:after="240"/>
              <w:ind w:left="-12"/>
              <w:jc w:val="both"/>
              <w:rPr>
                <w:rFonts w:cs="Arial"/>
                <w:color w:val="57585A"/>
                <w:sz w:val="18"/>
                <w:szCs w:val="18"/>
                <w:lang w:val="es-AR"/>
              </w:rPr>
            </w:pPr>
            <w:r>
              <w:rPr>
                <w:rFonts w:cs="Arial"/>
                <w:color w:val="57585A"/>
                <w:sz w:val="18"/>
                <w:szCs w:val="18"/>
                <w:lang w:val="es-AR"/>
              </w:rPr>
              <w:t>admin12345</w:t>
            </w:r>
          </w:p>
        </w:tc>
      </w:tr>
      <w:tr w:rsidR="00AA7D4C" w:rsidRPr="00005DAC" w14:paraId="2C5845D3" w14:textId="77777777" w:rsidTr="00AA7D4C">
        <w:trPr>
          <w:trHeight w:val="330"/>
        </w:trPr>
        <w:tc>
          <w:tcPr>
            <w:tcW w:w="3828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62C389" w14:textId="77777777" w:rsidR="00AA7D4C" w:rsidRPr="00AA7D4C" w:rsidRDefault="00AA7D4C" w:rsidP="00AA7D4C">
            <w:pPr>
              <w:pStyle w:val="Default"/>
              <w:spacing w:after="240"/>
              <w:ind w:left="-12"/>
              <w:jc w:val="both"/>
              <w:rPr>
                <w:rFonts w:cs="Arial"/>
                <w:b/>
                <w:bCs/>
                <w:color w:val="57585A"/>
                <w:sz w:val="18"/>
                <w:szCs w:val="18"/>
                <w:lang w:val="es-AR"/>
              </w:rPr>
            </w:pPr>
            <w:r w:rsidRPr="00AA7D4C">
              <w:rPr>
                <w:rFonts w:cs="Arial"/>
                <w:b/>
                <w:bCs/>
                <w:color w:val="548DD4" w:themeColor="text2" w:themeTint="99"/>
                <w:sz w:val="18"/>
                <w:szCs w:val="18"/>
                <w:lang w:val="es-AR"/>
              </w:rPr>
              <w:t>ACCEDIAN_SENSOR_OLL_1</w:t>
            </w:r>
          </w:p>
        </w:tc>
        <w:tc>
          <w:tcPr>
            <w:tcW w:w="402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F4354F" w14:textId="77777777" w:rsidR="00AA7D4C" w:rsidRPr="00005DAC" w:rsidRDefault="00AA7D4C" w:rsidP="00AA7D4C">
            <w:pPr>
              <w:pStyle w:val="Default"/>
              <w:spacing w:after="240"/>
              <w:ind w:left="-12"/>
              <w:jc w:val="both"/>
              <w:rPr>
                <w:rFonts w:cs="Arial"/>
                <w:color w:val="57585A"/>
                <w:sz w:val="18"/>
                <w:szCs w:val="18"/>
                <w:lang w:val="es-AR"/>
              </w:rPr>
            </w:pPr>
            <w:r w:rsidRPr="00005DAC">
              <w:rPr>
                <w:rFonts w:cs="Arial"/>
                <w:color w:val="57585A"/>
                <w:sz w:val="18"/>
                <w:szCs w:val="18"/>
                <w:lang w:val="es-AR"/>
              </w:rPr>
              <w:t>ILO</w:t>
            </w:r>
          </w:p>
        </w:tc>
        <w:tc>
          <w:tcPr>
            <w:tcW w:w="1582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AE100A" w14:textId="77777777" w:rsidR="00AA7D4C" w:rsidRPr="00005DAC" w:rsidRDefault="00AA7D4C" w:rsidP="00AA7D4C">
            <w:pPr>
              <w:pStyle w:val="Default"/>
              <w:spacing w:after="240"/>
              <w:ind w:left="-12"/>
              <w:jc w:val="both"/>
              <w:rPr>
                <w:rFonts w:cs="Arial"/>
                <w:color w:val="57585A"/>
                <w:sz w:val="18"/>
                <w:szCs w:val="18"/>
                <w:lang w:val="es-AR"/>
              </w:rPr>
            </w:pPr>
            <w:r w:rsidRPr="00005DAC">
              <w:rPr>
                <w:rFonts w:cs="Arial"/>
                <w:color w:val="57585A"/>
                <w:sz w:val="18"/>
                <w:szCs w:val="18"/>
                <w:lang w:val="es-AR"/>
              </w:rPr>
              <w:t>10.48.154.42</w:t>
            </w:r>
          </w:p>
        </w:tc>
        <w:tc>
          <w:tcPr>
            <w:tcW w:w="1608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A9F82B" w14:textId="2F07477C" w:rsidR="00AA7D4C" w:rsidRPr="00005DAC" w:rsidRDefault="00AA7D4C" w:rsidP="00AA7D4C">
            <w:pPr>
              <w:pStyle w:val="Default"/>
              <w:spacing w:after="240"/>
              <w:ind w:left="-12"/>
              <w:jc w:val="both"/>
              <w:rPr>
                <w:rFonts w:cs="Arial"/>
                <w:color w:val="57585A"/>
                <w:sz w:val="18"/>
                <w:szCs w:val="18"/>
                <w:lang w:val="es-AR"/>
              </w:rPr>
            </w:pPr>
            <w:r>
              <w:rPr>
                <w:rFonts w:cs="Arial"/>
                <w:color w:val="57585A"/>
                <w:sz w:val="18"/>
                <w:szCs w:val="18"/>
                <w:lang w:val="es-AR"/>
              </w:rPr>
              <w:t>admin</w:t>
            </w:r>
          </w:p>
        </w:tc>
        <w:tc>
          <w:tcPr>
            <w:tcW w:w="985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A26DBB" w14:textId="63EA5853" w:rsidR="00AA7D4C" w:rsidRPr="00005DAC" w:rsidRDefault="00AA7D4C" w:rsidP="00AA7D4C">
            <w:pPr>
              <w:pStyle w:val="Default"/>
              <w:spacing w:after="240"/>
              <w:ind w:left="-12"/>
              <w:jc w:val="both"/>
              <w:rPr>
                <w:rFonts w:cs="Arial"/>
                <w:color w:val="57585A"/>
                <w:sz w:val="18"/>
                <w:szCs w:val="18"/>
                <w:lang w:val="es-AR"/>
              </w:rPr>
            </w:pPr>
            <w:r>
              <w:rPr>
                <w:rFonts w:cs="Arial"/>
                <w:color w:val="57585A"/>
                <w:sz w:val="18"/>
                <w:szCs w:val="18"/>
                <w:lang w:val="es-AR"/>
              </w:rPr>
              <w:t>admin12345</w:t>
            </w:r>
          </w:p>
        </w:tc>
      </w:tr>
      <w:tr w:rsidR="00AA7D4C" w:rsidRPr="00005DAC" w14:paraId="6D3990D4" w14:textId="77777777" w:rsidTr="00AA7D4C">
        <w:trPr>
          <w:trHeight w:val="330"/>
        </w:trPr>
        <w:tc>
          <w:tcPr>
            <w:tcW w:w="3828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7B6D8B" w14:textId="62D160BF" w:rsidR="00AA7D4C" w:rsidRPr="00005DAC" w:rsidRDefault="00AA7D4C" w:rsidP="00AA7D4C">
            <w:pPr>
              <w:pStyle w:val="Default"/>
              <w:spacing w:after="240"/>
              <w:ind w:left="-12"/>
              <w:jc w:val="both"/>
              <w:rPr>
                <w:rFonts w:cs="Arial"/>
                <w:color w:val="57585A"/>
                <w:sz w:val="18"/>
                <w:szCs w:val="18"/>
                <w:lang w:val="es-AR"/>
              </w:rPr>
            </w:pPr>
            <w:r w:rsidRPr="00005DAC">
              <w:rPr>
                <w:rFonts w:cs="Arial"/>
                <w:color w:val="57585A"/>
                <w:sz w:val="18"/>
                <w:szCs w:val="18"/>
                <w:lang w:val="es-AR"/>
              </w:rPr>
              <w:t>ACCEDIAN_SENSOR_OLL_2</w:t>
            </w:r>
          </w:p>
        </w:tc>
        <w:tc>
          <w:tcPr>
            <w:tcW w:w="402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265FB1" w14:textId="77777777" w:rsidR="00AA7D4C" w:rsidRPr="00005DAC" w:rsidRDefault="00AA7D4C" w:rsidP="00AA7D4C">
            <w:pPr>
              <w:pStyle w:val="Default"/>
              <w:spacing w:after="240"/>
              <w:ind w:left="-12"/>
              <w:jc w:val="both"/>
              <w:rPr>
                <w:rFonts w:cs="Arial"/>
                <w:color w:val="57585A"/>
                <w:sz w:val="18"/>
                <w:szCs w:val="18"/>
                <w:lang w:val="es-AR"/>
              </w:rPr>
            </w:pPr>
            <w:r w:rsidRPr="00005DAC">
              <w:rPr>
                <w:rFonts w:cs="Arial"/>
                <w:color w:val="57585A"/>
                <w:sz w:val="18"/>
                <w:szCs w:val="18"/>
                <w:lang w:val="es-AR"/>
              </w:rPr>
              <w:t>ILO</w:t>
            </w:r>
          </w:p>
        </w:tc>
        <w:tc>
          <w:tcPr>
            <w:tcW w:w="1582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31B5E2" w14:textId="77777777" w:rsidR="00AA7D4C" w:rsidRPr="00005DAC" w:rsidRDefault="00AA7D4C" w:rsidP="00AA7D4C">
            <w:pPr>
              <w:pStyle w:val="Default"/>
              <w:spacing w:after="240"/>
              <w:ind w:left="-12"/>
              <w:jc w:val="both"/>
              <w:rPr>
                <w:rFonts w:cs="Arial"/>
                <w:color w:val="57585A"/>
                <w:sz w:val="18"/>
                <w:szCs w:val="18"/>
                <w:lang w:val="es-AR"/>
              </w:rPr>
            </w:pPr>
            <w:r w:rsidRPr="00005DAC">
              <w:rPr>
                <w:rFonts w:cs="Arial"/>
                <w:color w:val="57585A"/>
                <w:sz w:val="18"/>
                <w:szCs w:val="18"/>
                <w:lang w:val="es-AR"/>
              </w:rPr>
              <w:t>10.92.228.100</w:t>
            </w:r>
          </w:p>
        </w:tc>
        <w:tc>
          <w:tcPr>
            <w:tcW w:w="1608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1B7BDE" w14:textId="1F44DACB" w:rsidR="00AA7D4C" w:rsidRPr="00005DAC" w:rsidRDefault="00AA7D4C" w:rsidP="00AA7D4C">
            <w:pPr>
              <w:pStyle w:val="Default"/>
              <w:spacing w:after="240"/>
              <w:ind w:left="-12"/>
              <w:jc w:val="both"/>
              <w:rPr>
                <w:rFonts w:cs="Arial"/>
                <w:color w:val="57585A"/>
                <w:sz w:val="18"/>
                <w:szCs w:val="18"/>
                <w:lang w:val="es-AR"/>
              </w:rPr>
            </w:pPr>
            <w:r>
              <w:rPr>
                <w:rFonts w:cs="Arial"/>
                <w:color w:val="57585A"/>
                <w:sz w:val="18"/>
                <w:szCs w:val="18"/>
                <w:lang w:val="es-AR"/>
              </w:rPr>
              <w:t>admin</w:t>
            </w:r>
          </w:p>
        </w:tc>
        <w:tc>
          <w:tcPr>
            <w:tcW w:w="985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6BA22D" w14:textId="6C99587E" w:rsidR="00AA7D4C" w:rsidRPr="00005DAC" w:rsidRDefault="00AA7D4C" w:rsidP="00AA7D4C">
            <w:pPr>
              <w:pStyle w:val="Default"/>
              <w:spacing w:after="240"/>
              <w:ind w:left="-12"/>
              <w:jc w:val="both"/>
              <w:rPr>
                <w:rFonts w:cs="Arial"/>
                <w:color w:val="57585A"/>
                <w:sz w:val="18"/>
                <w:szCs w:val="18"/>
                <w:lang w:val="es-AR"/>
              </w:rPr>
            </w:pPr>
            <w:r>
              <w:rPr>
                <w:rFonts w:cs="Arial"/>
                <w:color w:val="57585A"/>
                <w:sz w:val="18"/>
                <w:szCs w:val="18"/>
                <w:lang w:val="es-AR"/>
              </w:rPr>
              <w:t>admin12345</w:t>
            </w:r>
          </w:p>
        </w:tc>
      </w:tr>
      <w:tr w:rsidR="00AA7D4C" w:rsidRPr="00005DAC" w14:paraId="40F0E559" w14:textId="77777777" w:rsidTr="00AA7D4C">
        <w:trPr>
          <w:trHeight w:val="330"/>
        </w:trPr>
        <w:tc>
          <w:tcPr>
            <w:tcW w:w="3828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761837" w14:textId="77777777" w:rsidR="00AA7D4C" w:rsidRPr="00005DAC" w:rsidRDefault="00AA7D4C" w:rsidP="00AA7D4C">
            <w:pPr>
              <w:pStyle w:val="Default"/>
              <w:spacing w:after="240"/>
              <w:ind w:left="-12"/>
              <w:jc w:val="both"/>
              <w:rPr>
                <w:rFonts w:cs="Arial"/>
                <w:color w:val="57585A"/>
                <w:sz w:val="18"/>
                <w:szCs w:val="18"/>
                <w:lang w:val="es-AR"/>
              </w:rPr>
            </w:pPr>
            <w:r w:rsidRPr="00005DAC">
              <w:rPr>
                <w:rFonts w:cs="Arial"/>
                <w:color w:val="57585A"/>
                <w:sz w:val="18"/>
                <w:szCs w:val="18"/>
                <w:lang w:val="es-AR"/>
              </w:rPr>
              <w:t>ACCEDIAN_SENSOR_ASU_1</w:t>
            </w:r>
          </w:p>
        </w:tc>
        <w:tc>
          <w:tcPr>
            <w:tcW w:w="402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8BD1EB" w14:textId="77777777" w:rsidR="00AA7D4C" w:rsidRPr="00005DAC" w:rsidRDefault="00AA7D4C" w:rsidP="00AA7D4C">
            <w:pPr>
              <w:pStyle w:val="Default"/>
              <w:spacing w:after="240"/>
              <w:ind w:left="-12"/>
              <w:jc w:val="both"/>
              <w:rPr>
                <w:rFonts w:cs="Arial"/>
                <w:color w:val="57585A"/>
                <w:sz w:val="18"/>
                <w:szCs w:val="18"/>
                <w:lang w:val="es-AR"/>
              </w:rPr>
            </w:pPr>
            <w:r w:rsidRPr="00005DAC">
              <w:rPr>
                <w:rFonts w:cs="Arial"/>
                <w:color w:val="57585A"/>
                <w:sz w:val="18"/>
                <w:szCs w:val="18"/>
                <w:lang w:val="es-AR"/>
              </w:rPr>
              <w:t>ILO</w:t>
            </w:r>
          </w:p>
        </w:tc>
        <w:tc>
          <w:tcPr>
            <w:tcW w:w="1582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00F956" w14:textId="77777777" w:rsidR="00AA7D4C" w:rsidRPr="00005DAC" w:rsidRDefault="00AA7D4C" w:rsidP="00AA7D4C">
            <w:pPr>
              <w:pStyle w:val="Default"/>
              <w:spacing w:after="240"/>
              <w:ind w:left="-12"/>
              <w:jc w:val="both"/>
              <w:rPr>
                <w:rFonts w:cs="Arial"/>
                <w:color w:val="57585A"/>
                <w:sz w:val="18"/>
                <w:szCs w:val="18"/>
                <w:lang w:val="es-AR"/>
              </w:rPr>
            </w:pPr>
            <w:r w:rsidRPr="00005DAC">
              <w:rPr>
                <w:rFonts w:cs="Arial"/>
                <w:color w:val="57585A"/>
                <w:sz w:val="18"/>
                <w:szCs w:val="18"/>
                <w:lang w:val="es-AR"/>
              </w:rPr>
              <w:t>10.48.154.62</w:t>
            </w:r>
          </w:p>
        </w:tc>
        <w:tc>
          <w:tcPr>
            <w:tcW w:w="1608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6A57B2" w14:textId="339ACDBE" w:rsidR="00AA7D4C" w:rsidRPr="00005DAC" w:rsidRDefault="00AA7D4C" w:rsidP="00AA7D4C">
            <w:pPr>
              <w:pStyle w:val="Default"/>
              <w:spacing w:after="240"/>
              <w:ind w:left="-12"/>
              <w:jc w:val="both"/>
              <w:rPr>
                <w:rFonts w:cs="Arial"/>
                <w:color w:val="57585A"/>
                <w:sz w:val="18"/>
                <w:szCs w:val="18"/>
                <w:lang w:val="es-AR"/>
              </w:rPr>
            </w:pPr>
            <w:r>
              <w:rPr>
                <w:rFonts w:cs="Arial"/>
                <w:color w:val="57585A"/>
                <w:sz w:val="18"/>
                <w:szCs w:val="18"/>
                <w:lang w:val="es-AR"/>
              </w:rPr>
              <w:t>admin</w:t>
            </w:r>
          </w:p>
        </w:tc>
        <w:tc>
          <w:tcPr>
            <w:tcW w:w="985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B32075" w14:textId="58557C17" w:rsidR="00AA7D4C" w:rsidRPr="00005DAC" w:rsidRDefault="00AA7D4C" w:rsidP="00AA7D4C">
            <w:pPr>
              <w:pStyle w:val="Default"/>
              <w:spacing w:after="240"/>
              <w:ind w:left="-12"/>
              <w:jc w:val="both"/>
              <w:rPr>
                <w:rFonts w:cs="Arial"/>
                <w:color w:val="57585A"/>
                <w:sz w:val="18"/>
                <w:szCs w:val="18"/>
                <w:lang w:val="es-AR"/>
              </w:rPr>
            </w:pPr>
            <w:r>
              <w:rPr>
                <w:rFonts w:cs="Arial"/>
                <w:color w:val="57585A"/>
                <w:sz w:val="18"/>
                <w:szCs w:val="18"/>
                <w:lang w:val="es-AR"/>
              </w:rPr>
              <w:t>admin12345</w:t>
            </w:r>
          </w:p>
        </w:tc>
      </w:tr>
      <w:tr w:rsidR="00AA7D4C" w:rsidRPr="00005DAC" w14:paraId="233BA737" w14:textId="77777777" w:rsidTr="00AA7D4C">
        <w:trPr>
          <w:trHeight w:val="330"/>
        </w:trPr>
        <w:tc>
          <w:tcPr>
            <w:tcW w:w="3828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9B4DB0" w14:textId="77777777" w:rsidR="00AA7D4C" w:rsidRPr="00005DAC" w:rsidRDefault="00AA7D4C" w:rsidP="00AA7D4C">
            <w:pPr>
              <w:pStyle w:val="Default"/>
              <w:spacing w:after="240"/>
              <w:ind w:left="-12"/>
              <w:jc w:val="both"/>
              <w:rPr>
                <w:rFonts w:cs="Arial"/>
                <w:color w:val="57585A"/>
                <w:sz w:val="18"/>
                <w:szCs w:val="18"/>
                <w:lang w:val="es-AR"/>
              </w:rPr>
            </w:pPr>
            <w:r w:rsidRPr="00005DAC">
              <w:rPr>
                <w:rFonts w:cs="Arial"/>
                <w:color w:val="57585A"/>
                <w:sz w:val="18"/>
                <w:szCs w:val="18"/>
                <w:lang w:val="es-AR"/>
              </w:rPr>
              <w:t>ACCEDIAN_SENSOR_MON_1</w:t>
            </w:r>
          </w:p>
        </w:tc>
        <w:tc>
          <w:tcPr>
            <w:tcW w:w="402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004849" w14:textId="77777777" w:rsidR="00AA7D4C" w:rsidRPr="00005DAC" w:rsidRDefault="00AA7D4C" w:rsidP="00AA7D4C">
            <w:pPr>
              <w:pStyle w:val="Default"/>
              <w:spacing w:after="240"/>
              <w:ind w:left="-12"/>
              <w:jc w:val="both"/>
              <w:rPr>
                <w:rFonts w:cs="Arial"/>
                <w:color w:val="57585A"/>
                <w:sz w:val="18"/>
                <w:szCs w:val="18"/>
                <w:lang w:val="es-AR"/>
              </w:rPr>
            </w:pPr>
            <w:r w:rsidRPr="00005DAC">
              <w:rPr>
                <w:rFonts w:cs="Arial"/>
                <w:color w:val="57585A"/>
                <w:sz w:val="18"/>
                <w:szCs w:val="18"/>
                <w:lang w:val="es-AR"/>
              </w:rPr>
              <w:t>ILO</w:t>
            </w:r>
          </w:p>
        </w:tc>
        <w:tc>
          <w:tcPr>
            <w:tcW w:w="1582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E1C8FF" w14:textId="77777777" w:rsidR="00AA7D4C" w:rsidRPr="00005DAC" w:rsidRDefault="00AA7D4C" w:rsidP="00AA7D4C">
            <w:pPr>
              <w:pStyle w:val="Default"/>
              <w:spacing w:after="240"/>
              <w:ind w:left="-12"/>
              <w:jc w:val="both"/>
              <w:rPr>
                <w:rFonts w:cs="Arial"/>
                <w:color w:val="57585A"/>
                <w:sz w:val="18"/>
                <w:szCs w:val="18"/>
                <w:lang w:val="es-AR"/>
              </w:rPr>
            </w:pPr>
            <w:r w:rsidRPr="00005DAC">
              <w:rPr>
                <w:rFonts w:cs="Arial"/>
                <w:color w:val="57585A"/>
                <w:sz w:val="18"/>
                <w:szCs w:val="18"/>
                <w:lang w:val="es-AR"/>
              </w:rPr>
              <w:t>10.96.32.52</w:t>
            </w:r>
          </w:p>
        </w:tc>
        <w:tc>
          <w:tcPr>
            <w:tcW w:w="1608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E8CC7B" w14:textId="7115C590" w:rsidR="00AA7D4C" w:rsidRPr="00005DAC" w:rsidRDefault="00AA7D4C" w:rsidP="00AA7D4C">
            <w:pPr>
              <w:pStyle w:val="Default"/>
              <w:spacing w:after="240"/>
              <w:ind w:left="-12"/>
              <w:jc w:val="both"/>
              <w:rPr>
                <w:rFonts w:cs="Arial"/>
                <w:color w:val="57585A"/>
                <w:sz w:val="18"/>
                <w:szCs w:val="18"/>
                <w:lang w:val="es-AR"/>
              </w:rPr>
            </w:pPr>
            <w:r>
              <w:rPr>
                <w:rFonts w:cs="Arial"/>
                <w:color w:val="57585A"/>
                <w:sz w:val="18"/>
                <w:szCs w:val="18"/>
                <w:lang w:val="es-AR"/>
              </w:rPr>
              <w:t>admin</w:t>
            </w:r>
          </w:p>
        </w:tc>
        <w:tc>
          <w:tcPr>
            <w:tcW w:w="985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F96F9C" w14:textId="6EBE3B75" w:rsidR="00AA7D4C" w:rsidRPr="00005DAC" w:rsidRDefault="00AA7D4C" w:rsidP="00AA7D4C">
            <w:pPr>
              <w:pStyle w:val="Default"/>
              <w:spacing w:after="240"/>
              <w:ind w:left="-12"/>
              <w:jc w:val="both"/>
              <w:rPr>
                <w:rFonts w:cs="Arial"/>
                <w:color w:val="57585A"/>
                <w:sz w:val="18"/>
                <w:szCs w:val="18"/>
                <w:lang w:val="es-AR"/>
              </w:rPr>
            </w:pPr>
            <w:r>
              <w:rPr>
                <w:rFonts w:cs="Arial"/>
                <w:color w:val="57585A"/>
                <w:sz w:val="18"/>
                <w:szCs w:val="18"/>
                <w:lang w:val="es-AR"/>
              </w:rPr>
              <w:t>admin12345</w:t>
            </w:r>
          </w:p>
        </w:tc>
      </w:tr>
    </w:tbl>
    <w:p w14:paraId="3FF39C7F" w14:textId="7E9EC02E" w:rsidR="00005DAC" w:rsidRDefault="00AA7D4C" w:rsidP="00E155E0">
      <w:pPr>
        <w:pStyle w:val="Default"/>
        <w:spacing w:after="240"/>
        <w:ind w:left="-2268"/>
        <w:jc w:val="both"/>
        <w:rPr>
          <w:rFonts w:ascii="Arial" w:hAnsi="Arial" w:cs="Arial"/>
          <w:color w:val="57585A"/>
          <w:sz w:val="22"/>
          <w:szCs w:val="22"/>
          <w:lang w:val="es-AR"/>
        </w:rPr>
      </w:pPr>
      <w:r>
        <w:rPr>
          <w:rFonts w:ascii="Arial" w:hAnsi="Arial" w:cs="Arial"/>
          <w:color w:val="57585A"/>
          <w:sz w:val="22"/>
          <w:szCs w:val="22"/>
          <w:lang w:val="es-AR"/>
        </w:rPr>
        <w:t xml:space="preserve">Nota: </w:t>
      </w:r>
      <w:r w:rsidRPr="00AA7D4C">
        <w:rPr>
          <w:rFonts w:cs="Arial"/>
          <w:b/>
          <w:bCs/>
          <w:color w:val="548DD4" w:themeColor="text2" w:themeTint="99"/>
          <w:sz w:val="18"/>
          <w:szCs w:val="18"/>
          <w:lang w:val="es-AR"/>
        </w:rPr>
        <w:t>ACCEDIAN_SENSOR_OLL_1</w:t>
      </w:r>
      <w:r w:rsidRPr="00AA7D4C">
        <w:rPr>
          <w:rFonts w:cs="Arial"/>
          <w:color w:val="548DD4" w:themeColor="text2" w:themeTint="99"/>
          <w:sz w:val="18"/>
          <w:szCs w:val="18"/>
          <w:lang w:val="es-AR"/>
        </w:rPr>
        <w:t xml:space="preserve"> </w:t>
      </w:r>
      <w:r>
        <w:rPr>
          <w:rFonts w:cs="Arial"/>
          <w:color w:val="57585A"/>
          <w:sz w:val="18"/>
          <w:szCs w:val="18"/>
          <w:lang w:val="es-AR"/>
        </w:rPr>
        <w:t>no se tiene acceso a la ILO de forma remota, si configuro localmente.</w:t>
      </w:r>
    </w:p>
    <w:p w14:paraId="226CF639" w14:textId="77777777" w:rsidR="00360AC0" w:rsidRDefault="00360AC0" w:rsidP="00CE60C9">
      <w:pPr>
        <w:pStyle w:val="Default"/>
        <w:spacing w:after="240"/>
        <w:ind w:left="-2268"/>
        <w:jc w:val="both"/>
        <w:rPr>
          <w:rFonts w:ascii="Arial" w:hAnsi="Arial" w:cs="Arial"/>
          <w:color w:val="57585A"/>
          <w:sz w:val="22"/>
          <w:szCs w:val="22"/>
          <w:lang w:val="es-AR"/>
        </w:rPr>
      </w:pPr>
    </w:p>
    <w:p w14:paraId="1FD0BEB8" w14:textId="77777777" w:rsidR="00360AC0" w:rsidRDefault="00360AC0" w:rsidP="00CE60C9">
      <w:pPr>
        <w:pStyle w:val="Default"/>
        <w:spacing w:after="240"/>
        <w:ind w:left="-2268"/>
        <w:jc w:val="both"/>
        <w:rPr>
          <w:rFonts w:ascii="Arial" w:hAnsi="Arial" w:cs="Arial"/>
          <w:color w:val="57585A"/>
          <w:sz w:val="22"/>
          <w:szCs w:val="22"/>
          <w:lang w:val="es-AR"/>
        </w:rPr>
      </w:pPr>
    </w:p>
    <w:p w14:paraId="4CB9D26B" w14:textId="77777777" w:rsidR="00360AC0" w:rsidRDefault="00360AC0" w:rsidP="00CE60C9">
      <w:pPr>
        <w:pStyle w:val="Default"/>
        <w:spacing w:after="240"/>
        <w:ind w:left="-2268"/>
        <w:jc w:val="both"/>
        <w:rPr>
          <w:rFonts w:ascii="Arial" w:hAnsi="Arial" w:cs="Arial"/>
          <w:color w:val="57585A"/>
          <w:sz w:val="22"/>
          <w:szCs w:val="22"/>
          <w:lang w:val="es-AR"/>
        </w:rPr>
      </w:pPr>
    </w:p>
    <w:p w14:paraId="58FA011C" w14:textId="77777777" w:rsidR="00360AC0" w:rsidRDefault="00360AC0" w:rsidP="00CE60C9">
      <w:pPr>
        <w:pStyle w:val="Default"/>
        <w:spacing w:after="240"/>
        <w:ind w:left="-2268"/>
        <w:jc w:val="both"/>
        <w:rPr>
          <w:rFonts w:ascii="Arial" w:hAnsi="Arial" w:cs="Arial"/>
          <w:color w:val="57585A"/>
          <w:sz w:val="22"/>
          <w:szCs w:val="22"/>
          <w:lang w:val="es-AR"/>
        </w:rPr>
      </w:pPr>
    </w:p>
    <w:p w14:paraId="265C0646" w14:textId="77777777" w:rsidR="00360AC0" w:rsidRDefault="00360AC0" w:rsidP="00CE60C9">
      <w:pPr>
        <w:pStyle w:val="Default"/>
        <w:spacing w:after="240"/>
        <w:ind w:left="-2268"/>
        <w:jc w:val="both"/>
        <w:rPr>
          <w:rFonts w:ascii="Arial" w:hAnsi="Arial" w:cs="Arial"/>
          <w:color w:val="57585A"/>
          <w:sz w:val="22"/>
          <w:szCs w:val="22"/>
          <w:lang w:val="es-AR"/>
        </w:rPr>
      </w:pPr>
    </w:p>
    <w:p w14:paraId="6CEC1622" w14:textId="77777777" w:rsidR="00360AC0" w:rsidRDefault="00360AC0" w:rsidP="00CE60C9">
      <w:pPr>
        <w:pStyle w:val="Default"/>
        <w:spacing w:after="240"/>
        <w:ind w:left="-2268"/>
        <w:jc w:val="both"/>
        <w:rPr>
          <w:rFonts w:ascii="Arial" w:hAnsi="Arial" w:cs="Arial"/>
          <w:color w:val="57585A"/>
          <w:sz w:val="22"/>
          <w:szCs w:val="22"/>
          <w:lang w:val="es-AR"/>
        </w:rPr>
      </w:pPr>
    </w:p>
    <w:p w14:paraId="57036F68" w14:textId="77777777" w:rsidR="00360AC0" w:rsidRDefault="00360AC0" w:rsidP="00CE60C9">
      <w:pPr>
        <w:pStyle w:val="Default"/>
        <w:spacing w:after="240"/>
        <w:ind w:left="-2268"/>
        <w:jc w:val="both"/>
        <w:rPr>
          <w:rFonts w:ascii="Arial" w:hAnsi="Arial" w:cs="Arial"/>
          <w:color w:val="57585A"/>
          <w:sz w:val="22"/>
          <w:szCs w:val="22"/>
          <w:lang w:val="es-AR"/>
        </w:rPr>
      </w:pPr>
    </w:p>
    <w:p w14:paraId="57D1C85B" w14:textId="77777777" w:rsidR="00360AC0" w:rsidRDefault="00360AC0" w:rsidP="00CE60C9">
      <w:pPr>
        <w:pStyle w:val="Default"/>
        <w:spacing w:after="240"/>
        <w:ind w:left="-2268"/>
        <w:jc w:val="both"/>
        <w:rPr>
          <w:rFonts w:ascii="Arial" w:hAnsi="Arial" w:cs="Arial"/>
          <w:color w:val="57585A"/>
          <w:sz w:val="22"/>
          <w:szCs w:val="22"/>
          <w:lang w:val="es-AR"/>
        </w:rPr>
      </w:pPr>
    </w:p>
    <w:p w14:paraId="1D053005" w14:textId="39D5BD73" w:rsidR="00CE60C9" w:rsidRDefault="00CE60C9" w:rsidP="00CE60C9">
      <w:pPr>
        <w:pStyle w:val="Default"/>
        <w:spacing w:after="240"/>
        <w:ind w:left="-2268"/>
        <w:jc w:val="both"/>
        <w:rPr>
          <w:rFonts w:ascii="Arial" w:hAnsi="Arial" w:cs="Arial"/>
          <w:color w:val="57585A"/>
          <w:sz w:val="22"/>
          <w:szCs w:val="22"/>
          <w:lang w:val="es-AR"/>
        </w:rPr>
      </w:pPr>
      <w:r>
        <w:rPr>
          <w:rFonts w:ascii="Arial" w:hAnsi="Arial" w:cs="Arial"/>
          <w:color w:val="57585A"/>
          <w:sz w:val="22"/>
          <w:szCs w:val="22"/>
          <w:lang w:val="es-AR"/>
        </w:rPr>
        <w:lastRenderedPageBreak/>
        <w:t>Accesos al Sistema operativo:</w:t>
      </w:r>
    </w:p>
    <w:tbl>
      <w:tblPr>
        <w:tblW w:w="0" w:type="auto"/>
        <w:tblInd w:w="-2276" w:type="dxa"/>
        <w:tblLook w:val="04A0" w:firstRow="1" w:lastRow="0" w:firstColumn="1" w:lastColumn="0" w:noHBand="0" w:noVBand="1"/>
      </w:tblPr>
      <w:tblGrid>
        <w:gridCol w:w="3828"/>
        <w:gridCol w:w="402"/>
        <w:gridCol w:w="1866"/>
        <w:gridCol w:w="1324"/>
        <w:gridCol w:w="985"/>
      </w:tblGrid>
      <w:tr w:rsidR="00CE60C9" w:rsidRPr="00005DAC" w14:paraId="1DA6908A" w14:textId="77777777" w:rsidTr="00191DE2">
        <w:trPr>
          <w:trHeight w:val="330"/>
        </w:trPr>
        <w:tc>
          <w:tcPr>
            <w:tcW w:w="3828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C579D8" w14:textId="77777777" w:rsidR="00CE60C9" w:rsidRPr="00005DAC" w:rsidRDefault="00CE60C9" w:rsidP="0046477A">
            <w:pPr>
              <w:pStyle w:val="Default"/>
              <w:spacing w:after="240"/>
              <w:ind w:left="-12"/>
              <w:jc w:val="both"/>
              <w:rPr>
                <w:rFonts w:cs="Arial"/>
                <w:color w:val="57585A"/>
                <w:sz w:val="18"/>
                <w:szCs w:val="18"/>
                <w:lang w:val="es-AR"/>
              </w:rPr>
            </w:pPr>
            <w:r w:rsidRPr="00005DAC">
              <w:rPr>
                <w:rFonts w:cs="Arial"/>
                <w:color w:val="57585A"/>
                <w:sz w:val="18"/>
                <w:szCs w:val="18"/>
                <w:lang w:val="es-AR"/>
              </w:rPr>
              <w:t>Name</w:t>
            </w:r>
          </w:p>
        </w:tc>
        <w:tc>
          <w:tcPr>
            <w:tcW w:w="402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DFF198" w14:textId="2BFB433C" w:rsidR="00CE60C9" w:rsidRPr="00005DAC" w:rsidRDefault="00CE60C9" w:rsidP="0046477A">
            <w:pPr>
              <w:pStyle w:val="Default"/>
              <w:spacing w:after="240"/>
              <w:ind w:left="-12"/>
              <w:jc w:val="both"/>
              <w:rPr>
                <w:rFonts w:cs="Arial"/>
                <w:color w:val="57585A"/>
                <w:sz w:val="18"/>
                <w:szCs w:val="18"/>
                <w:lang w:val="es-AR"/>
              </w:rPr>
            </w:pPr>
            <w:r>
              <w:rPr>
                <w:rFonts w:cs="Arial"/>
                <w:color w:val="57585A"/>
                <w:sz w:val="18"/>
                <w:szCs w:val="18"/>
                <w:lang w:val="es-AR"/>
              </w:rPr>
              <w:t>Int.</w:t>
            </w:r>
          </w:p>
        </w:tc>
        <w:tc>
          <w:tcPr>
            <w:tcW w:w="1866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440873" w14:textId="77777777" w:rsidR="00CE60C9" w:rsidRPr="00005DAC" w:rsidRDefault="00CE60C9" w:rsidP="0046477A">
            <w:pPr>
              <w:pStyle w:val="Default"/>
              <w:spacing w:after="240"/>
              <w:ind w:left="-12"/>
              <w:jc w:val="both"/>
              <w:rPr>
                <w:rFonts w:cs="Arial"/>
                <w:color w:val="57585A"/>
                <w:sz w:val="18"/>
                <w:szCs w:val="18"/>
                <w:lang w:val="es-AR"/>
              </w:rPr>
            </w:pPr>
            <w:r w:rsidRPr="00005DAC">
              <w:rPr>
                <w:rFonts w:cs="Arial"/>
                <w:color w:val="57585A"/>
                <w:sz w:val="18"/>
                <w:szCs w:val="18"/>
                <w:lang w:val="es-AR"/>
              </w:rPr>
              <w:t>IP</w:t>
            </w:r>
          </w:p>
        </w:tc>
        <w:tc>
          <w:tcPr>
            <w:tcW w:w="1324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04DF0B" w14:textId="77777777" w:rsidR="00CE60C9" w:rsidRPr="00005DAC" w:rsidRDefault="00CE60C9" w:rsidP="0046477A">
            <w:pPr>
              <w:pStyle w:val="Default"/>
              <w:spacing w:after="240"/>
              <w:ind w:left="-12"/>
              <w:jc w:val="both"/>
              <w:rPr>
                <w:rFonts w:cs="Arial"/>
                <w:color w:val="57585A"/>
                <w:sz w:val="18"/>
                <w:szCs w:val="18"/>
                <w:lang w:val="es-AR"/>
              </w:rPr>
            </w:pPr>
            <w:r w:rsidRPr="00005DAC">
              <w:rPr>
                <w:rFonts w:cs="Arial"/>
                <w:color w:val="57585A"/>
                <w:sz w:val="18"/>
                <w:szCs w:val="18"/>
                <w:lang w:val="es-AR"/>
              </w:rPr>
              <w:t>User</w:t>
            </w:r>
          </w:p>
        </w:tc>
        <w:tc>
          <w:tcPr>
            <w:tcW w:w="985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ED9CD7" w14:textId="77777777" w:rsidR="00CE60C9" w:rsidRPr="00005DAC" w:rsidRDefault="00CE60C9" w:rsidP="0046477A">
            <w:pPr>
              <w:pStyle w:val="Default"/>
              <w:spacing w:after="240"/>
              <w:ind w:left="-12"/>
              <w:jc w:val="both"/>
              <w:rPr>
                <w:rFonts w:cs="Arial"/>
                <w:color w:val="57585A"/>
                <w:sz w:val="18"/>
                <w:szCs w:val="18"/>
                <w:lang w:val="es-AR"/>
              </w:rPr>
            </w:pPr>
            <w:r w:rsidRPr="00005DAC">
              <w:rPr>
                <w:rFonts w:cs="Arial"/>
                <w:color w:val="57585A"/>
                <w:sz w:val="18"/>
                <w:szCs w:val="18"/>
                <w:lang w:val="es-AR"/>
              </w:rPr>
              <w:t>Pass</w:t>
            </w:r>
          </w:p>
        </w:tc>
      </w:tr>
      <w:tr w:rsidR="00CE60C9" w:rsidRPr="00005DAC" w14:paraId="370B5747" w14:textId="77777777" w:rsidTr="00191DE2">
        <w:trPr>
          <w:trHeight w:val="330"/>
        </w:trPr>
        <w:tc>
          <w:tcPr>
            <w:tcW w:w="3828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03CCF6" w14:textId="77777777" w:rsidR="00CE60C9" w:rsidRPr="00005DAC" w:rsidRDefault="00CE60C9" w:rsidP="0046477A">
            <w:pPr>
              <w:pStyle w:val="Default"/>
              <w:spacing w:after="240"/>
              <w:ind w:left="-12"/>
              <w:jc w:val="both"/>
              <w:rPr>
                <w:rFonts w:cs="Arial"/>
                <w:color w:val="57585A"/>
                <w:sz w:val="18"/>
                <w:szCs w:val="18"/>
                <w:lang w:val="es-AR"/>
              </w:rPr>
            </w:pPr>
            <w:r w:rsidRPr="00005DAC">
              <w:rPr>
                <w:rFonts w:cs="Arial"/>
                <w:color w:val="57585A"/>
                <w:sz w:val="18"/>
                <w:szCs w:val="18"/>
                <w:lang w:val="es-AR"/>
              </w:rPr>
              <w:t>ACCEDIAN_SENSOR_COR_1</w:t>
            </w:r>
          </w:p>
        </w:tc>
        <w:tc>
          <w:tcPr>
            <w:tcW w:w="402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DAB024" w14:textId="17671697" w:rsidR="00CE60C9" w:rsidRPr="00005DAC" w:rsidRDefault="00CE60C9" w:rsidP="0046477A">
            <w:pPr>
              <w:pStyle w:val="Default"/>
              <w:spacing w:after="240"/>
              <w:ind w:left="-12"/>
              <w:jc w:val="both"/>
              <w:rPr>
                <w:rFonts w:cs="Arial"/>
                <w:color w:val="57585A"/>
                <w:sz w:val="18"/>
                <w:szCs w:val="18"/>
                <w:lang w:val="es-AR"/>
              </w:rPr>
            </w:pPr>
            <w:r>
              <w:rPr>
                <w:rFonts w:cs="Arial"/>
                <w:color w:val="57585A"/>
                <w:sz w:val="18"/>
                <w:szCs w:val="18"/>
                <w:lang w:val="es-AR"/>
              </w:rPr>
              <w:t>eno1</w:t>
            </w:r>
          </w:p>
        </w:tc>
        <w:tc>
          <w:tcPr>
            <w:tcW w:w="1866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A42673" w14:textId="2CA8634A" w:rsidR="00CE60C9" w:rsidRPr="00005DAC" w:rsidRDefault="00CE60C9" w:rsidP="0046477A">
            <w:pPr>
              <w:pStyle w:val="Default"/>
              <w:spacing w:after="240"/>
              <w:ind w:left="-12"/>
              <w:jc w:val="both"/>
              <w:rPr>
                <w:rFonts w:cs="Arial"/>
                <w:color w:val="57585A"/>
                <w:sz w:val="18"/>
                <w:szCs w:val="18"/>
                <w:lang w:val="es-AR"/>
              </w:rPr>
            </w:pPr>
            <w:r w:rsidRPr="00CE60C9">
              <w:rPr>
                <w:rFonts w:cs="Arial"/>
                <w:color w:val="57585A"/>
                <w:sz w:val="18"/>
                <w:szCs w:val="18"/>
                <w:lang w:val="es-AR"/>
              </w:rPr>
              <w:t>10.48.241.44</w:t>
            </w:r>
          </w:p>
        </w:tc>
        <w:tc>
          <w:tcPr>
            <w:tcW w:w="1324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63EDA9" w14:textId="6AD5989B" w:rsidR="00CE60C9" w:rsidRPr="00005DAC" w:rsidRDefault="00CE60C9" w:rsidP="0046477A">
            <w:pPr>
              <w:pStyle w:val="Default"/>
              <w:spacing w:after="240"/>
              <w:ind w:left="-12"/>
              <w:jc w:val="both"/>
              <w:rPr>
                <w:rFonts w:cs="Arial"/>
                <w:color w:val="57585A"/>
                <w:sz w:val="18"/>
                <w:szCs w:val="18"/>
                <w:lang w:val="es-AR"/>
              </w:rPr>
            </w:pPr>
            <w:r>
              <w:rPr>
                <w:rFonts w:cs="Arial"/>
                <w:color w:val="57585A"/>
                <w:sz w:val="18"/>
                <w:szCs w:val="18"/>
                <w:lang w:val="es-AR"/>
              </w:rPr>
              <w:t>root</w:t>
            </w:r>
          </w:p>
        </w:tc>
        <w:tc>
          <w:tcPr>
            <w:tcW w:w="985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A124BD" w14:textId="2985031C" w:rsidR="00CE60C9" w:rsidRPr="00005DAC" w:rsidRDefault="00CE60C9" w:rsidP="0046477A">
            <w:pPr>
              <w:pStyle w:val="Default"/>
              <w:spacing w:after="240"/>
              <w:ind w:left="-12"/>
              <w:jc w:val="both"/>
              <w:rPr>
                <w:rFonts w:cs="Arial"/>
                <w:color w:val="57585A"/>
                <w:sz w:val="18"/>
                <w:szCs w:val="18"/>
                <w:lang w:val="es-AR"/>
              </w:rPr>
            </w:pPr>
            <w:r>
              <w:rPr>
                <w:rFonts w:cs="Arial"/>
                <w:color w:val="57585A"/>
                <w:sz w:val="18"/>
                <w:szCs w:val="18"/>
                <w:lang w:val="es-AR"/>
              </w:rPr>
              <w:t>Admin12345</w:t>
            </w:r>
          </w:p>
        </w:tc>
      </w:tr>
      <w:tr w:rsidR="00CE60C9" w:rsidRPr="00005DAC" w14:paraId="12253080" w14:textId="77777777" w:rsidTr="00191DE2">
        <w:trPr>
          <w:trHeight w:val="330"/>
        </w:trPr>
        <w:tc>
          <w:tcPr>
            <w:tcW w:w="3828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2018EE" w14:textId="77777777" w:rsidR="00CE60C9" w:rsidRPr="00005DAC" w:rsidRDefault="00CE60C9" w:rsidP="0046477A">
            <w:pPr>
              <w:pStyle w:val="Default"/>
              <w:spacing w:after="240"/>
              <w:ind w:left="-12"/>
              <w:jc w:val="both"/>
              <w:rPr>
                <w:rFonts w:cs="Arial"/>
                <w:color w:val="57585A"/>
                <w:sz w:val="18"/>
                <w:szCs w:val="18"/>
                <w:lang w:val="es-AR"/>
              </w:rPr>
            </w:pPr>
            <w:r w:rsidRPr="00005DAC">
              <w:rPr>
                <w:rFonts w:cs="Arial"/>
                <w:color w:val="57585A"/>
                <w:sz w:val="18"/>
                <w:szCs w:val="18"/>
                <w:lang w:val="es-AR"/>
              </w:rPr>
              <w:t>ACCEDIAN_SENSOR_COR_2</w:t>
            </w:r>
          </w:p>
        </w:tc>
        <w:tc>
          <w:tcPr>
            <w:tcW w:w="402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695001" w14:textId="73CE2DAE" w:rsidR="00CE60C9" w:rsidRPr="00005DAC" w:rsidRDefault="00CE60C9" w:rsidP="0046477A">
            <w:pPr>
              <w:pStyle w:val="Default"/>
              <w:spacing w:after="240"/>
              <w:ind w:left="-12"/>
              <w:jc w:val="both"/>
              <w:rPr>
                <w:rFonts w:cs="Arial"/>
                <w:color w:val="57585A"/>
                <w:sz w:val="18"/>
                <w:szCs w:val="18"/>
                <w:lang w:val="es-AR"/>
              </w:rPr>
            </w:pPr>
            <w:r>
              <w:rPr>
                <w:rFonts w:cs="Arial"/>
                <w:color w:val="57585A"/>
                <w:sz w:val="18"/>
                <w:szCs w:val="18"/>
                <w:lang w:val="es-AR"/>
              </w:rPr>
              <w:t>eno1</w:t>
            </w:r>
          </w:p>
        </w:tc>
        <w:tc>
          <w:tcPr>
            <w:tcW w:w="1866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2F25A2" w14:textId="177448A0" w:rsidR="00CE60C9" w:rsidRPr="00005DAC" w:rsidRDefault="00CE60C9" w:rsidP="0046477A">
            <w:pPr>
              <w:pStyle w:val="Default"/>
              <w:spacing w:after="240"/>
              <w:ind w:left="-12"/>
              <w:jc w:val="both"/>
              <w:rPr>
                <w:rFonts w:cs="Arial"/>
                <w:color w:val="57585A"/>
                <w:sz w:val="18"/>
                <w:szCs w:val="18"/>
                <w:lang w:val="es-AR"/>
              </w:rPr>
            </w:pPr>
            <w:r w:rsidRPr="00CE60C9">
              <w:rPr>
                <w:rFonts w:cs="Arial"/>
                <w:color w:val="57585A"/>
                <w:sz w:val="18"/>
                <w:szCs w:val="18"/>
                <w:lang w:val="es-AR"/>
              </w:rPr>
              <w:t>10.48.63.181</w:t>
            </w:r>
          </w:p>
        </w:tc>
        <w:tc>
          <w:tcPr>
            <w:tcW w:w="1324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C387A6" w14:textId="0A3D4726" w:rsidR="00CE60C9" w:rsidRPr="00005DAC" w:rsidRDefault="00CE60C9" w:rsidP="0046477A">
            <w:pPr>
              <w:pStyle w:val="Default"/>
              <w:spacing w:after="240"/>
              <w:ind w:left="-12"/>
              <w:jc w:val="both"/>
              <w:rPr>
                <w:rFonts w:cs="Arial"/>
                <w:color w:val="57585A"/>
                <w:sz w:val="18"/>
                <w:szCs w:val="18"/>
                <w:lang w:val="es-AR"/>
              </w:rPr>
            </w:pPr>
            <w:r>
              <w:rPr>
                <w:rFonts w:cs="Arial"/>
                <w:color w:val="57585A"/>
                <w:sz w:val="18"/>
                <w:szCs w:val="18"/>
                <w:lang w:val="es-AR"/>
              </w:rPr>
              <w:t>root</w:t>
            </w:r>
          </w:p>
        </w:tc>
        <w:tc>
          <w:tcPr>
            <w:tcW w:w="985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37D64D" w14:textId="7CE472DA" w:rsidR="00CE60C9" w:rsidRPr="00005DAC" w:rsidRDefault="00CE60C9" w:rsidP="0046477A">
            <w:pPr>
              <w:pStyle w:val="Default"/>
              <w:spacing w:after="240"/>
              <w:ind w:left="-12"/>
              <w:jc w:val="both"/>
              <w:rPr>
                <w:rFonts w:cs="Arial"/>
                <w:color w:val="57585A"/>
                <w:sz w:val="18"/>
                <w:szCs w:val="18"/>
                <w:lang w:val="es-AR"/>
              </w:rPr>
            </w:pPr>
            <w:r>
              <w:rPr>
                <w:rFonts w:cs="Arial"/>
                <w:color w:val="57585A"/>
                <w:sz w:val="18"/>
                <w:szCs w:val="18"/>
                <w:lang w:val="es-AR"/>
              </w:rPr>
              <w:t>Admin12345</w:t>
            </w:r>
          </w:p>
        </w:tc>
      </w:tr>
      <w:tr w:rsidR="00CE60C9" w:rsidRPr="00005DAC" w14:paraId="7245B6BC" w14:textId="77777777" w:rsidTr="00191DE2">
        <w:trPr>
          <w:trHeight w:val="330"/>
        </w:trPr>
        <w:tc>
          <w:tcPr>
            <w:tcW w:w="3828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C260F6" w14:textId="77777777" w:rsidR="00CE60C9" w:rsidRPr="00005DAC" w:rsidRDefault="00CE60C9" w:rsidP="0046477A">
            <w:pPr>
              <w:pStyle w:val="Default"/>
              <w:spacing w:after="240"/>
              <w:ind w:left="-12"/>
              <w:jc w:val="both"/>
              <w:rPr>
                <w:rFonts w:cs="Arial"/>
                <w:color w:val="57585A"/>
                <w:sz w:val="18"/>
                <w:szCs w:val="18"/>
                <w:lang w:val="es-AR"/>
              </w:rPr>
            </w:pPr>
            <w:r w:rsidRPr="00005DAC">
              <w:rPr>
                <w:rFonts w:cs="Arial"/>
                <w:color w:val="57585A"/>
                <w:sz w:val="18"/>
                <w:szCs w:val="18"/>
                <w:lang w:val="es-AR"/>
              </w:rPr>
              <w:t>ACCEDIAN_ORQUESTADOR_COR_1</w:t>
            </w:r>
          </w:p>
        </w:tc>
        <w:tc>
          <w:tcPr>
            <w:tcW w:w="402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0E9BA1" w14:textId="4CDE89FA" w:rsidR="00CE60C9" w:rsidRPr="00005DAC" w:rsidRDefault="00CE60C9" w:rsidP="0046477A">
            <w:pPr>
              <w:pStyle w:val="Default"/>
              <w:spacing w:after="240"/>
              <w:ind w:left="-12"/>
              <w:jc w:val="both"/>
              <w:rPr>
                <w:rFonts w:cs="Arial"/>
                <w:color w:val="57585A"/>
                <w:sz w:val="18"/>
                <w:szCs w:val="18"/>
                <w:lang w:val="es-AR"/>
              </w:rPr>
            </w:pPr>
            <w:r>
              <w:rPr>
                <w:rFonts w:cs="Arial"/>
                <w:color w:val="57585A"/>
                <w:sz w:val="18"/>
                <w:szCs w:val="18"/>
                <w:lang w:val="es-AR"/>
              </w:rPr>
              <w:t>eno1</w:t>
            </w:r>
          </w:p>
        </w:tc>
        <w:tc>
          <w:tcPr>
            <w:tcW w:w="1866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75364C" w14:textId="01E3A192" w:rsidR="00CE60C9" w:rsidRPr="00005DAC" w:rsidRDefault="00CE60C9" w:rsidP="0046477A">
            <w:pPr>
              <w:pStyle w:val="Default"/>
              <w:spacing w:after="240"/>
              <w:ind w:left="-12"/>
              <w:jc w:val="both"/>
              <w:rPr>
                <w:rFonts w:cs="Arial"/>
                <w:color w:val="57585A"/>
                <w:sz w:val="18"/>
                <w:szCs w:val="18"/>
                <w:lang w:val="es-AR"/>
              </w:rPr>
            </w:pPr>
            <w:r w:rsidRPr="00CE60C9">
              <w:rPr>
                <w:rFonts w:cs="Arial"/>
                <w:color w:val="57585A"/>
                <w:sz w:val="18"/>
                <w:szCs w:val="18"/>
                <w:lang w:val="es-AR"/>
              </w:rPr>
              <w:t>10.48.154.54</w:t>
            </w:r>
          </w:p>
        </w:tc>
        <w:tc>
          <w:tcPr>
            <w:tcW w:w="1324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B0CE0A" w14:textId="1F900C71" w:rsidR="00CE60C9" w:rsidRPr="00005DAC" w:rsidRDefault="00CE60C9" w:rsidP="0046477A">
            <w:pPr>
              <w:pStyle w:val="Default"/>
              <w:spacing w:after="240"/>
              <w:ind w:left="-12"/>
              <w:jc w:val="both"/>
              <w:rPr>
                <w:rFonts w:cs="Arial"/>
                <w:color w:val="57585A"/>
                <w:sz w:val="18"/>
                <w:szCs w:val="18"/>
                <w:lang w:val="es-AR"/>
              </w:rPr>
            </w:pPr>
            <w:r>
              <w:rPr>
                <w:rFonts w:cs="Arial"/>
                <w:color w:val="57585A"/>
                <w:sz w:val="18"/>
                <w:szCs w:val="18"/>
                <w:lang w:val="es-AR"/>
              </w:rPr>
              <w:t>root</w:t>
            </w:r>
          </w:p>
        </w:tc>
        <w:tc>
          <w:tcPr>
            <w:tcW w:w="985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DD139A" w14:textId="062CCC5C" w:rsidR="00CE60C9" w:rsidRPr="00005DAC" w:rsidRDefault="00CE60C9" w:rsidP="0046477A">
            <w:pPr>
              <w:pStyle w:val="Default"/>
              <w:spacing w:after="240"/>
              <w:ind w:left="-12"/>
              <w:jc w:val="both"/>
              <w:rPr>
                <w:rFonts w:cs="Arial"/>
                <w:color w:val="57585A"/>
                <w:sz w:val="18"/>
                <w:szCs w:val="18"/>
                <w:lang w:val="es-AR"/>
              </w:rPr>
            </w:pPr>
            <w:r>
              <w:rPr>
                <w:rFonts w:cs="Arial"/>
                <w:color w:val="57585A"/>
                <w:sz w:val="18"/>
                <w:szCs w:val="18"/>
                <w:lang w:val="es-AR"/>
              </w:rPr>
              <w:t>Admin12345</w:t>
            </w:r>
          </w:p>
        </w:tc>
      </w:tr>
      <w:tr w:rsidR="00CE60C9" w:rsidRPr="00005DAC" w14:paraId="08614983" w14:textId="77777777" w:rsidTr="00191DE2">
        <w:trPr>
          <w:trHeight w:val="330"/>
        </w:trPr>
        <w:tc>
          <w:tcPr>
            <w:tcW w:w="3828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80488C" w14:textId="77777777" w:rsidR="00CE60C9" w:rsidRPr="00005DAC" w:rsidRDefault="00CE60C9" w:rsidP="0046477A">
            <w:pPr>
              <w:pStyle w:val="Default"/>
              <w:spacing w:after="240"/>
              <w:ind w:left="-12"/>
              <w:jc w:val="both"/>
              <w:rPr>
                <w:rFonts w:cs="Arial"/>
                <w:color w:val="57585A"/>
                <w:sz w:val="18"/>
                <w:szCs w:val="18"/>
                <w:lang w:val="es-AR"/>
              </w:rPr>
            </w:pPr>
            <w:r w:rsidRPr="00005DAC">
              <w:rPr>
                <w:rFonts w:cs="Arial"/>
                <w:color w:val="57585A"/>
                <w:sz w:val="18"/>
                <w:szCs w:val="18"/>
                <w:lang w:val="es-AR"/>
              </w:rPr>
              <w:t>ACCEDIAN_ORQUESTADOR_COR3_2</w:t>
            </w:r>
          </w:p>
        </w:tc>
        <w:tc>
          <w:tcPr>
            <w:tcW w:w="402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6C259D" w14:textId="372ACAAF" w:rsidR="00CE60C9" w:rsidRPr="00005DAC" w:rsidRDefault="00CE60C9" w:rsidP="0046477A">
            <w:pPr>
              <w:pStyle w:val="Default"/>
              <w:spacing w:after="240"/>
              <w:ind w:left="-12"/>
              <w:jc w:val="both"/>
              <w:rPr>
                <w:rFonts w:cs="Arial"/>
                <w:color w:val="57585A"/>
                <w:sz w:val="18"/>
                <w:szCs w:val="18"/>
                <w:lang w:val="es-AR"/>
              </w:rPr>
            </w:pPr>
            <w:r>
              <w:rPr>
                <w:rFonts w:cs="Arial"/>
                <w:color w:val="57585A"/>
                <w:sz w:val="18"/>
                <w:szCs w:val="18"/>
                <w:lang w:val="es-AR"/>
              </w:rPr>
              <w:t>eno1</w:t>
            </w:r>
          </w:p>
        </w:tc>
        <w:tc>
          <w:tcPr>
            <w:tcW w:w="1866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EBAA2A" w14:textId="4C3CE135" w:rsidR="00CE60C9" w:rsidRPr="00005DAC" w:rsidRDefault="00CE60C9" w:rsidP="0046477A">
            <w:pPr>
              <w:pStyle w:val="Default"/>
              <w:spacing w:after="240"/>
              <w:ind w:left="-12"/>
              <w:jc w:val="both"/>
              <w:rPr>
                <w:rFonts w:cs="Arial"/>
                <w:color w:val="57585A"/>
                <w:sz w:val="18"/>
                <w:szCs w:val="18"/>
                <w:lang w:val="es-AR"/>
              </w:rPr>
            </w:pPr>
            <w:r w:rsidRPr="00CE60C9">
              <w:rPr>
                <w:rFonts w:cs="Arial"/>
                <w:color w:val="57585A"/>
                <w:sz w:val="18"/>
                <w:szCs w:val="18"/>
                <w:lang w:val="es-AR"/>
              </w:rPr>
              <w:t>10.48.154.156</w:t>
            </w:r>
          </w:p>
        </w:tc>
        <w:tc>
          <w:tcPr>
            <w:tcW w:w="1324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EBD496" w14:textId="369552DC" w:rsidR="00CE60C9" w:rsidRPr="00005DAC" w:rsidRDefault="00CE60C9" w:rsidP="0046477A">
            <w:pPr>
              <w:pStyle w:val="Default"/>
              <w:spacing w:after="240"/>
              <w:ind w:left="-12"/>
              <w:jc w:val="both"/>
              <w:rPr>
                <w:rFonts w:cs="Arial"/>
                <w:color w:val="57585A"/>
                <w:sz w:val="18"/>
                <w:szCs w:val="18"/>
                <w:lang w:val="es-AR"/>
              </w:rPr>
            </w:pPr>
            <w:r>
              <w:rPr>
                <w:rFonts w:cs="Arial"/>
                <w:color w:val="57585A"/>
                <w:sz w:val="18"/>
                <w:szCs w:val="18"/>
                <w:lang w:val="es-AR"/>
              </w:rPr>
              <w:t>root</w:t>
            </w:r>
            <w:r w:rsidRPr="00005DAC">
              <w:rPr>
                <w:rFonts w:cs="Arial"/>
                <w:color w:val="57585A"/>
                <w:sz w:val="18"/>
                <w:szCs w:val="18"/>
                <w:lang w:val="es-AR"/>
              </w:rPr>
              <w:t xml:space="preserve"> </w:t>
            </w:r>
          </w:p>
        </w:tc>
        <w:tc>
          <w:tcPr>
            <w:tcW w:w="985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477BB3" w14:textId="0188A688" w:rsidR="00CE60C9" w:rsidRPr="00005DAC" w:rsidRDefault="00CE60C9" w:rsidP="0046477A">
            <w:pPr>
              <w:pStyle w:val="Default"/>
              <w:spacing w:after="240"/>
              <w:ind w:left="-12"/>
              <w:jc w:val="both"/>
              <w:rPr>
                <w:rFonts w:cs="Arial"/>
                <w:color w:val="57585A"/>
                <w:sz w:val="18"/>
                <w:szCs w:val="18"/>
                <w:lang w:val="es-AR"/>
              </w:rPr>
            </w:pPr>
            <w:r>
              <w:rPr>
                <w:rFonts w:cs="Arial"/>
                <w:color w:val="57585A"/>
                <w:sz w:val="18"/>
                <w:szCs w:val="18"/>
                <w:lang w:val="es-AR"/>
              </w:rPr>
              <w:t>Admin12345</w:t>
            </w:r>
          </w:p>
        </w:tc>
      </w:tr>
      <w:tr w:rsidR="00CE60C9" w:rsidRPr="00005DAC" w14:paraId="6F737B15" w14:textId="77777777" w:rsidTr="00191DE2">
        <w:trPr>
          <w:trHeight w:val="330"/>
        </w:trPr>
        <w:tc>
          <w:tcPr>
            <w:tcW w:w="3828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4DE502" w14:textId="77777777" w:rsidR="00CE60C9" w:rsidRPr="00005DAC" w:rsidRDefault="00CE60C9" w:rsidP="0046477A">
            <w:pPr>
              <w:pStyle w:val="Default"/>
              <w:spacing w:after="240"/>
              <w:ind w:left="-12"/>
              <w:jc w:val="both"/>
              <w:rPr>
                <w:rFonts w:cs="Arial"/>
                <w:color w:val="57585A"/>
                <w:sz w:val="18"/>
                <w:szCs w:val="18"/>
                <w:lang w:val="es-AR"/>
              </w:rPr>
            </w:pPr>
            <w:r w:rsidRPr="00005DAC">
              <w:rPr>
                <w:rFonts w:cs="Arial"/>
                <w:color w:val="57585A"/>
                <w:sz w:val="18"/>
                <w:szCs w:val="18"/>
                <w:lang w:val="es-AR"/>
              </w:rPr>
              <w:t>ACCEDIAN_SENSOR_TOR_1</w:t>
            </w:r>
          </w:p>
        </w:tc>
        <w:tc>
          <w:tcPr>
            <w:tcW w:w="402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573CF8" w14:textId="1F3EB1FE" w:rsidR="00CE60C9" w:rsidRPr="00005DAC" w:rsidRDefault="00CE60C9" w:rsidP="0046477A">
            <w:pPr>
              <w:pStyle w:val="Default"/>
              <w:spacing w:after="240"/>
              <w:ind w:left="-12"/>
              <w:jc w:val="both"/>
              <w:rPr>
                <w:rFonts w:cs="Arial"/>
                <w:color w:val="57585A"/>
                <w:sz w:val="18"/>
                <w:szCs w:val="18"/>
                <w:lang w:val="es-AR"/>
              </w:rPr>
            </w:pPr>
            <w:r>
              <w:rPr>
                <w:rFonts w:cs="Arial"/>
                <w:color w:val="57585A"/>
                <w:sz w:val="18"/>
                <w:szCs w:val="18"/>
                <w:lang w:val="es-AR"/>
              </w:rPr>
              <w:t>eno1</w:t>
            </w:r>
          </w:p>
        </w:tc>
        <w:tc>
          <w:tcPr>
            <w:tcW w:w="1866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CAB543" w14:textId="14DF369B" w:rsidR="00CE60C9" w:rsidRPr="00005DAC" w:rsidRDefault="00CE60C9" w:rsidP="0046477A">
            <w:pPr>
              <w:pStyle w:val="Default"/>
              <w:spacing w:after="240"/>
              <w:ind w:left="-12"/>
              <w:jc w:val="both"/>
              <w:rPr>
                <w:rFonts w:cs="Arial"/>
                <w:color w:val="57585A"/>
                <w:sz w:val="18"/>
                <w:szCs w:val="18"/>
                <w:lang w:val="es-AR"/>
              </w:rPr>
            </w:pPr>
            <w:r w:rsidRPr="00CE60C9">
              <w:rPr>
                <w:rFonts w:cs="Arial"/>
                <w:color w:val="57585A"/>
                <w:sz w:val="18"/>
                <w:szCs w:val="18"/>
                <w:lang w:val="es-AR"/>
              </w:rPr>
              <w:t>10.48.137.20</w:t>
            </w:r>
          </w:p>
        </w:tc>
        <w:tc>
          <w:tcPr>
            <w:tcW w:w="1324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98838A" w14:textId="0B9C17DD" w:rsidR="00CE60C9" w:rsidRPr="00005DAC" w:rsidRDefault="00CE60C9" w:rsidP="0046477A">
            <w:pPr>
              <w:pStyle w:val="Default"/>
              <w:spacing w:after="240"/>
              <w:ind w:left="-12"/>
              <w:jc w:val="both"/>
              <w:rPr>
                <w:rFonts w:cs="Arial"/>
                <w:color w:val="57585A"/>
                <w:sz w:val="18"/>
                <w:szCs w:val="18"/>
                <w:lang w:val="es-AR"/>
              </w:rPr>
            </w:pPr>
            <w:r>
              <w:rPr>
                <w:rFonts w:cs="Arial"/>
                <w:color w:val="57585A"/>
                <w:sz w:val="18"/>
                <w:szCs w:val="18"/>
                <w:lang w:val="es-AR"/>
              </w:rPr>
              <w:t>root</w:t>
            </w:r>
          </w:p>
        </w:tc>
        <w:tc>
          <w:tcPr>
            <w:tcW w:w="985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FB0174" w14:textId="101C7233" w:rsidR="00CE60C9" w:rsidRPr="00005DAC" w:rsidRDefault="00CE60C9" w:rsidP="0046477A">
            <w:pPr>
              <w:pStyle w:val="Default"/>
              <w:spacing w:after="240"/>
              <w:ind w:left="-12"/>
              <w:jc w:val="both"/>
              <w:rPr>
                <w:rFonts w:cs="Arial"/>
                <w:color w:val="57585A"/>
                <w:sz w:val="18"/>
                <w:szCs w:val="18"/>
                <w:lang w:val="es-AR"/>
              </w:rPr>
            </w:pPr>
            <w:r>
              <w:rPr>
                <w:rFonts w:cs="Arial"/>
                <w:color w:val="57585A"/>
                <w:sz w:val="18"/>
                <w:szCs w:val="18"/>
                <w:lang w:val="es-AR"/>
              </w:rPr>
              <w:t>Admin12345</w:t>
            </w:r>
          </w:p>
        </w:tc>
      </w:tr>
      <w:tr w:rsidR="00CE60C9" w:rsidRPr="00005DAC" w14:paraId="2A194280" w14:textId="77777777" w:rsidTr="00191DE2">
        <w:trPr>
          <w:trHeight w:val="330"/>
        </w:trPr>
        <w:tc>
          <w:tcPr>
            <w:tcW w:w="3828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45BA75" w14:textId="77777777" w:rsidR="00CE60C9" w:rsidRPr="00005DAC" w:rsidRDefault="00CE60C9" w:rsidP="0046477A">
            <w:pPr>
              <w:pStyle w:val="Default"/>
              <w:spacing w:after="240"/>
              <w:ind w:left="-12"/>
              <w:jc w:val="both"/>
              <w:rPr>
                <w:rFonts w:cs="Arial"/>
                <w:color w:val="57585A"/>
                <w:sz w:val="18"/>
                <w:szCs w:val="18"/>
                <w:lang w:val="es-AR"/>
              </w:rPr>
            </w:pPr>
            <w:r w:rsidRPr="00005DAC">
              <w:rPr>
                <w:rFonts w:cs="Arial"/>
                <w:color w:val="57585A"/>
                <w:sz w:val="18"/>
                <w:szCs w:val="18"/>
                <w:lang w:val="es-AR"/>
              </w:rPr>
              <w:t>ACCEDIAN_SENSOR_TOR_2</w:t>
            </w:r>
          </w:p>
        </w:tc>
        <w:tc>
          <w:tcPr>
            <w:tcW w:w="402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0EEEA6" w14:textId="499BE875" w:rsidR="00CE60C9" w:rsidRPr="00005DAC" w:rsidRDefault="00CE60C9" w:rsidP="0046477A">
            <w:pPr>
              <w:pStyle w:val="Default"/>
              <w:spacing w:after="240"/>
              <w:ind w:left="-12"/>
              <w:jc w:val="both"/>
              <w:rPr>
                <w:rFonts w:cs="Arial"/>
                <w:color w:val="57585A"/>
                <w:sz w:val="18"/>
                <w:szCs w:val="18"/>
                <w:lang w:val="es-AR"/>
              </w:rPr>
            </w:pPr>
            <w:r>
              <w:rPr>
                <w:rFonts w:cs="Arial"/>
                <w:color w:val="57585A"/>
                <w:sz w:val="18"/>
                <w:szCs w:val="18"/>
                <w:lang w:val="es-AR"/>
              </w:rPr>
              <w:t>eno1</w:t>
            </w:r>
          </w:p>
        </w:tc>
        <w:tc>
          <w:tcPr>
            <w:tcW w:w="1866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E62F79" w14:textId="33645BEB" w:rsidR="00CE60C9" w:rsidRPr="00005DAC" w:rsidRDefault="00CE60C9" w:rsidP="0046477A">
            <w:pPr>
              <w:pStyle w:val="Default"/>
              <w:spacing w:after="240"/>
              <w:ind w:left="-12"/>
              <w:jc w:val="both"/>
              <w:rPr>
                <w:rFonts w:cs="Arial"/>
                <w:color w:val="57585A"/>
                <w:sz w:val="18"/>
                <w:szCs w:val="18"/>
                <w:lang w:val="es-AR"/>
              </w:rPr>
            </w:pPr>
            <w:r w:rsidRPr="00CE60C9">
              <w:rPr>
                <w:rFonts w:cs="Arial"/>
                <w:color w:val="57585A"/>
                <w:sz w:val="18"/>
                <w:szCs w:val="18"/>
                <w:lang w:val="es-AR"/>
              </w:rPr>
              <w:t>10.104.32.207</w:t>
            </w:r>
          </w:p>
        </w:tc>
        <w:tc>
          <w:tcPr>
            <w:tcW w:w="1324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B7EE47" w14:textId="7218E5D6" w:rsidR="00CE60C9" w:rsidRPr="00005DAC" w:rsidRDefault="00CE60C9" w:rsidP="0046477A">
            <w:pPr>
              <w:pStyle w:val="Default"/>
              <w:spacing w:after="240"/>
              <w:ind w:left="-12"/>
              <w:jc w:val="both"/>
              <w:rPr>
                <w:rFonts w:cs="Arial"/>
                <w:color w:val="57585A"/>
                <w:sz w:val="18"/>
                <w:szCs w:val="18"/>
                <w:lang w:val="es-AR"/>
              </w:rPr>
            </w:pPr>
            <w:r>
              <w:rPr>
                <w:rFonts w:cs="Arial"/>
                <w:color w:val="57585A"/>
                <w:sz w:val="18"/>
                <w:szCs w:val="18"/>
                <w:lang w:val="es-AR"/>
              </w:rPr>
              <w:t>root</w:t>
            </w:r>
          </w:p>
        </w:tc>
        <w:tc>
          <w:tcPr>
            <w:tcW w:w="985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3CF1E8" w14:textId="19F649C8" w:rsidR="00CE60C9" w:rsidRPr="00005DAC" w:rsidRDefault="00CE60C9" w:rsidP="0046477A">
            <w:pPr>
              <w:pStyle w:val="Default"/>
              <w:spacing w:after="240"/>
              <w:ind w:left="-12"/>
              <w:jc w:val="both"/>
              <w:rPr>
                <w:rFonts w:cs="Arial"/>
                <w:color w:val="57585A"/>
                <w:sz w:val="18"/>
                <w:szCs w:val="18"/>
                <w:lang w:val="es-AR"/>
              </w:rPr>
            </w:pPr>
            <w:r>
              <w:rPr>
                <w:rFonts w:cs="Arial"/>
                <w:color w:val="57585A"/>
                <w:sz w:val="18"/>
                <w:szCs w:val="18"/>
                <w:lang w:val="es-AR"/>
              </w:rPr>
              <w:t>Admin12345</w:t>
            </w:r>
          </w:p>
        </w:tc>
      </w:tr>
      <w:tr w:rsidR="00CE60C9" w:rsidRPr="00005DAC" w14:paraId="57B69E76" w14:textId="77777777" w:rsidTr="00191DE2">
        <w:trPr>
          <w:trHeight w:val="330"/>
        </w:trPr>
        <w:tc>
          <w:tcPr>
            <w:tcW w:w="3828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18ED96" w14:textId="77777777" w:rsidR="00CE60C9" w:rsidRPr="00005DAC" w:rsidRDefault="00CE60C9" w:rsidP="0046477A">
            <w:pPr>
              <w:pStyle w:val="Default"/>
              <w:spacing w:after="240"/>
              <w:ind w:left="-12"/>
              <w:jc w:val="both"/>
              <w:rPr>
                <w:rFonts w:cs="Arial"/>
                <w:color w:val="57585A"/>
                <w:sz w:val="18"/>
                <w:szCs w:val="18"/>
                <w:lang w:val="es-AR"/>
              </w:rPr>
            </w:pPr>
            <w:r w:rsidRPr="00005DAC">
              <w:rPr>
                <w:rFonts w:cs="Arial"/>
                <w:color w:val="57585A"/>
                <w:sz w:val="18"/>
                <w:szCs w:val="18"/>
                <w:lang w:val="es-AR"/>
              </w:rPr>
              <w:t>ACCEDIAN_SENSOR_JO2_1</w:t>
            </w:r>
          </w:p>
        </w:tc>
        <w:tc>
          <w:tcPr>
            <w:tcW w:w="402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5F591A" w14:textId="7C32D5D8" w:rsidR="00CE60C9" w:rsidRPr="00005DAC" w:rsidRDefault="00CE60C9" w:rsidP="0046477A">
            <w:pPr>
              <w:pStyle w:val="Default"/>
              <w:spacing w:after="240"/>
              <w:ind w:left="-12"/>
              <w:jc w:val="both"/>
              <w:rPr>
                <w:rFonts w:cs="Arial"/>
                <w:color w:val="57585A"/>
                <w:sz w:val="18"/>
                <w:szCs w:val="18"/>
                <w:lang w:val="es-AR"/>
              </w:rPr>
            </w:pPr>
            <w:r>
              <w:rPr>
                <w:rFonts w:cs="Arial"/>
                <w:color w:val="57585A"/>
                <w:sz w:val="18"/>
                <w:szCs w:val="18"/>
                <w:lang w:val="es-AR"/>
              </w:rPr>
              <w:t>eno1</w:t>
            </w:r>
          </w:p>
        </w:tc>
        <w:tc>
          <w:tcPr>
            <w:tcW w:w="1866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EA0A78" w14:textId="79E96D03" w:rsidR="00CE60C9" w:rsidRPr="00005DAC" w:rsidRDefault="00CE60C9" w:rsidP="0046477A">
            <w:pPr>
              <w:pStyle w:val="Default"/>
              <w:spacing w:after="240"/>
              <w:ind w:left="-12"/>
              <w:jc w:val="both"/>
              <w:rPr>
                <w:rFonts w:cs="Arial"/>
                <w:color w:val="57585A"/>
                <w:sz w:val="18"/>
                <w:szCs w:val="18"/>
                <w:lang w:val="es-AR"/>
              </w:rPr>
            </w:pPr>
            <w:r w:rsidRPr="00CE60C9">
              <w:rPr>
                <w:rFonts w:cs="Arial"/>
                <w:color w:val="57585A"/>
                <w:sz w:val="18"/>
                <w:szCs w:val="18"/>
                <w:lang w:val="es-AR"/>
              </w:rPr>
              <w:t>10.105.97.164</w:t>
            </w:r>
          </w:p>
        </w:tc>
        <w:tc>
          <w:tcPr>
            <w:tcW w:w="1324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A07723" w14:textId="7965F5AE" w:rsidR="00CE60C9" w:rsidRPr="00005DAC" w:rsidRDefault="00CE60C9" w:rsidP="0046477A">
            <w:pPr>
              <w:pStyle w:val="Default"/>
              <w:spacing w:after="240"/>
              <w:ind w:left="-12"/>
              <w:jc w:val="both"/>
              <w:rPr>
                <w:rFonts w:cs="Arial"/>
                <w:color w:val="57585A"/>
                <w:sz w:val="18"/>
                <w:szCs w:val="18"/>
                <w:lang w:val="es-AR"/>
              </w:rPr>
            </w:pPr>
            <w:r>
              <w:rPr>
                <w:rFonts w:cs="Arial"/>
                <w:color w:val="57585A"/>
                <w:sz w:val="18"/>
                <w:szCs w:val="18"/>
                <w:lang w:val="es-AR"/>
              </w:rPr>
              <w:t>root</w:t>
            </w:r>
          </w:p>
        </w:tc>
        <w:tc>
          <w:tcPr>
            <w:tcW w:w="985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072F84" w14:textId="7BDB0639" w:rsidR="00CE60C9" w:rsidRPr="00005DAC" w:rsidRDefault="00CE60C9" w:rsidP="0046477A">
            <w:pPr>
              <w:pStyle w:val="Default"/>
              <w:spacing w:after="240"/>
              <w:ind w:left="-12"/>
              <w:jc w:val="both"/>
              <w:rPr>
                <w:rFonts w:cs="Arial"/>
                <w:color w:val="57585A"/>
                <w:sz w:val="18"/>
                <w:szCs w:val="18"/>
                <w:lang w:val="es-AR"/>
              </w:rPr>
            </w:pPr>
            <w:r>
              <w:rPr>
                <w:rFonts w:cs="Arial"/>
                <w:color w:val="57585A"/>
                <w:sz w:val="18"/>
                <w:szCs w:val="18"/>
                <w:lang w:val="es-AR"/>
              </w:rPr>
              <w:t>Admin12345</w:t>
            </w:r>
          </w:p>
        </w:tc>
      </w:tr>
      <w:tr w:rsidR="00CE60C9" w:rsidRPr="00005DAC" w14:paraId="1AE1D1EA" w14:textId="77777777" w:rsidTr="00191DE2">
        <w:trPr>
          <w:trHeight w:val="330"/>
        </w:trPr>
        <w:tc>
          <w:tcPr>
            <w:tcW w:w="3828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EA07F6" w14:textId="77777777" w:rsidR="00CE60C9" w:rsidRPr="00005DAC" w:rsidRDefault="00CE60C9" w:rsidP="0046477A">
            <w:pPr>
              <w:pStyle w:val="Default"/>
              <w:spacing w:after="240"/>
              <w:ind w:left="-12"/>
              <w:jc w:val="both"/>
              <w:rPr>
                <w:rFonts w:cs="Arial"/>
                <w:color w:val="57585A"/>
                <w:sz w:val="18"/>
                <w:szCs w:val="18"/>
                <w:lang w:val="es-AR"/>
              </w:rPr>
            </w:pPr>
            <w:r w:rsidRPr="00005DAC">
              <w:rPr>
                <w:rFonts w:cs="Arial"/>
                <w:color w:val="57585A"/>
                <w:sz w:val="18"/>
                <w:szCs w:val="18"/>
                <w:lang w:val="es-AR"/>
              </w:rPr>
              <w:t>ACCEDIAN_SENSOR_JO2_2</w:t>
            </w:r>
          </w:p>
        </w:tc>
        <w:tc>
          <w:tcPr>
            <w:tcW w:w="402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401BD9" w14:textId="280ADD77" w:rsidR="00CE60C9" w:rsidRPr="00005DAC" w:rsidRDefault="00CE60C9" w:rsidP="0046477A">
            <w:pPr>
              <w:pStyle w:val="Default"/>
              <w:spacing w:after="240"/>
              <w:ind w:left="-12"/>
              <w:jc w:val="both"/>
              <w:rPr>
                <w:rFonts w:cs="Arial"/>
                <w:color w:val="57585A"/>
                <w:sz w:val="18"/>
                <w:szCs w:val="18"/>
                <w:lang w:val="es-AR"/>
              </w:rPr>
            </w:pPr>
            <w:r>
              <w:rPr>
                <w:rFonts w:cs="Arial"/>
                <w:color w:val="57585A"/>
                <w:sz w:val="18"/>
                <w:szCs w:val="18"/>
                <w:lang w:val="es-AR"/>
              </w:rPr>
              <w:t>eno1</w:t>
            </w:r>
          </w:p>
        </w:tc>
        <w:tc>
          <w:tcPr>
            <w:tcW w:w="1866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78FF23" w14:textId="062F83C7" w:rsidR="00CE60C9" w:rsidRPr="00005DAC" w:rsidRDefault="00CE60C9" w:rsidP="0046477A">
            <w:pPr>
              <w:pStyle w:val="Default"/>
              <w:spacing w:after="240"/>
              <w:ind w:left="-12"/>
              <w:jc w:val="both"/>
              <w:rPr>
                <w:rFonts w:cs="Arial"/>
                <w:color w:val="57585A"/>
                <w:sz w:val="18"/>
                <w:szCs w:val="18"/>
                <w:lang w:val="es-AR"/>
              </w:rPr>
            </w:pPr>
            <w:r w:rsidRPr="00CE60C9">
              <w:rPr>
                <w:rFonts w:cs="Arial"/>
                <w:color w:val="57585A"/>
                <w:sz w:val="18"/>
                <w:szCs w:val="18"/>
                <w:lang w:val="es-AR"/>
              </w:rPr>
              <w:t>10.48.137.12</w:t>
            </w:r>
          </w:p>
        </w:tc>
        <w:tc>
          <w:tcPr>
            <w:tcW w:w="1324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E0E179" w14:textId="0D05FC69" w:rsidR="00CE60C9" w:rsidRPr="00005DAC" w:rsidRDefault="00CE60C9" w:rsidP="0046477A">
            <w:pPr>
              <w:pStyle w:val="Default"/>
              <w:spacing w:after="240"/>
              <w:ind w:left="-12"/>
              <w:jc w:val="both"/>
              <w:rPr>
                <w:rFonts w:cs="Arial"/>
                <w:color w:val="57585A"/>
                <w:sz w:val="18"/>
                <w:szCs w:val="18"/>
                <w:lang w:val="es-AR"/>
              </w:rPr>
            </w:pPr>
            <w:r>
              <w:rPr>
                <w:rFonts w:cs="Arial"/>
                <w:color w:val="57585A"/>
                <w:sz w:val="18"/>
                <w:szCs w:val="18"/>
                <w:lang w:val="es-AR"/>
              </w:rPr>
              <w:t>root</w:t>
            </w:r>
          </w:p>
        </w:tc>
        <w:tc>
          <w:tcPr>
            <w:tcW w:w="985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3686E4" w14:textId="0DD6B792" w:rsidR="00CE60C9" w:rsidRPr="00005DAC" w:rsidRDefault="00CE60C9" w:rsidP="0046477A">
            <w:pPr>
              <w:pStyle w:val="Default"/>
              <w:spacing w:after="240"/>
              <w:ind w:left="-12"/>
              <w:jc w:val="both"/>
              <w:rPr>
                <w:rFonts w:cs="Arial"/>
                <w:color w:val="57585A"/>
                <w:sz w:val="18"/>
                <w:szCs w:val="18"/>
                <w:lang w:val="es-AR"/>
              </w:rPr>
            </w:pPr>
            <w:r>
              <w:rPr>
                <w:rFonts w:cs="Arial"/>
                <w:color w:val="57585A"/>
                <w:sz w:val="18"/>
                <w:szCs w:val="18"/>
                <w:lang w:val="es-AR"/>
              </w:rPr>
              <w:t>Admin12345</w:t>
            </w:r>
          </w:p>
        </w:tc>
      </w:tr>
      <w:tr w:rsidR="00CE60C9" w:rsidRPr="00005DAC" w14:paraId="40AC6B5B" w14:textId="77777777" w:rsidTr="00191DE2">
        <w:trPr>
          <w:trHeight w:val="330"/>
        </w:trPr>
        <w:tc>
          <w:tcPr>
            <w:tcW w:w="3828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3EC5DD" w14:textId="77777777" w:rsidR="00CE60C9" w:rsidRPr="00005DAC" w:rsidRDefault="00CE60C9" w:rsidP="0046477A">
            <w:pPr>
              <w:pStyle w:val="Default"/>
              <w:spacing w:after="240"/>
              <w:ind w:left="-12"/>
              <w:jc w:val="both"/>
              <w:rPr>
                <w:rFonts w:cs="Arial"/>
                <w:color w:val="57585A"/>
                <w:sz w:val="18"/>
                <w:szCs w:val="18"/>
                <w:lang w:val="es-AR"/>
              </w:rPr>
            </w:pPr>
            <w:r w:rsidRPr="00005DAC">
              <w:rPr>
                <w:rFonts w:cs="Arial"/>
                <w:color w:val="57585A"/>
                <w:sz w:val="18"/>
                <w:szCs w:val="18"/>
                <w:lang w:val="es-AR"/>
              </w:rPr>
              <w:t>ACCEDIAN_SENSOR_OLL_1</w:t>
            </w:r>
          </w:p>
        </w:tc>
        <w:tc>
          <w:tcPr>
            <w:tcW w:w="402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39908A" w14:textId="07505A34" w:rsidR="00CE60C9" w:rsidRPr="00005DAC" w:rsidRDefault="00CE60C9" w:rsidP="0046477A">
            <w:pPr>
              <w:pStyle w:val="Default"/>
              <w:spacing w:after="240"/>
              <w:ind w:left="-12"/>
              <w:jc w:val="both"/>
              <w:rPr>
                <w:rFonts w:cs="Arial"/>
                <w:color w:val="57585A"/>
                <w:sz w:val="18"/>
                <w:szCs w:val="18"/>
                <w:lang w:val="es-AR"/>
              </w:rPr>
            </w:pPr>
            <w:r>
              <w:rPr>
                <w:rFonts w:cs="Arial"/>
                <w:color w:val="57585A"/>
                <w:sz w:val="18"/>
                <w:szCs w:val="18"/>
                <w:lang w:val="es-AR"/>
              </w:rPr>
              <w:t>eno1</w:t>
            </w:r>
          </w:p>
        </w:tc>
        <w:tc>
          <w:tcPr>
            <w:tcW w:w="1866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6AF57E" w14:textId="6D25109A" w:rsidR="00CE60C9" w:rsidRPr="00005DAC" w:rsidRDefault="00CE60C9" w:rsidP="0046477A">
            <w:pPr>
              <w:pStyle w:val="Default"/>
              <w:spacing w:after="240"/>
              <w:ind w:left="-12"/>
              <w:jc w:val="both"/>
              <w:rPr>
                <w:rFonts w:cs="Arial"/>
                <w:color w:val="57585A"/>
                <w:sz w:val="18"/>
                <w:szCs w:val="18"/>
                <w:lang w:val="es-AR"/>
              </w:rPr>
            </w:pPr>
            <w:r w:rsidRPr="00CE60C9">
              <w:rPr>
                <w:rFonts w:cs="Arial"/>
                <w:color w:val="57585A"/>
                <w:sz w:val="18"/>
                <w:szCs w:val="18"/>
                <w:lang w:val="es-AR"/>
              </w:rPr>
              <w:t>10.48.137.28</w:t>
            </w:r>
          </w:p>
        </w:tc>
        <w:tc>
          <w:tcPr>
            <w:tcW w:w="1324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58CA2C" w14:textId="28B61DB5" w:rsidR="00CE60C9" w:rsidRPr="00005DAC" w:rsidRDefault="00CE60C9" w:rsidP="0046477A">
            <w:pPr>
              <w:pStyle w:val="Default"/>
              <w:spacing w:after="240"/>
              <w:ind w:left="-12"/>
              <w:jc w:val="both"/>
              <w:rPr>
                <w:rFonts w:cs="Arial"/>
                <w:color w:val="57585A"/>
                <w:sz w:val="18"/>
                <w:szCs w:val="18"/>
                <w:lang w:val="es-AR"/>
              </w:rPr>
            </w:pPr>
            <w:r>
              <w:rPr>
                <w:rFonts w:cs="Arial"/>
                <w:color w:val="57585A"/>
                <w:sz w:val="18"/>
                <w:szCs w:val="18"/>
                <w:lang w:val="es-AR"/>
              </w:rPr>
              <w:t>root</w:t>
            </w:r>
          </w:p>
        </w:tc>
        <w:tc>
          <w:tcPr>
            <w:tcW w:w="985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50ED4C" w14:textId="069512E5" w:rsidR="00CE60C9" w:rsidRPr="00005DAC" w:rsidRDefault="00CE60C9" w:rsidP="0046477A">
            <w:pPr>
              <w:pStyle w:val="Default"/>
              <w:spacing w:after="240"/>
              <w:ind w:left="-12"/>
              <w:jc w:val="both"/>
              <w:rPr>
                <w:rFonts w:cs="Arial"/>
                <w:color w:val="57585A"/>
                <w:sz w:val="18"/>
                <w:szCs w:val="18"/>
                <w:lang w:val="es-AR"/>
              </w:rPr>
            </w:pPr>
            <w:r>
              <w:rPr>
                <w:rFonts w:cs="Arial"/>
                <w:color w:val="57585A"/>
                <w:sz w:val="18"/>
                <w:szCs w:val="18"/>
                <w:lang w:val="es-AR"/>
              </w:rPr>
              <w:t>Admin12345</w:t>
            </w:r>
          </w:p>
        </w:tc>
      </w:tr>
      <w:tr w:rsidR="00CE60C9" w:rsidRPr="00005DAC" w14:paraId="34471450" w14:textId="77777777" w:rsidTr="00191DE2">
        <w:trPr>
          <w:trHeight w:val="330"/>
        </w:trPr>
        <w:tc>
          <w:tcPr>
            <w:tcW w:w="3828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9F475E" w14:textId="77777777" w:rsidR="00CE60C9" w:rsidRPr="00005DAC" w:rsidRDefault="00CE60C9" w:rsidP="0046477A">
            <w:pPr>
              <w:pStyle w:val="Default"/>
              <w:spacing w:after="240"/>
              <w:ind w:left="-12"/>
              <w:jc w:val="both"/>
              <w:rPr>
                <w:rFonts w:cs="Arial"/>
                <w:color w:val="57585A"/>
                <w:sz w:val="18"/>
                <w:szCs w:val="18"/>
                <w:lang w:val="es-AR"/>
              </w:rPr>
            </w:pPr>
            <w:r w:rsidRPr="00005DAC">
              <w:rPr>
                <w:rFonts w:cs="Arial"/>
                <w:color w:val="57585A"/>
                <w:sz w:val="18"/>
                <w:szCs w:val="18"/>
                <w:lang w:val="es-AR"/>
              </w:rPr>
              <w:t>ACCEDIAN_SENSOR_OLL_2</w:t>
            </w:r>
          </w:p>
        </w:tc>
        <w:tc>
          <w:tcPr>
            <w:tcW w:w="402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81BBA9" w14:textId="6B4D9BD9" w:rsidR="00CE60C9" w:rsidRPr="00005DAC" w:rsidRDefault="00CE60C9" w:rsidP="0046477A">
            <w:pPr>
              <w:pStyle w:val="Default"/>
              <w:spacing w:after="240"/>
              <w:ind w:left="-12"/>
              <w:jc w:val="both"/>
              <w:rPr>
                <w:rFonts w:cs="Arial"/>
                <w:color w:val="57585A"/>
                <w:sz w:val="18"/>
                <w:szCs w:val="18"/>
                <w:lang w:val="es-AR"/>
              </w:rPr>
            </w:pPr>
            <w:r>
              <w:rPr>
                <w:rFonts w:cs="Arial"/>
                <w:color w:val="57585A"/>
                <w:sz w:val="18"/>
                <w:szCs w:val="18"/>
                <w:lang w:val="es-AR"/>
              </w:rPr>
              <w:t>eno1</w:t>
            </w:r>
          </w:p>
        </w:tc>
        <w:tc>
          <w:tcPr>
            <w:tcW w:w="1866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092C6A" w14:textId="21B0C281" w:rsidR="00CE60C9" w:rsidRPr="00005DAC" w:rsidRDefault="00CE60C9" w:rsidP="0046477A">
            <w:pPr>
              <w:pStyle w:val="Default"/>
              <w:spacing w:after="240"/>
              <w:ind w:left="-12"/>
              <w:jc w:val="both"/>
              <w:rPr>
                <w:rFonts w:cs="Arial"/>
                <w:color w:val="57585A"/>
                <w:sz w:val="18"/>
                <w:szCs w:val="18"/>
                <w:lang w:val="es-AR"/>
              </w:rPr>
            </w:pPr>
            <w:r w:rsidRPr="00CE60C9">
              <w:rPr>
                <w:rFonts w:cs="Arial"/>
                <w:color w:val="57585A"/>
                <w:sz w:val="18"/>
                <w:szCs w:val="18"/>
                <w:lang w:val="es-AR"/>
              </w:rPr>
              <w:t>10.92.228.101</w:t>
            </w:r>
          </w:p>
        </w:tc>
        <w:tc>
          <w:tcPr>
            <w:tcW w:w="1324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F9DF89" w14:textId="09432056" w:rsidR="00CE60C9" w:rsidRPr="00005DAC" w:rsidRDefault="00CE60C9" w:rsidP="0046477A">
            <w:pPr>
              <w:pStyle w:val="Default"/>
              <w:spacing w:after="240"/>
              <w:ind w:left="-12"/>
              <w:jc w:val="both"/>
              <w:rPr>
                <w:rFonts w:cs="Arial"/>
                <w:color w:val="57585A"/>
                <w:sz w:val="18"/>
                <w:szCs w:val="18"/>
                <w:lang w:val="es-AR"/>
              </w:rPr>
            </w:pPr>
            <w:r>
              <w:rPr>
                <w:rFonts w:cs="Arial"/>
                <w:color w:val="57585A"/>
                <w:sz w:val="18"/>
                <w:szCs w:val="18"/>
                <w:lang w:val="es-AR"/>
              </w:rPr>
              <w:t>root</w:t>
            </w:r>
          </w:p>
        </w:tc>
        <w:tc>
          <w:tcPr>
            <w:tcW w:w="985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015C85" w14:textId="1AEC0D07" w:rsidR="00CE60C9" w:rsidRPr="00005DAC" w:rsidRDefault="00CE60C9" w:rsidP="0046477A">
            <w:pPr>
              <w:pStyle w:val="Default"/>
              <w:spacing w:after="240"/>
              <w:ind w:left="-12"/>
              <w:jc w:val="both"/>
              <w:rPr>
                <w:rFonts w:cs="Arial"/>
                <w:color w:val="57585A"/>
                <w:sz w:val="18"/>
                <w:szCs w:val="18"/>
                <w:lang w:val="es-AR"/>
              </w:rPr>
            </w:pPr>
            <w:r>
              <w:rPr>
                <w:rFonts w:cs="Arial"/>
                <w:color w:val="57585A"/>
                <w:sz w:val="18"/>
                <w:szCs w:val="18"/>
                <w:lang w:val="es-AR"/>
              </w:rPr>
              <w:t>Admin12345</w:t>
            </w:r>
          </w:p>
        </w:tc>
      </w:tr>
      <w:tr w:rsidR="00CE60C9" w:rsidRPr="00005DAC" w14:paraId="447C9E82" w14:textId="77777777" w:rsidTr="00191DE2">
        <w:trPr>
          <w:trHeight w:val="330"/>
        </w:trPr>
        <w:tc>
          <w:tcPr>
            <w:tcW w:w="3828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E30B2B" w14:textId="77777777" w:rsidR="00CE60C9" w:rsidRPr="00005DAC" w:rsidRDefault="00CE60C9" w:rsidP="0046477A">
            <w:pPr>
              <w:pStyle w:val="Default"/>
              <w:spacing w:after="240"/>
              <w:ind w:left="-12"/>
              <w:jc w:val="both"/>
              <w:rPr>
                <w:rFonts w:cs="Arial"/>
                <w:color w:val="57585A"/>
                <w:sz w:val="18"/>
                <w:szCs w:val="18"/>
                <w:lang w:val="es-AR"/>
              </w:rPr>
            </w:pPr>
            <w:r w:rsidRPr="00005DAC">
              <w:rPr>
                <w:rFonts w:cs="Arial"/>
                <w:color w:val="57585A"/>
                <w:sz w:val="18"/>
                <w:szCs w:val="18"/>
                <w:lang w:val="es-AR"/>
              </w:rPr>
              <w:t>ACCEDIAN_SENSOR_ASU_1</w:t>
            </w:r>
          </w:p>
        </w:tc>
        <w:tc>
          <w:tcPr>
            <w:tcW w:w="402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303CC0" w14:textId="3B8BE379" w:rsidR="00CE60C9" w:rsidRPr="00005DAC" w:rsidRDefault="00CE60C9" w:rsidP="0046477A">
            <w:pPr>
              <w:pStyle w:val="Default"/>
              <w:spacing w:after="240"/>
              <w:ind w:left="-12"/>
              <w:jc w:val="both"/>
              <w:rPr>
                <w:rFonts w:cs="Arial"/>
                <w:color w:val="57585A"/>
                <w:sz w:val="18"/>
                <w:szCs w:val="18"/>
                <w:lang w:val="es-AR"/>
              </w:rPr>
            </w:pPr>
            <w:r>
              <w:rPr>
                <w:rFonts w:cs="Arial"/>
                <w:color w:val="57585A"/>
                <w:sz w:val="18"/>
                <w:szCs w:val="18"/>
                <w:lang w:val="es-AR"/>
              </w:rPr>
              <w:t>eno1</w:t>
            </w:r>
          </w:p>
        </w:tc>
        <w:tc>
          <w:tcPr>
            <w:tcW w:w="1866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975A34" w14:textId="58E70167" w:rsidR="00CE60C9" w:rsidRPr="00005DAC" w:rsidRDefault="00CE60C9" w:rsidP="0046477A">
            <w:pPr>
              <w:pStyle w:val="Default"/>
              <w:spacing w:after="240"/>
              <w:ind w:left="-12"/>
              <w:jc w:val="both"/>
              <w:rPr>
                <w:rFonts w:cs="Arial"/>
                <w:color w:val="57585A"/>
                <w:sz w:val="18"/>
                <w:szCs w:val="18"/>
                <w:lang w:val="es-AR"/>
              </w:rPr>
            </w:pPr>
            <w:r w:rsidRPr="00CE60C9">
              <w:rPr>
                <w:rFonts w:cs="Arial"/>
                <w:color w:val="57585A"/>
                <w:sz w:val="18"/>
                <w:szCs w:val="18"/>
                <w:lang w:val="es-AR"/>
              </w:rPr>
              <w:t>10.48.137.36</w:t>
            </w:r>
          </w:p>
        </w:tc>
        <w:tc>
          <w:tcPr>
            <w:tcW w:w="1324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6C6F88" w14:textId="7DD1A4D1" w:rsidR="00CE60C9" w:rsidRPr="00005DAC" w:rsidRDefault="00CE60C9" w:rsidP="0046477A">
            <w:pPr>
              <w:pStyle w:val="Default"/>
              <w:spacing w:after="240"/>
              <w:ind w:left="-12"/>
              <w:jc w:val="both"/>
              <w:rPr>
                <w:rFonts w:cs="Arial"/>
                <w:color w:val="57585A"/>
                <w:sz w:val="18"/>
                <w:szCs w:val="18"/>
                <w:lang w:val="es-AR"/>
              </w:rPr>
            </w:pPr>
            <w:r>
              <w:rPr>
                <w:rFonts w:cs="Arial"/>
                <w:color w:val="57585A"/>
                <w:sz w:val="18"/>
                <w:szCs w:val="18"/>
                <w:lang w:val="es-AR"/>
              </w:rPr>
              <w:t>root</w:t>
            </w:r>
          </w:p>
        </w:tc>
        <w:tc>
          <w:tcPr>
            <w:tcW w:w="985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FF8ACC" w14:textId="18A1D237" w:rsidR="00CE60C9" w:rsidRPr="00005DAC" w:rsidRDefault="00CE60C9" w:rsidP="0046477A">
            <w:pPr>
              <w:pStyle w:val="Default"/>
              <w:spacing w:after="240"/>
              <w:ind w:left="-12"/>
              <w:jc w:val="both"/>
              <w:rPr>
                <w:rFonts w:cs="Arial"/>
                <w:color w:val="57585A"/>
                <w:sz w:val="18"/>
                <w:szCs w:val="18"/>
                <w:lang w:val="es-AR"/>
              </w:rPr>
            </w:pPr>
            <w:r>
              <w:rPr>
                <w:rFonts w:cs="Arial"/>
                <w:color w:val="57585A"/>
                <w:sz w:val="18"/>
                <w:szCs w:val="18"/>
                <w:lang w:val="es-AR"/>
              </w:rPr>
              <w:t>Admin12345</w:t>
            </w:r>
          </w:p>
        </w:tc>
      </w:tr>
      <w:tr w:rsidR="00CE60C9" w:rsidRPr="00005DAC" w14:paraId="3A13D784" w14:textId="77777777" w:rsidTr="00191DE2">
        <w:trPr>
          <w:trHeight w:val="330"/>
        </w:trPr>
        <w:tc>
          <w:tcPr>
            <w:tcW w:w="3828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D9B85D" w14:textId="77777777" w:rsidR="00CE60C9" w:rsidRPr="00005DAC" w:rsidRDefault="00CE60C9" w:rsidP="0046477A">
            <w:pPr>
              <w:pStyle w:val="Default"/>
              <w:spacing w:after="240"/>
              <w:ind w:left="-12"/>
              <w:jc w:val="both"/>
              <w:rPr>
                <w:rFonts w:cs="Arial"/>
                <w:color w:val="57585A"/>
                <w:sz w:val="18"/>
                <w:szCs w:val="18"/>
                <w:lang w:val="es-AR"/>
              </w:rPr>
            </w:pPr>
            <w:r w:rsidRPr="00005DAC">
              <w:rPr>
                <w:rFonts w:cs="Arial"/>
                <w:color w:val="57585A"/>
                <w:sz w:val="18"/>
                <w:szCs w:val="18"/>
                <w:lang w:val="es-AR"/>
              </w:rPr>
              <w:t>ACCEDIAN_SENSOR_MON_1</w:t>
            </w:r>
          </w:p>
        </w:tc>
        <w:tc>
          <w:tcPr>
            <w:tcW w:w="402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82D180" w14:textId="649BDC38" w:rsidR="00CE60C9" w:rsidRPr="00005DAC" w:rsidRDefault="00CE60C9" w:rsidP="0046477A">
            <w:pPr>
              <w:pStyle w:val="Default"/>
              <w:spacing w:after="240"/>
              <w:ind w:left="-12"/>
              <w:jc w:val="both"/>
              <w:rPr>
                <w:rFonts w:cs="Arial"/>
                <w:color w:val="57585A"/>
                <w:sz w:val="18"/>
                <w:szCs w:val="18"/>
                <w:lang w:val="es-AR"/>
              </w:rPr>
            </w:pPr>
            <w:r>
              <w:rPr>
                <w:rFonts w:cs="Arial"/>
                <w:color w:val="57585A"/>
                <w:sz w:val="18"/>
                <w:szCs w:val="18"/>
                <w:lang w:val="es-AR"/>
              </w:rPr>
              <w:t>eno1</w:t>
            </w:r>
          </w:p>
        </w:tc>
        <w:tc>
          <w:tcPr>
            <w:tcW w:w="1866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AC164F" w14:textId="775212C8" w:rsidR="00CE60C9" w:rsidRPr="00005DAC" w:rsidRDefault="00CE60C9" w:rsidP="0046477A">
            <w:pPr>
              <w:pStyle w:val="Default"/>
              <w:spacing w:after="240"/>
              <w:ind w:left="-12"/>
              <w:jc w:val="both"/>
              <w:rPr>
                <w:rFonts w:cs="Arial"/>
                <w:color w:val="57585A"/>
                <w:sz w:val="18"/>
                <w:szCs w:val="18"/>
                <w:lang w:val="es-AR"/>
              </w:rPr>
            </w:pPr>
            <w:r w:rsidRPr="00CE60C9">
              <w:rPr>
                <w:rFonts w:cs="Arial"/>
                <w:color w:val="57585A"/>
                <w:sz w:val="18"/>
                <w:szCs w:val="18"/>
                <w:lang w:val="es-AR"/>
              </w:rPr>
              <w:t>10.96.32.53</w:t>
            </w:r>
          </w:p>
        </w:tc>
        <w:tc>
          <w:tcPr>
            <w:tcW w:w="1324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E0A35F" w14:textId="6C360B3A" w:rsidR="00CE60C9" w:rsidRPr="00005DAC" w:rsidRDefault="00CE60C9" w:rsidP="0046477A">
            <w:pPr>
              <w:pStyle w:val="Default"/>
              <w:spacing w:after="240"/>
              <w:ind w:left="-12"/>
              <w:jc w:val="both"/>
              <w:rPr>
                <w:rFonts w:cs="Arial"/>
                <w:color w:val="57585A"/>
                <w:sz w:val="18"/>
                <w:szCs w:val="18"/>
                <w:lang w:val="es-AR"/>
              </w:rPr>
            </w:pPr>
            <w:r>
              <w:rPr>
                <w:rFonts w:cs="Arial"/>
                <w:color w:val="57585A"/>
                <w:sz w:val="18"/>
                <w:szCs w:val="18"/>
                <w:lang w:val="es-AR"/>
              </w:rPr>
              <w:t>root</w:t>
            </w:r>
          </w:p>
        </w:tc>
        <w:tc>
          <w:tcPr>
            <w:tcW w:w="985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E86913" w14:textId="0CA8B162" w:rsidR="00CE60C9" w:rsidRPr="00005DAC" w:rsidRDefault="00CE60C9" w:rsidP="0046477A">
            <w:pPr>
              <w:pStyle w:val="Default"/>
              <w:spacing w:after="240"/>
              <w:ind w:left="-12"/>
              <w:jc w:val="both"/>
              <w:rPr>
                <w:rFonts w:cs="Arial"/>
                <w:color w:val="57585A"/>
                <w:sz w:val="18"/>
                <w:szCs w:val="18"/>
                <w:lang w:val="es-AR"/>
              </w:rPr>
            </w:pPr>
            <w:r>
              <w:rPr>
                <w:rFonts w:cs="Arial"/>
                <w:color w:val="57585A"/>
                <w:sz w:val="18"/>
                <w:szCs w:val="18"/>
                <w:lang w:val="es-AR"/>
              </w:rPr>
              <w:t>Admin12345</w:t>
            </w:r>
          </w:p>
        </w:tc>
      </w:tr>
    </w:tbl>
    <w:p w14:paraId="23FB7BB4" w14:textId="77777777" w:rsidR="00CE60C9" w:rsidRDefault="00CE60C9" w:rsidP="00E155E0">
      <w:pPr>
        <w:pStyle w:val="Default"/>
        <w:spacing w:after="240"/>
        <w:ind w:left="-2268"/>
        <w:jc w:val="both"/>
        <w:rPr>
          <w:rFonts w:ascii="Arial" w:hAnsi="Arial" w:cs="Arial"/>
          <w:color w:val="57585A"/>
          <w:sz w:val="22"/>
          <w:szCs w:val="22"/>
          <w:lang w:val="es-AR"/>
        </w:rPr>
      </w:pPr>
    </w:p>
    <w:p w14:paraId="761D3C2D" w14:textId="77777777" w:rsidR="00D92E66" w:rsidRDefault="00D92E66" w:rsidP="00E155E0">
      <w:pPr>
        <w:ind w:left="-1985"/>
        <w:rPr>
          <w:b/>
          <w:bCs/>
          <w:sz w:val="36"/>
          <w:szCs w:val="36"/>
        </w:rPr>
      </w:pPr>
    </w:p>
    <w:p w14:paraId="729A5962" w14:textId="77777777" w:rsidR="00D92E66" w:rsidRDefault="00D92E66" w:rsidP="00E155E0">
      <w:pPr>
        <w:ind w:left="-1985"/>
        <w:rPr>
          <w:b/>
          <w:bCs/>
          <w:sz w:val="36"/>
          <w:szCs w:val="36"/>
        </w:rPr>
      </w:pPr>
    </w:p>
    <w:p w14:paraId="636FE34E" w14:textId="77777777" w:rsidR="00D92E66" w:rsidRDefault="00D92E66" w:rsidP="00E155E0">
      <w:pPr>
        <w:ind w:left="-1985"/>
        <w:rPr>
          <w:b/>
          <w:bCs/>
          <w:sz w:val="36"/>
          <w:szCs w:val="36"/>
        </w:rPr>
      </w:pPr>
    </w:p>
    <w:p w14:paraId="2692D75A" w14:textId="77777777" w:rsidR="00D92E66" w:rsidRDefault="00D92E66" w:rsidP="00E155E0">
      <w:pPr>
        <w:ind w:left="-1985"/>
        <w:rPr>
          <w:b/>
          <w:bCs/>
          <w:sz w:val="36"/>
          <w:szCs w:val="36"/>
        </w:rPr>
      </w:pPr>
    </w:p>
    <w:p w14:paraId="74156DA0" w14:textId="77777777" w:rsidR="00D92E66" w:rsidRDefault="00D92E66" w:rsidP="00E155E0">
      <w:pPr>
        <w:ind w:left="-1985"/>
        <w:rPr>
          <w:b/>
          <w:bCs/>
          <w:sz w:val="36"/>
          <w:szCs w:val="36"/>
        </w:rPr>
      </w:pPr>
    </w:p>
    <w:p w14:paraId="3B468DFD" w14:textId="77777777" w:rsidR="00D92E66" w:rsidRDefault="00D92E66" w:rsidP="00E155E0">
      <w:pPr>
        <w:ind w:left="-1985"/>
        <w:rPr>
          <w:b/>
          <w:bCs/>
          <w:sz w:val="36"/>
          <w:szCs w:val="36"/>
        </w:rPr>
      </w:pPr>
    </w:p>
    <w:p w14:paraId="57F62FD6" w14:textId="77777777" w:rsidR="00D92E66" w:rsidRDefault="00D92E66" w:rsidP="00E155E0">
      <w:pPr>
        <w:ind w:left="-1985"/>
        <w:rPr>
          <w:b/>
          <w:bCs/>
          <w:sz w:val="36"/>
          <w:szCs w:val="36"/>
        </w:rPr>
      </w:pPr>
    </w:p>
    <w:p w14:paraId="090F17E3" w14:textId="77777777" w:rsidR="00D92E66" w:rsidRDefault="00D92E66" w:rsidP="00E155E0">
      <w:pPr>
        <w:ind w:left="-1985"/>
        <w:rPr>
          <w:b/>
          <w:bCs/>
          <w:sz w:val="36"/>
          <w:szCs w:val="36"/>
        </w:rPr>
      </w:pPr>
    </w:p>
    <w:p w14:paraId="56B6DBBC" w14:textId="77777777" w:rsidR="00D92E66" w:rsidRDefault="00D92E66" w:rsidP="00E155E0">
      <w:pPr>
        <w:ind w:left="-1985"/>
        <w:rPr>
          <w:b/>
          <w:bCs/>
          <w:sz w:val="36"/>
          <w:szCs w:val="36"/>
        </w:rPr>
      </w:pPr>
    </w:p>
    <w:p w14:paraId="0CF8508B" w14:textId="77777777" w:rsidR="00D92E66" w:rsidRDefault="00D92E66" w:rsidP="00E155E0">
      <w:pPr>
        <w:ind w:left="-1985"/>
        <w:rPr>
          <w:b/>
          <w:bCs/>
          <w:sz w:val="36"/>
          <w:szCs w:val="36"/>
        </w:rPr>
      </w:pPr>
    </w:p>
    <w:p w14:paraId="771E7DD9" w14:textId="4018A82B" w:rsidR="00E155E0" w:rsidRPr="00CA1A27" w:rsidRDefault="00E155E0" w:rsidP="00E155E0">
      <w:pPr>
        <w:ind w:left="-1985"/>
        <w:rPr>
          <w:b/>
          <w:bCs/>
          <w:sz w:val="36"/>
          <w:szCs w:val="36"/>
        </w:rPr>
      </w:pPr>
      <w:r w:rsidRPr="00CA1A27">
        <w:rPr>
          <w:b/>
          <w:bCs/>
          <w:sz w:val="36"/>
          <w:szCs w:val="36"/>
        </w:rPr>
        <w:lastRenderedPageBreak/>
        <w:t>Configuración BIOS</w:t>
      </w:r>
    </w:p>
    <w:p w14:paraId="67CEEA49" w14:textId="77777777" w:rsidR="00E155E0" w:rsidRPr="00E155E0" w:rsidRDefault="00E155E0" w:rsidP="00E155E0">
      <w:pPr>
        <w:ind w:left="-1985"/>
        <w:rPr>
          <w:b/>
          <w:bCs/>
        </w:rPr>
      </w:pPr>
      <w:r w:rsidRPr="00E155E0">
        <w:rPr>
          <w:b/>
          <w:bCs/>
        </w:rPr>
        <w:t>Boot Mode: UEFI</w:t>
      </w:r>
    </w:p>
    <w:p w14:paraId="07FEE77D" w14:textId="77777777" w:rsidR="00E155E0" w:rsidRDefault="00E155E0" w:rsidP="00E155E0">
      <w:pPr>
        <w:ind w:left="-1985"/>
      </w:pPr>
      <w:r>
        <w:rPr>
          <w:noProof/>
        </w:rPr>
        <w:drawing>
          <wp:inline distT="0" distB="0" distL="0" distR="0" wp14:anchorId="2FD47661" wp14:editId="04CE21C3">
            <wp:extent cx="5276850" cy="1304925"/>
            <wp:effectExtent l="0" t="0" r="0" b="9525"/>
            <wp:docPr id="1812349889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349889" name="Imagen 1" descr="Interfaz de usuario gráfica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C035D" w14:textId="77777777" w:rsidR="00E60FA3" w:rsidRDefault="00E60FA3" w:rsidP="00E155E0">
      <w:pPr>
        <w:ind w:left="-1985"/>
        <w:rPr>
          <w:b/>
          <w:bCs/>
        </w:rPr>
      </w:pPr>
    </w:p>
    <w:p w14:paraId="59034847" w14:textId="7997C34B" w:rsidR="00E155E0" w:rsidRPr="00E155E0" w:rsidRDefault="00E155E0" w:rsidP="00E155E0">
      <w:pPr>
        <w:ind w:left="-1985"/>
        <w:rPr>
          <w:b/>
          <w:bCs/>
        </w:rPr>
      </w:pPr>
      <w:r w:rsidRPr="00E155E0">
        <w:rPr>
          <w:b/>
          <w:bCs/>
        </w:rPr>
        <w:t>Profile: Virtulization – Max Performance</w:t>
      </w:r>
    </w:p>
    <w:p w14:paraId="6DF8A987" w14:textId="77777777" w:rsidR="00E155E0" w:rsidRDefault="00E155E0" w:rsidP="00E155E0">
      <w:pPr>
        <w:ind w:left="-1985"/>
      </w:pPr>
      <w:r>
        <w:rPr>
          <w:noProof/>
        </w:rPr>
        <w:drawing>
          <wp:inline distT="0" distB="0" distL="0" distR="0" wp14:anchorId="72F1E3FE" wp14:editId="44C48348">
            <wp:extent cx="5257800" cy="790575"/>
            <wp:effectExtent l="0" t="0" r="0" b="9525"/>
            <wp:docPr id="902703828" name="Imagen 1" descr="Imagen que contiene firmar, calle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703828" name="Imagen 1" descr="Imagen que contiene firmar, calle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F41CD" w14:textId="77777777" w:rsidR="00D92E66" w:rsidRDefault="00D92E66" w:rsidP="00E155E0">
      <w:pPr>
        <w:ind w:left="-1985"/>
        <w:rPr>
          <w:b/>
          <w:bCs/>
        </w:rPr>
      </w:pPr>
    </w:p>
    <w:p w14:paraId="778C82CC" w14:textId="38ECB958" w:rsidR="00E155E0" w:rsidRPr="00E155E0" w:rsidRDefault="00E155E0" w:rsidP="00E155E0">
      <w:pPr>
        <w:ind w:left="-1985"/>
        <w:rPr>
          <w:b/>
          <w:bCs/>
        </w:rPr>
      </w:pPr>
      <w:r w:rsidRPr="00E155E0">
        <w:rPr>
          <w:b/>
          <w:bCs/>
        </w:rPr>
        <w:t>Hyper-Threading: Disabled</w:t>
      </w:r>
    </w:p>
    <w:p w14:paraId="6482B588" w14:textId="77777777" w:rsidR="00E155E0" w:rsidRDefault="00E155E0" w:rsidP="00E155E0">
      <w:pPr>
        <w:ind w:left="-1985"/>
      </w:pPr>
      <w:r>
        <w:rPr>
          <w:noProof/>
        </w:rPr>
        <w:drawing>
          <wp:inline distT="0" distB="0" distL="0" distR="0" wp14:anchorId="41ED2C4F" wp14:editId="42C9B3A8">
            <wp:extent cx="5267325" cy="1752600"/>
            <wp:effectExtent l="0" t="0" r="9525" b="0"/>
            <wp:docPr id="168615490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154900" name="Imagen 1" descr="Interfaz de usuario gráfica, Aplicación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B1221" w14:textId="77777777" w:rsidR="00E155E0" w:rsidRPr="00E155E0" w:rsidRDefault="00E155E0" w:rsidP="00E155E0">
      <w:pPr>
        <w:ind w:left="-1985"/>
        <w:rPr>
          <w:b/>
          <w:bCs/>
        </w:rPr>
      </w:pPr>
      <w:r w:rsidRPr="00E155E0">
        <w:rPr>
          <w:b/>
          <w:bCs/>
        </w:rPr>
        <w:t>Virtualization Options: Enabled</w:t>
      </w:r>
    </w:p>
    <w:p w14:paraId="5D7328CB" w14:textId="77777777" w:rsidR="00E155E0" w:rsidRDefault="00E155E0" w:rsidP="00E155E0">
      <w:pPr>
        <w:ind w:left="-1985"/>
      </w:pPr>
      <w:r>
        <w:rPr>
          <w:noProof/>
        </w:rPr>
        <w:drawing>
          <wp:inline distT="0" distB="0" distL="0" distR="0" wp14:anchorId="4EFE0F85" wp14:editId="03A632D8">
            <wp:extent cx="5267325" cy="1400175"/>
            <wp:effectExtent l="0" t="0" r="9525" b="9525"/>
            <wp:docPr id="2005422405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422405" name="Imagen 1" descr="Interfaz de usuario gráfica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C10CA" w14:textId="77777777" w:rsidR="00D92E66" w:rsidRDefault="00D92E66" w:rsidP="00E155E0">
      <w:pPr>
        <w:ind w:left="-1985"/>
        <w:rPr>
          <w:b/>
          <w:bCs/>
          <w:color w:val="709FDB" w:themeColor="text2" w:themeTint="80"/>
          <w:sz w:val="24"/>
        </w:rPr>
      </w:pPr>
    </w:p>
    <w:p w14:paraId="57E41CA4" w14:textId="77777777" w:rsidR="00D92E66" w:rsidRDefault="00D92E66" w:rsidP="00E155E0">
      <w:pPr>
        <w:ind w:left="-1985"/>
        <w:rPr>
          <w:b/>
          <w:bCs/>
          <w:color w:val="709FDB" w:themeColor="text2" w:themeTint="80"/>
          <w:sz w:val="24"/>
        </w:rPr>
      </w:pPr>
    </w:p>
    <w:p w14:paraId="259DDC0A" w14:textId="69DCD4FF" w:rsidR="00E155E0" w:rsidRDefault="00E155E0" w:rsidP="00E155E0">
      <w:pPr>
        <w:ind w:left="-1985"/>
        <w:rPr>
          <w:b/>
          <w:bCs/>
          <w:color w:val="709FDB" w:themeColor="text2" w:themeTint="80"/>
          <w:sz w:val="24"/>
        </w:rPr>
      </w:pPr>
      <w:r w:rsidRPr="00AA7D4C">
        <w:rPr>
          <w:b/>
          <w:bCs/>
          <w:color w:val="709FDB" w:themeColor="text2" w:themeTint="80"/>
          <w:sz w:val="24"/>
        </w:rPr>
        <w:lastRenderedPageBreak/>
        <w:t>ACCEDIAN_SENSOR_COR_1</w:t>
      </w:r>
    </w:p>
    <w:p w14:paraId="7F290112" w14:textId="77777777" w:rsidR="00597720" w:rsidRPr="00D92E66" w:rsidRDefault="00597720" w:rsidP="0014745D">
      <w:pPr>
        <w:spacing w:before="0" w:after="0"/>
        <w:ind w:left="-1985"/>
        <w:rPr>
          <w:b/>
          <w:bCs/>
          <w:sz w:val="18"/>
          <w:szCs w:val="18"/>
        </w:rPr>
      </w:pPr>
      <w:r w:rsidRPr="00D92E66">
        <w:rPr>
          <w:b/>
          <w:bCs/>
          <w:sz w:val="18"/>
          <w:szCs w:val="18"/>
        </w:rPr>
        <w:t>[root@ACCEDIAN-SENSOR-COR-1 ~]# subscription-manager identity \</w:t>
      </w:r>
    </w:p>
    <w:p w14:paraId="631AFCB5" w14:textId="77777777" w:rsidR="00597720" w:rsidRPr="0014745D" w:rsidRDefault="00597720" w:rsidP="0014745D">
      <w:pPr>
        <w:spacing w:before="0" w:after="0"/>
        <w:ind w:left="-1985"/>
        <w:rPr>
          <w:sz w:val="18"/>
          <w:szCs w:val="18"/>
        </w:rPr>
      </w:pPr>
      <w:r w:rsidRPr="0014745D">
        <w:rPr>
          <w:sz w:val="18"/>
          <w:szCs w:val="18"/>
        </w:rPr>
        <w:t>&gt;   --proxy=172.16.254.40:8080 \</w:t>
      </w:r>
    </w:p>
    <w:p w14:paraId="1D5D9E9F" w14:textId="77777777" w:rsidR="00597720" w:rsidRPr="0014745D" w:rsidRDefault="00597720" w:rsidP="0014745D">
      <w:pPr>
        <w:spacing w:before="0" w:after="0"/>
        <w:ind w:left="-1985"/>
        <w:rPr>
          <w:sz w:val="18"/>
          <w:szCs w:val="18"/>
        </w:rPr>
      </w:pPr>
      <w:r w:rsidRPr="0014745D">
        <w:rPr>
          <w:sz w:val="18"/>
          <w:szCs w:val="18"/>
        </w:rPr>
        <w:t>&gt;   --proxyuser=mat \</w:t>
      </w:r>
    </w:p>
    <w:p w14:paraId="2B9AFEB3" w14:textId="77777777" w:rsidR="00597720" w:rsidRPr="0014745D" w:rsidRDefault="00597720" w:rsidP="0014745D">
      <w:pPr>
        <w:spacing w:before="0" w:after="0"/>
        <w:ind w:left="-1985"/>
        <w:rPr>
          <w:sz w:val="18"/>
          <w:szCs w:val="18"/>
        </w:rPr>
      </w:pPr>
      <w:r w:rsidRPr="0014745D">
        <w:rPr>
          <w:sz w:val="18"/>
          <w:szCs w:val="18"/>
        </w:rPr>
        <w:t>&gt;   --proxypassword='M4t'</w:t>
      </w:r>
    </w:p>
    <w:p w14:paraId="7429D0B2" w14:textId="77777777" w:rsidR="00597720" w:rsidRPr="0014745D" w:rsidRDefault="00597720" w:rsidP="0014745D">
      <w:pPr>
        <w:spacing w:before="0" w:after="0"/>
        <w:ind w:left="-1985"/>
        <w:rPr>
          <w:sz w:val="18"/>
          <w:szCs w:val="18"/>
        </w:rPr>
      </w:pPr>
      <w:r w:rsidRPr="0014745D">
        <w:rPr>
          <w:sz w:val="18"/>
          <w:szCs w:val="18"/>
        </w:rPr>
        <w:t>system identity: 8ef314b9-6895-4c1e-9de4-6f671a2da73b</w:t>
      </w:r>
    </w:p>
    <w:p w14:paraId="03383B4C" w14:textId="77777777" w:rsidR="00597720" w:rsidRPr="0014745D" w:rsidRDefault="00597720" w:rsidP="0014745D">
      <w:pPr>
        <w:spacing w:before="0" w:after="0"/>
        <w:ind w:left="-1985"/>
        <w:rPr>
          <w:sz w:val="18"/>
          <w:szCs w:val="18"/>
        </w:rPr>
      </w:pPr>
      <w:r w:rsidRPr="0014745D">
        <w:rPr>
          <w:sz w:val="18"/>
          <w:szCs w:val="18"/>
        </w:rPr>
        <w:t>name: ACCEDIAN-SENSOR-COR-1.claro.amx</w:t>
      </w:r>
    </w:p>
    <w:p w14:paraId="1F478530" w14:textId="77777777" w:rsidR="00597720" w:rsidRPr="0014745D" w:rsidRDefault="00597720" w:rsidP="0014745D">
      <w:pPr>
        <w:spacing w:before="0" w:after="0"/>
        <w:ind w:left="-1985"/>
        <w:rPr>
          <w:sz w:val="18"/>
          <w:szCs w:val="18"/>
        </w:rPr>
      </w:pPr>
      <w:r w:rsidRPr="0014745D">
        <w:rPr>
          <w:sz w:val="18"/>
          <w:szCs w:val="18"/>
        </w:rPr>
        <w:t>org name: 20018605</w:t>
      </w:r>
    </w:p>
    <w:p w14:paraId="15CD4D39" w14:textId="77777777" w:rsidR="00597720" w:rsidRPr="0014745D" w:rsidRDefault="00597720" w:rsidP="0014745D">
      <w:pPr>
        <w:spacing w:before="0" w:after="0"/>
        <w:ind w:left="-1985"/>
        <w:rPr>
          <w:sz w:val="18"/>
          <w:szCs w:val="18"/>
        </w:rPr>
      </w:pPr>
      <w:r w:rsidRPr="0014745D">
        <w:rPr>
          <w:sz w:val="18"/>
          <w:szCs w:val="18"/>
        </w:rPr>
        <w:t>org ID: 20018605</w:t>
      </w:r>
    </w:p>
    <w:p w14:paraId="5ECB28EF" w14:textId="00183277" w:rsidR="006976B6" w:rsidRPr="0014745D" w:rsidRDefault="00597720" w:rsidP="0014745D">
      <w:pPr>
        <w:spacing w:before="0" w:after="0"/>
        <w:ind w:left="-1985"/>
        <w:rPr>
          <w:sz w:val="18"/>
          <w:szCs w:val="18"/>
        </w:rPr>
      </w:pPr>
      <w:r w:rsidRPr="0014745D">
        <w:rPr>
          <w:sz w:val="18"/>
          <w:szCs w:val="18"/>
        </w:rPr>
        <w:t>[root@ACCEDIAN-SENSOR-COR-1 ~]#</w:t>
      </w:r>
    </w:p>
    <w:p w14:paraId="54F3F8FF" w14:textId="77777777" w:rsidR="00D92E66" w:rsidRDefault="00D92E66" w:rsidP="00D92E66">
      <w:pPr>
        <w:ind w:left="-1985"/>
        <w:rPr>
          <w:b/>
          <w:bCs/>
        </w:rPr>
      </w:pPr>
    </w:p>
    <w:p w14:paraId="0C8DBF42" w14:textId="42649FEF" w:rsidR="00D92E66" w:rsidRPr="00D92E66" w:rsidRDefault="00D92E66" w:rsidP="00D92E66">
      <w:pPr>
        <w:spacing w:before="0" w:after="0"/>
        <w:ind w:left="-1985"/>
        <w:rPr>
          <w:b/>
          <w:bCs/>
          <w:sz w:val="18"/>
          <w:szCs w:val="18"/>
        </w:rPr>
      </w:pPr>
      <w:r w:rsidRPr="00D92E66">
        <w:rPr>
          <w:b/>
          <w:bCs/>
          <w:sz w:val="18"/>
          <w:szCs w:val="18"/>
        </w:rPr>
        <w:t>[</w:t>
      </w:r>
      <w:r w:rsidRPr="00D92E66">
        <w:rPr>
          <w:b/>
          <w:bCs/>
          <w:sz w:val="18"/>
          <w:szCs w:val="18"/>
        </w:rPr>
        <w:t>root@ACCEDIAN-SENSOR-COR-1 ~]# cat /etc/redhat-release</w:t>
      </w:r>
    </w:p>
    <w:p w14:paraId="34EEF67B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Red Hat Enterprise Linux release 9.3 (Plow)</w:t>
      </w:r>
    </w:p>
    <w:p w14:paraId="7D99772D" w14:textId="77777777" w:rsidR="00D92E66" w:rsidRDefault="00D92E66" w:rsidP="00D92E66">
      <w:pPr>
        <w:spacing w:before="0" w:after="0"/>
        <w:ind w:left="-1985"/>
        <w:rPr>
          <w:sz w:val="18"/>
          <w:szCs w:val="18"/>
        </w:rPr>
      </w:pPr>
    </w:p>
    <w:p w14:paraId="4E72ACAB" w14:textId="037DFECD" w:rsidR="00D92E66" w:rsidRPr="00D92E66" w:rsidRDefault="00D92E66" w:rsidP="00D92E66">
      <w:pPr>
        <w:spacing w:before="0" w:after="0"/>
        <w:ind w:left="-1985"/>
        <w:rPr>
          <w:b/>
          <w:bCs/>
          <w:sz w:val="18"/>
          <w:szCs w:val="18"/>
        </w:rPr>
      </w:pPr>
      <w:r w:rsidRPr="00D92E66">
        <w:rPr>
          <w:b/>
          <w:bCs/>
          <w:sz w:val="18"/>
          <w:szCs w:val="18"/>
        </w:rPr>
        <w:t>[root@ACCEDIAN-SENSOR-COR-1 ~]# uname -r</w:t>
      </w:r>
    </w:p>
    <w:p w14:paraId="2056E9C0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5.14.0-362.8.1.el9_3.x86_64</w:t>
      </w:r>
    </w:p>
    <w:p w14:paraId="3C701261" w14:textId="77777777" w:rsidR="00D92E66" w:rsidRDefault="00D92E66" w:rsidP="00D92E66">
      <w:pPr>
        <w:spacing w:before="0" w:after="0"/>
        <w:ind w:left="-1985"/>
        <w:rPr>
          <w:sz w:val="18"/>
          <w:szCs w:val="18"/>
        </w:rPr>
      </w:pPr>
    </w:p>
    <w:p w14:paraId="4152251F" w14:textId="327DD939" w:rsidR="00D92E66" w:rsidRPr="00D92E66" w:rsidRDefault="00D92E66" w:rsidP="00D92E66">
      <w:pPr>
        <w:spacing w:before="0" w:after="0"/>
        <w:ind w:left="-1985"/>
        <w:rPr>
          <w:b/>
          <w:bCs/>
          <w:sz w:val="18"/>
          <w:szCs w:val="18"/>
        </w:rPr>
      </w:pPr>
      <w:r w:rsidRPr="00D92E66">
        <w:rPr>
          <w:b/>
          <w:bCs/>
          <w:sz w:val="18"/>
          <w:szCs w:val="18"/>
        </w:rPr>
        <w:t>[root@ACCEDIAN-SENSOR-COR-1 ~]# firewall-cmd --list-ports | tr ' ' '\n'</w:t>
      </w:r>
    </w:p>
    <w:p w14:paraId="0766DCD9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21/tcp</w:t>
      </w:r>
    </w:p>
    <w:p w14:paraId="1033285B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22/tcp</w:t>
      </w:r>
    </w:p>
    <w:p w14:paraId="159FF564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80/tcp</w:t>
      </w:r>
    </w:p>
    <w:p w14:paraId="3495B7FF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443/tcp</w:t>
      </w:r>
    </w:p>
    <w:p w14:paraId="6EC09417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514/tcp</w:t>
      </w:r>
    </w:p>
    <w:p w14:paraId="6CFE2A1E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862/tcp</w:t>
      </w:r>
    </w:p>
    <w:p w14:paraId="6DA2B329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1443/tcp</w:t>
      </w:r>
    </w:p>
    <w:p w14:paraId="15C02C40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1812/tcp</w:t>
      </w:r>
    </w:p>
    <w:p w14:paraId="086E4C93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2041/tcp</w:t>
      </w:r>
    </w:p>
    <w:p w14:paraId="0A7C5529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2200/tcp</w:t>
      </w:r>
    </w:p>
    <w:p w14:paraId="5EDBAA62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6000/tcp</w:t>
      </w:r>
    </w:p>
    <w:p w14:paraId="2C245D0D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6080/tcp</w:t>
      </w:r>
    </w:p>
    <w:p w14:paraId="0A128156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6081/tcp</w:t>
      </w:r>
    </w:p>
    <w:p w14:paraId="02F869E8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6969/tcp</w:t>
      </w:r>
    </w:p>
    <w:p w14:paraId="0F039C76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7788-7789/tcp</w:t>
      </w:r>
    </w:p>
    <w:p w14:paraId="189610AC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9080-9081/tcp</w:t>
      </w:r>
    </w:p>
    <w:p w14:paraId="500A4AA2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10021/tcp</w:t>
      </w:r>
    </w:p>
    <w:p w14:paraId="35DE12E0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11021/tcp</w:t>
      </w:r>
    </w:p>
    <w:p w14:paraId="2386F60A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14040/tcp</w:t>
      </w:r>
    </w:p>
    <w:p w14:paraId="0B99AF3C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44240/tcp</w:t>
      </w:r>
    </w:p>
    <w:p w14:paraId="21E43CDB" w14:textId="77777777" w:rsid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1-65535/udp</w:t>
      </w:r>
    </w:p>
    <w:p w14:paraId="3FB62CF7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</w:p>
    <w:p w14:paraId="4BFF6FE8" w14:textId="77777777" w:rsidR="00D92E66" w:rsidRPr="00D92E66" w:rsidRDefault="00D92E66" w:rsidP="00D92E66">
      <w:pPr>
        <w:spacing w:before="0" w:after="0"/>
        <w:ind w:left="-1985"/>
        <w:rPr>
          <w:b/>
          <w:bCs/>
          <w:sz w:val="18"/>
          <w:szCs w:val="18"/>
        </w:rPr>
      </w:pPr>
      <w:r w:rsidRPr="00D92E66">
        <w:rPr>
          <w:b/>
          <w:bCs/>
          <w:sz w:val="18"/>
          <w:szCs w:val="18"/>
        </w:rPr>
        <w:t>[root@ACCEDIAN-SENSOR-COR-1 ~]# rpm -qa | grep -E "qemu-kvm|libvirt"</w:t>
      </w:r>
    </w:p>
    <w:p w14:paraId="2174E2A9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qemu-kvm-tools-8.0.0-16.el9_3.x86_64</w:t>
      </w:r>
    </w:p>
    <w:p w14:paraId="1C283CE5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qemu-kvm-docs-8.0.0-16.el9_3.x86_64</w:t>
      </w:r>
    </w:p>
    <w:p w14:paraId="4EB4EC51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qemu-kvm-common-8.0.0-16.el9_3.x86_64</w:t>
      </w:r>
    </w:p>
    <w:p w14:paraId="0DDAB213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qemu-kvm-device-display-virtio-gpu-8.0.0-16.el9_3.x86_64</w:t>
      </w:r>
    </w:p>
    <w:p w14:paraId="19EE43CB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qemu-kvm-ui-opengl-8.0.0-16.el9_3.x86_64</w:t>
      </w:r>
    </w:p>
    <w:p w14:paraId="64AB81C2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qemu-kvm-ui-egl-headless-8.0.0-16.el9_3.x86_64</w:t>
      </w:r>
    </w:p>
    <w:p w14:paraId="229DE677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qemu-kvm-device-display-virtio-gpu-pci-8.0.0-16.el9_3.x86_64</w:t>
      </w:r>
    </w:p>
    <w:p w14:paraId="1E9F27CB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lastRenderedPageBreak/>
        <w:t>qemu-kvm-block-blkio-8.0.0-16.el9_3.x86_64</w:t>
      </w:r>
    </w:p>
    <w:p w14:paraId="5AC651F0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qemu-kvm-device-display-virtio-vga-8.0.0-16.el9_3.x86_64</w:t>
      </w:r>
    </w:p>
    <w:p w14:paraId="05425110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qemu-kvm-device-usb-host-8.0.0-16.el9_3.x86_64</w:t>
      </w:r>
    </w:p>
    <w:p w14:paraId="5C2C835D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qemu-kvm-device-usb-redirect-8.0.0-16.el9_3.x86_64</w:t>
      </w:r>
    </w:p>
    <w:p w14:paraId="32B87B99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qemu-kvm-audio-pa-8.0.0-16.el9_3.x86_64</w:t>
      </w:r>
    </w:p>
    <w:p w14:paraId="6A6A7D3D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qemu-kvm-core-8.0.0-16.el9_3.x86_64</w:t>
      </w:r>
    </w:p>
    <w:p w14:paraId="12537324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qemu-kvm-block-rbd-8.0.0-16.el9_3.x86_64</w:t>
      </w:r>
    </w:p>
    <w:p w14:paraId="2674E7B9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libvirt-libs-9.5.0-7.el9_3.x86_64</w:t>
      </w:r>
    </w:p>
    <w:p w14:paraId="6DEA6E29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libvirt-client-9.5.0-7.el9_3.x86_64</w:t>
      </w:r>
    </w:p>
    <w:p w14:paraId="5590FF73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libvirt-daemon-common-9.5.0-7.el9_3.x86_64</w:t>
      </w:r>
    </w:p>
    <w:p w14:paraId="36A4AFA0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libvirt-daemon-driver-storage-core-9.5.0-7.el9_3.x86_64</w:t>
      </w:r>
    </w:p>
    <w:p w14:paraId="66F26696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libvirt-daemon-driver-network-9.5.0-7.el9_3.x86_64</w:t>
      </w:r>
    </w:p>
    <w:p w14:paraId="7C56840C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libvirt-daemon-driver-nwfilter-9.5.0-7.el9_3.x86_64</w:t>
      </w:r>
    </w:p>
    <w:p w14:paraId="1E14AE5B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libvirt-daemon-lock-9.5.0-7.el9_3.x86_64</w:t>
      </w:r>
    </w:p>
    <w:p w14:paraId="1A71A56A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libvirt-daemon-log-9.5.0-7.el9_3.x86_64</w:t>
      </w:r>
    </w:p>
    <w:p w14:paraId="14E38A82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libvirt-daemon-driver-qemu-9.5.0-7.el9_3.x86_64</w:t>
      </w:r>
    </w:p>
    <w:p w14:paraId="78455D23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libvirt-daemon-plugin-lockd-9.5.0-7.el9_3.x86_64</w:t>
      </w:r>
    </w:p>
    <w:p w14:paraId="18130599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libvirt-daemon-config-nwfilter-9.5.0-7.el9_3.x86_64</w:t>
      </w:r>
    </w:p>
    <w:p w14:paraId="2CCA780E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libvirt-daemon-config-network-9.5.0-7.el9_3.x86_64</w:t>
      </w:r>
    </w:p>
    <w:p w14:paraId="6E6C70C6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libvirt-daemon-driver-storage-disk-9.5.0-7.el9_3.x86_64</w:t>
      </w:r>
    </w:p>
    <w:p w14:paraId="512F44E7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libvirt-daemon-driver-storage-iscsi-9.5.0-7.el9_3.x86_64</w:t>
      </w:r>
    </w:p>
    <w:p w14:paraId="1D733E31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libvirt-daemon-driver-storage-logical-9.5.0-7.el9_3.x86_64</w:t>
      </w:r>
    </w:p>
    <w:p w14:paraId="6925A355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libvirt-daemon-driver-storage-mpath-9.5.0-7.el9_3.x86_64</w:t>
      </w:r>
    </w:p>
    <w:p w14:paraId="63F7E34C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libvirt-daemon-driver-storage-rbd-9.5.0-7.el9_3.x86_64</w:t>
      </w:r>
    </w:p>
    <w:p w14:paraId="37D7B845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libvirt-daemon-driver-storage-scsi-9.5.0-7.el9_3.x86_64</w:t>
      </w:r>
    </w:p>
    <w:p w14:paraId="69C50ADA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libvirt-daemon-driver-storage-9.5.0-7.el9_3.x86_64</w:t>
      </w:r>
    </w:p>
    <w:p w14:paraId="473E3A97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libvirt-daemon-driver-interface-9.5.0-7.el9_3.x86_64</w:t>
      </w:r>
    </w:p>
    <w:p w14:paraId="395A9430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libvirt-daemon-driver-nodedev-9.5.0-7.el9_3.x86_64</w:t>
      </w:r>
    </w:p>
    <w:p w14:paraId="62F3CD67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libvirt-daemon-driver-secret-9.5.0-7.el9_3.x86_64</w:t>
      </w:r>
    </w:p>
    <w:p w14:paraId="3E1BCBB3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libvirt-daemon-proxy-9.5.0-7.el9_3.x86_64</w:t>
      </w:r>
    </w:p>
    <w:p w14:paraId="4B625F5A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libvirt-daemon-9.5.0-7.el9_3.x86_64</w:t>
      </w:r>
    </w:p>
    <w:p w14:paraId="17F0EAEC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python3-libvirt-9.3.0-1.el9.x86_64</w:t>
      </w:r>
    </w:p>
    <w:p w14:paraId="10711071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libvirt-9.5.0-7.el9_3.x86_64</w:t>
      </w:r>
    </w:p>
    <w:p w14:paraId="5C907513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qemu-kvm-8.0.0-16.el9_3.x86_64</w:t>
      </w:r>
    </w:p>
    <w:p w14:paraId="2CE83252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libvirt-glib-4.0.0-3.el9.x86_64</w:t>
      </w:r>
    </w:p>
    <w:p w14:paraId="62DF3427" w14:textId="77777777" w:rsid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libvirt-daemon-kvm-9.5.0-7.el9_3.x86_64</w:t>
      </w:r>
    </w:p>
    <w:p w14:paraId="3C05828A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</w:p>
    <w:p w14:paraId="27E09722" w14:textId="77777777" w:rsidR="00D92E66" w:rsidRPr="00D92E66" w:rsidRDefault="00D92E66" w:rsidP="00D92E66">
      <w:pPr>
        <w:spacing w:before="0" w:after="0"/>
        <w:ind w:left="-1985"/>
        <w:rPr>
          <w:b/>
          <w:bCs/>
          <w:sz w:val="18"/>
          <w:szCs w:val="18"/>
        </w:rPr>
      </w:pPr>
      <w:r w:rsidRPr="00D92E66">
        <w:rPr>
          <w:b/>
          <w:bCs/>
          <w:sz w:val="18"/>
          <w:szCs w:val="18"/>
        </w:rPr>
        <w:t>[root@ACCEDIAN-SENSOR-COR-1 ~]# lsmod | grep kvm</w:t>
      </w:r>
    </w:p>
    <w:p w14:paraId="6E12BA75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kvm_intel             479232  4</w:t>
      </w:r>
    </w:p>
    <w:p w14:paraId="5F8802CD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kvm                  1327104  1 kvm_intel</w:t>
      </w:r>
    </w:p>
    <w:p w14:paraId="7FE06CAD" w14:textId="77777777" w:rsid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irqbypass              16384  29 kvm</w:t>
      </w:r>
    </w:p>
    <w:p w14:paraId="1DF11391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</w:p>
    <w:p w14:paraId="5FB632DD" w14:textId="77777777" w:rsidR="00D92E66" w:rsidRPr="00D92E66" w:rsidRDefault="00D92E66" w:rsidP="00D92E66">
      <w:pPr>
        <w:spacing w:before="0" w:after="0"/>
        <w:ind w:left="-1985"/>
        <w:rPr>
          <w:b/>
          <w:bCs/>
          <w:sz w:val="18"/>
          <w:szCs w:val="18"/>
        </w:rPr>
      </w:pPr>
      <w:r w:rsidRPr="00D92E66">
        <w:rPr>
          <w:b/>
          <w:bCs/>
          <w:sz w:val="18"/>
          <w:szCs w:val="18"/>
        </w:rPr>
        <w:t>[root@ACCEDIAN-SENSOR-COR-1 ~]# systemctl status libvirtd</w:t>
      </w:r>
    </w:p>
    <w:p w14:paraId="6BCA389A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○ libvirtd.service - Virtualization daemon</w:t>
      </w:r>
    </w:p>
    <w:p w14:paraId="47EA5080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 xml:space="preserve">     Loaded: loaded (/usr/lib/systemd/system/libvirtd.service; enabled; preset: disabled)</w:t>
      </w:r>
    </w:p>
    <w:p w14:paraId="031F0F5A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 xml:space="preserve">     Active: inactive (dead)</w:t>
      </w:r>
    </w:p>
    <w:p w14:paraId="599CA2CC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TriggeredBy: ○ libvirtd.socket</w:t>
      </w:r>
    </w:p>
    <w:p w14:paraId="691E414E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 xml:space="preserve">             ○ libvirtd-tcp.socket</w:t>
      </w:r>
    </w:p>
    <w:p w14:paraId="48BC2BF8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 xml:space="preserve">             ○ libvirtd-ro.socket</w:t>
      </w:r>
    </w:p>
    <w:p w14:paraId="75EFB2BD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lastRenderedPageBreak/>
        <w:t xml:space="preserve">             ○ libvirtd-tls.socket</w:t>
      </w:r>
    </w:p>
    <w:p w14:paraId="07A90136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 xml:space="preserve">             ○ libvirtd-admin.socket</w:t>
      </w:r>
    </w:p>
    <w:p w14:paraId="79A03487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 xml:space="preserve">       Docs: man:libvirtd(8)</w:t>
      </w:r>
    </w:p>
    <w:p w14:paraId="120C1CED" w14:textId="48BDADD3" w:rsid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 xml:space="preserve">             </w:t>
      </w:r>
      <w:hyperlink r:id="rId23" w:history="1">
        <w:r w:rsidRPr="0054708B">
          <w:rPr>
            <w:rStyle w:val="Hipervnculo"/>
            <w:sz w:val="18"/>
            <w:szCs w:val="18"/>
          </w:rPr>
          <w:t>https://libvirt.org</w:t>
        </w:r>
      </w:hyperlink>
    </w:p>
    <w:p w14:paraId="3CFE0D6D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</w:p>
    <w:p w14:paraId="75BE6991" w14:textId="77777777" w:rsidR="00D92E66" w:rsidRPr="00D92E66" w:rsidRDefault="00D92E66" w:rsidP="00D92E66">
      <w:pPr>
        <w:spacing w:before="0" w:after="0"/>
        <w:ind w:left="-1985"/>
        <w:rPr>
          <w:b/>
          <w:bCs/>
          <w:sz w:val="18"/>
          <w:szCs w:val="18"/>
        </w:rPr>
      </w:pPr>
      <w:r w:rsidRPr="00D92E66">
        <w:rPr>
          <w:b/>
          <w:bCs/>
          <w:sz w:val="18"/>
          <w:szCs w:val="18"/>
        </w:rPr>
        <w:t>[root@ACCEDIAN-SENSOR-COR-1 ~]# lsblk</w:t>
      </w:r>
    </w:p>
    <w:p w14:paraId="24E4C5BB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NAME        MAJ:MIN RM  SIZE RO TYPE  MOUNTPOINTS</w:t>
      </w:r>
    </w:p>
    <w:p w14:paraId="778259B1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sda           8:0    1    0B  0 disk</w:t>
      </w:r>
    </w:p>
    <w:p w14:paraId="5EB7D56F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sdb           8:16   0  2.2T  0 disk</w:t>
      </w:r>
    </w:p>
    <w:p w14:paraId="4D83E029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├─sdb1        8:17   0  600M  0 part</w:t>
      </w:r>
    </w:p>
    <w:p w14:paraId="573B60C1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├─sdb2        8:18   0    1G  0 part</w:t>
      </w:r>
    </w:p>
    <w:p w14:paraId="1BFBC07B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└─sdb3        8:19   0  1.1T  0 part</w:t>
      </w:r>
    </w:p>
    <w:p w14:paraId="2413E588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nvme0n1     259:0    0  1.5T  0 disk</w:t>
      </w:r>
    </w:p>
    <w:p w14:paraId="2A596AC0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├─nvme0n1p1 259:1    0  600M  0 part  /boot/efi</w:t>
      </w:r>
    </w:p>
    <w:p w14:paraId="43610125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├─nvme0n1p2 259:2    0    1G  0 part  /boot</w:t>
      </w:r>
    </w:p>
    <w:p w14:paraId="7B75C786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├─nvme0n1p3 259:3    0  1.4T  0 part</w:t>
      </w:r>
    </w:p>
    <w:p w14:paraId="70744CC6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│ └─md126     9:126  0  1.4T  0 raid1 /</w:t>
      </w:r>
    </w:p>
    <w:p w14:paraId="38B233C1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└─nvme0n1p4 259:4    0    8G  0 part</w:t>
      </w:r>
    </w:p>
    <w:p w14:paraId="27783547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 xml:space="preserve">  └─md127     9:127  0    8G  0 raid1 [SWAP]</w:t>
      </w:r>
    </w:p>
    <w:p w14:paraId="49A0A72E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nvme1n1     259:6    0  1.5T  0 disk</w:t>
      </w:r>
    </w:p>
    <w:p w14:paraId="333A6701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├─nvme1n1p1 259:7    0  1.4T  0 part</w:t>
      </w:r>
    </w:p>
    <w:p w14:paraId="628E5C4A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│ └─md126     9:126  0  1.4T  0 raid1 /</w:t>
      </w:r>
    </w:p>
    <w:p w14:paraId="0A77754D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└─nvme1n1p2 259:8    0    8G  0 part</w:t>
      </w:r>
    </w:p>
    <w:p w14:paraId="23DBCC76" w14:textId="77777777" w:rsid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 xml:space="preserve">  └─md127     9:127  0    8G  0 raid1 [SWAP]</w:t>
      </w:r>
    </w:p>
    <w:p w14:paraId="4A309DCD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</w:p>
    <w:p w14:paraId="423F9B44" w14:textId="77777777" w:rsidR="00D92E66" w:rsidRPr="00D92E66" w:rsidRDefault="00D92E66" w:rsidP="00D92E66">
      <w:pPr>
        <w:spacing w:before="0" w:after="0"/>
        <w:ind w:left="-1985"/>
        <w:rPr>
          <w:b/>
          <w:bCs/>
          <w:sz w:val="18"/>
          <w:szCs w:val="18"/>
        </w:rPr>
      </w:pPr>
      <w:r w:rsidRPr="00D92E66">
        <w:rPr>
          <w:b/>
          <w:bCs/>
          <w:sz w:val="18"/>
          <w:szCs w:val="18"/>
        </w:rPr>
        <w:t>[root@ACCEDIAN-SENSOR-COR-1 ~]# df</w:t>
      </w:r>
    </w:p>
    <w:p w14:paraId="1D3455B9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df: /mnt/vcx: Input/output error</w:t>
      </w:r>
    </w:p>
    <w:p w14:paraId="7BC961C3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Filesystem      1K-blocks     Used  Available Use% Mounted on</w:t>
      </w:r>
    </w:p>
    <w:p w14:paraId="77B86195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devtmpfs             4096        0       4096   0% /dev</w:t>
      </w:r>
    </w:p>
    <w:p w14:paraId="7784991F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tmpfs            65557192        0   65557192   0% /dev/shm</w:t>
      </w:r>
    </w:p>
    <w:p w14:paraId="34F32E2D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tmpfs            26222880    19608   26203272   1% /run</w:t>
      </w:r>
    </w:p>
    <w:p w14:paraId="703F4E2F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/dev/md126     1502503040 31618596 1470884444   3% /</w:t>
      </w:r>
    </w:p>
    <w:p w14:paraId="47A7591C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/dev/nvme0n1p2     983040   253472     729568  26% /boot</w:t>
      </w:r>
    </w:p>
    <w:p w14:paraId="7A1260B5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/dev/nvme0n1p1     613184     7140     606044   2% /boot/efi</w:t>
      </w:r>
    </w:p>
    <w:p w14:paraId="2E150248" w14:textId="77777777" w:rsid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tmpfs            13111436        4   13111432   1% /run/user/0</w:t>
      </w:r>
    </w:p>
    <w:p w14:paraId="3AD22509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</w:p>
    <w:p w14:paraId="770547D0" w14:textId="77777777" w:rsidR="00D92E66" w:rsidRPr="00D92E66" w:rsidRDefault="00D92E66" w:rsidP="00D92E66">
      <w:pPr>
        <w:spacing w:before="0" w:after="0"/>
        <w:ind w:left="-1985"/>
        <w:rPr>
          <w:b/>
          <w:bCs/>
          <w:sz w:val="18"/>
          <w:szCs w:val="18"/>
        </w:rPr>
      </w:pPr>
      <w:r w:rsidRPr="00D92E66">
        <w:rPr>
          <w:b/>
          <w:bCs/>
          <w:sz w:val="18"/>
          <w:szCs w:val="18"/>
        </w:rPr>
        <w:t>[root@ACCEDIAN-SENSOR-COR-1 ~]# nmcli con show</w:t>
      </w:r>
    </w:p>
    <w:p w14:paraId="20A0F797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NAME  UUID                                  TYPE      DEVICE</w:t>
      </w:r>
    </w:p>
    <w:p w14:paraId="5A472D9A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eno1  4d7e7cea-8715-4ee2-b0a4-a2def1487256  ethernet  eno1</w:t>
      </w:r>
    </w:p>
    <w:p w14:paraId="77AD4D4D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lo    aab9fcd5-dc57-4941-a7c8-6530e4291260  loopback  lo</w:t>
      </w:r>
    </w:p>
    <w:p w14:paraId="4E7B7371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eno2  c39ce909-25e0-494f-9803-f4b40012bb55  ethernet  --</w:t>
      </w:r>
    </w:p>
    <w:p w14:paraId="71088240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eno3  bcff1407-f63c-40cc-822b-7cad9839dd8c  ethernet  --</w:t>
      </w:r>
    </w:p>
    <w:p w14:paraId="6E79C709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eno4  8f89c725-82b4-41aa-9858-1b3235cac265  ethernet  --</w:t>
      </w:r>
    </w:p>
    <w:p w14:paraId="50D592CA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eno5  dc7ad619-e538-44f1-8795-9a08442f8e52  ethernet  --</w:t>
      </w:r>
    </w:p>
    <w:p w14:paraId="2C6D263A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eno6  e801512b-f685-4a81-a274-23085db62b75  ethernet  --</w:t>
      </w:r>
    </w:p>
    <w:p w14:paraId="7260468D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eno7  0f8d4b62-729a-4a7e-b319-a45069bcc48f  ethernet  --</w:t>
      </w:r>
    </w:p>
    <w:p w14:paraId="727F7400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eno8  defd2a78-8309-4bc5-b1d9-394ccc83713f  ethernet  --</w:t>
      </w:r>
    </w:p>
    <w:p w14:paraId="73F3B6DD" w14:textId="1E9209AE" w:rsid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[root@ACCEDIAN-SENSOR-COR-1 ~]#</w:t>
      </w:r>
    </w:p>
    <w:p w14:paraId="5312FA7D" w14:textId="77777777" w:rsidR="00D92E66" w:rsidRDefault="00D92E66" w:rsidP="00D92E66">
      <w:pPr>
        <w:spacing w:before="0" w:after="0"/>
        <w:ind w:left="-1985"/>
        <w:rPr>
          <w:sz w:val="18"/>
          <w:szCs w:val="18"/>
        </w:rPr>
      </w:pPr>
    </w:p>
    <w:p w14:paraId="3FEAE848" w14:textId="276621D2" w:rsidR="00D92E66" w:rsidRDefault="00D92E66" w:rsidP="00D92E66">
      <w:pPr>
        <w:ind w:left="-1985"/>
        <w:rPr>
          <w:b/>
          <w:bCs/>
          <w:color w:val="709FDB" w:themeColor="text2" w:themeTint="80"/>
          <w:sz w:val="24"/>
        </w:rPr>
      </w:pPr>
      <w:r w:rsidRPr="00AA7D4C">
        <w:rPr>
          <w:b/>
          <w:bCs/>
          <w:color w:val="709FDB" w:themeColor="text2" w:themeTint="80"/>
          <w:sz w:val="24"/>
        </w:rPr>
        <w:lastRenderedPageBreak/>
        <w:t>ACCEDIAN_SENSOR_COR_</w:t>
      </w:r>
      <w:r>
        <w:rPr>
          <w:b/>
          <w:bCs/>
          <w:color w:val="709FDB" w:themeColor="text2" w:themeTint="80"/>
          <w:sz w:val="24"/>
        </w:rPr>
        <w:t>2</w:t>
      </w:r>
    </w:p>
    <w:p w14:paraId="773A6410" w14:textId="0157491F" w:rsidR="00D92E66" w:rsidRPr="00D92E66" w:rsidRDefault="00D92E66" w:rsidP="00D92E66">
      <w:pPr>
        <w:spacing w:before="0" w:after="0"/>
        <w:ind w:left="-1985"/>
        <w:rPr>
          <w:b/>
          <w:bCs/>
          <w:sz w:val="18"/>
          <w:szCs w:val="18"/>
        </w:rPr>
      </w:pPr>
      <w:r w:rsidRPr="00D92E66">
        <w:rPr>
          <w:b/>
          <w:bCs/>
          <w:sz w:val="18"/>
          <w:szCs w:val="18"/>
        </w:rPr>
        <w:t>[</w:t>
      </w:r>
      <w:r w:rsidRPr="00D92E66">
        <w:rPr>
          <w:b/>
          <w:bCs/>
          <w:sz w:val="18"/>
          <w:szCs w:val="18"/>
        </w:rPr>
        <w:t>root@ACCEDIAN-SENSOR-COR-2 ~]# cat /etc/redhat-release</w:t>
      </w:r>
    </w:p>
    <w:p w14:paraId="161DA5F0" w14:textId="77777777" w:rsid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Red Hat Enterprise Linux release 9.3 (Plow)</w:t>
      </w:r>
    </w:p>
    <w:p w14:paraId="76194E2E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</w:p>
    <w:p w14:paraId="0A739FDD" w14:textId="77777777" w:rsidR="00D92E66" w:rsidRPr="00D92E66" w:rsidRDefault="00D92E66" w:rsidP="00D92E66">
      <w:pPr>
        <w:spacing w:before="0" w:after="0"/>
        <w:ind w:left="-1985"/>
        <w:rPr>
          <w:b/>
          <w:bCs/>
          <w:sz w:val="18"/>
          <w:szCs w:val="18"/>
        </w:rPr>
      </w:pPr>
      <w:r w:rsidRPr="00D92E66">
        <w:rPr>
          <w:b/>
          <w:bCs/>
          <w:sz w:val="18"/>
          <w:szCs w:val="18"/>
        </w:rPr>
        <w:t>[root@ACCEDIAN-SENSOR-COR-2 ~]# uname -r</w:t>
      </w:r>
    </w:p>
    <w:p w14:paraId="10C89331" w14:textId="77777777" w:rsid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5.14.0-362.8.1.el9_3.x86_64</w:t>
      </w:r>
    </w:p>
    <w:p w14:paraId="7D41E10C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</w:p>
    <w:p w14:paraId="79C37139" w14:textId="77777777" w:rsidR="00D92E66" w:rsidRPr="00D92E66" w:rsidRDefault="00D92E66" w:rsidP="00D92E66">
      <w:pPr>
        <w:spacing w:before="0" w:after="0"/>
        <w:ind w:left="-1985"/>
        <w:rPr>
          <w:b/>
          <w:bCs/>
          <w:sz w:val="18"/>
          <w:szCs w:val="18"/>
        </w:rPr>
      </w:pPr>
      <w:r w:rsidRPr="00D92E66">
        <w:rPr>
          <w:b/>
          <w:bCs/>
          <w:sz w:val="18"/>
          <w:szCs w:val="18"/>
        </w:rPr>
        <w:t>[root@ACCEDIAN-SENSOR-COR-2 ~]# firewall-cmd --list-ports | tr ' ' '\n'</w:t>
      </w:r>
    </w:p>
    <w:p w14:paraId="59DBA146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21/tcp</w:t>
      </w:r>
    </w:p>
    <w:p w14:paraId="59C6E726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22/tcp</w:t>
      </w:r>
    </w:p>
    <w:p w14:paraId="3E9E8C26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80/tcp</w:t>
      </w:r>
    </w:p>
    <w:p w14:paraId="6373647F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443/tcp</w:t>
      </w:r>
    </w:p>
    <w:p w14:paraId="5CE33C0B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862/tcp</w:t>
      </w:r>
    </w:p>
    <w:p w14:paraId="14835F05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1443/tcp</w:t>
      </w:r>
    </w:p>
    <w:p w14:paraId="0EE1014F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2041/tcp</w:t>
      </w:r>
    </w:p>
    <w:p w14:paraId="68FBF9E8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2200/tcp</w:t>
      </w:r>
    </w:p>
    <w:p w14:paraId="25AF1AB1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6080-6081/tcp</w:t>
      </w:r>
    </w:p>
    <w:p w14:paraId="499FB0DF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6969/tcp</w:t>
      </w:r>
    </w:p>
    <w:p w14:paraId="0E513A2D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7788-7789/tcp</w:t>
      </w:r>
    </w:p>
    <w:p w14:paraId="5D3177AF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8793/tcp</w:t>
      </w:r>
    </w:p>
    <w:p w14:paraId="4DC95C46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9080-9081/tcp</w:t>
      </w:r>
    </w:p>
    <w:p w14:paraId="40E5D241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10021/tcp</w:t>
      </w:r>
    </w:p>
    <w:p w14:paraId="4BBFE5DF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44240/tcp</w:t>
      </w:r>
    </w:p>
    <w:p w14:paraId="1BE2892F" w14:textId="77777777" w:rsid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1-65535/udp</w:t>
      </w:r>
    </w:p>
    <w:p w14:paraId="7B175CD9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</w:p>
    <w:p w14:paraId="5CB59C80" w14:textId="77777777" w:rsidR="00D92E66" w:rsidRPr="00D92E66" w:rsidRDefault="00D92E66" w:rsidP="00D92E66">
      <w:pPr>
        <w:spacing w:before="0" w:after="0"/>
        <w:ind w:left="-1985"/>
        <w:rPr>
          <w:b/>
          <w:bCs/>
          <w:sz w:val="18"/>
          <w:szCs w:val="18"/>
        </w:rPr>
      </w:pPr>
      <w:r w:rsidRPr="00D92E66">
        <w:rPr>
          <w:b/>
          <w:bCs/>
          <w:sz w:val="18"/>
          <w:szCs w:val="18"/>
        </w:rPr>
        <w:t>[root@ACCEDIAN-SENSOR-COR-2 ~]# rpm -qa | grep -E "qemu-kvm|libvirt"</w:t>
      </w:r>
    </w:p>
    <w:p w14:paraId="3E41BED4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qemu-kvm-tools-8.0.0-16.el9_3.x86_64</w:t>
      </w:r>
    </w:p>
    <w:p w14:paraId="7B42AD2B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qemu-kvm-docs-8.0.0-16.el9_3.x86_64</w:t>
      </w:r>
    </w:p>
    <w:p w14:paraId="47FA48E0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qemu-kvm-common-8.0.0-16.el9_3.x86_64</w:t>
      </w:r>
    </w:p>
    <w:p w14:paraId="67CA95C2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qemu-kvm-device-display-virtio-gpu-8.0.0-16.el9_3.x86_64</w:t>
      </w:r>
    </w:p>
    <w:p w14:paraId="61E03241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qemu-kvm-ui-opengl-8.0.0-16.el9_3.x86_64</w:t>
      </w:r>
    </w:p>
    <w:p w14:paraId="70F4CE56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qemu-kvm-ui-egl-headless-8.0.0-16.el9_3.x86_64</w:t>
      </w:r>
    </w:p>
    <w:p w14:paraId="7A9CBA91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qemu-kvm-device-display-virtio-gpu-pci-8.0.0-16.el9_3.x86_64</w:t>
      </w:r>
    </w:p>
    <w:p w14:paraId="69AE3A4B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qemu-kvm-block-blkio-8.0.0-16.el9_3.x86_64</w:t>
      </w:r>
    </w:p>
    <w:p w14:paraId="5BFF458E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qemu-kvm-device-display-virtio-vga-8.0.0-16.el9_3.x86_64</w:t>
      </w:r>
    </w:p>
    <w:p w14:paraId="6B1C5185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qemu-kvm-device-usb-host-8.0.0-16.el9_3.x86_64</w:t>
      </w:r>
    </w:p>
    <w:p w14:paraId="38703B9A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qemu-kvm-device-usb-redirect-8.0.0-16.el9_3.x86_64</w:t>
      </w:r>
    </w:p>
    <w:p w14:paraId="44AB4628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qemu-kvm-audio-pa-8.0.0-16.el9_3.x86_64</w:t>
      </w:r>
    </w:p>
    <w:p w14:paraId="79AF43BF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qemu-kvm-core-8.0.0-16.el9_3.x86_64</w:t>
      </w:r>
    </w:p>
    <w:p w14:paraId="53C6E0B6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qemu-kvm-block-rbd-8.0.0-16.el9_3.x86_64</w:t>
      </w:r>
    </w:p>
    <w:p w14:paraId="0FA7765E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libvirt-libs-9.5.0-7.el9_3.x86_64</w:t>
      </w:r>
    </w:p>
    <w:p w14:paraId="2674BC3B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libvirt-client-9.5.0-7.el9_3.x86_64</w:t>
      </w:r>
    </w:p>
    <w:p w14:paraId="6765F33B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libvirt-daemon-common-9.5.0-7.el9_3.x86_64</w:t>
      </w:r>
    </w:p>
    <w:p w14:paraId="4D31096E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libvirt-daemon-driver-storage-core-9.5.0-7.el9_3.x86_64</w:t>
      </w:r>
    </w:p>
    <w:p w14:paraId="6D43A97C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libvirt-daemon-driver-network-9.5.0-7.el9_3.x86_64</w:t>
      </w:r>
    </w:p>
    <w:p w14:paraId="57C9E2CC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libvirt-daemon-config-network-9.5.0-7.el9_3.x86_64</w:t>
      </w:r>
    </w:p>
    <w:p w14:paraId="770E838C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libvirt-daemon-driver-nwfilter-9.5.0-7.el9_3.x86_64</w:t>
      </w:r>
    </w:p>
    <w:p w14:paraId="02D99117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libvirt-daemon-driver-secret-9.5.0-7.el9_3.x86_64</w:t>
      </w:r>
    </w:p>
    <w:p w14:paraId="6F9FE350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libvirt-daemon-lock-9.5.0-7.el9_3.x86_64</w:t>
      </w:r>
    </w:p>
    <w:p w14:paraId="63E06A99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lastRenderedPageBreak/>
        <w:t>libvirt-daemon-log-9.5.0-7.el9_3.x86_64</w:t>
      </w:r>
    </w:p>
    <w:p w14:paraId="33666E23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libvirt-daemon-driver-qemu-9.5.0-7.el9_3.x86_64</w:t>
      </w:r>
    </w:p>
    <w:p w14:paraId="7B9C0689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libvirt-daemon-plugin-lockd-9.5.0-7.el9_3.x86_64</w:t>
      </w:r>
    </w:p>
    <w:p w14:paraId="2BB39D19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libvirt-daemon-config-nwfilter-9.5.0-7.el9_3.x86_64</w:t>
      </w:r>
    </w:p>
    <w:p w14:paraId="249E8E24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libvirt-daemon-driver-storage-disk-9.5.0-7.el9_3.x86_64</w:t>
      </w:r>
    </w:p>
    <w:p w14:paraId="71BFCE8C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libvirt-daemon-driver-storage-iscsi-9.5.0-7.el9_3.x86_64</w:t>
      </w:r>
    </w:p>
    <w:p w14:paraId="6663B809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libvirt-daemon-driver-storage-logical-9.5.0-7.el9_3.x86_64</w:t>
      </w:r>
    </w:p>
    <w:p w14:paraId="1A980FC2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libvirt-daemon-driver-storage-mpath-9.5.0-7.el9_3.x86_64</w:t>
      </w:r>
    </w:p>
    <w:p w14:paraId="56A13AD3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libvirt-daemon-driver-storage-rbd-9.5.0-7.el9_3.x86_64</w:t>
      </w:r>
    </w:p>
    <w:p w14:paraId="025A9715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libvirt-daemon-driver-storage-scsi-9.5.0-7.el9_3.x86_64</w:t>
      </w:r>
    </w:p>
    <w:p w14:paraId="6862BFB7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libvirt-daemon-driver-storage-9.5.0-7.el9_3.x86_64</w:t>
      </w:r>
    </w:p>
    <w:p w14:paraId="2F61CD70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libvirt-daemon-driver-interface-9.5.0-7.el9_3.x86_64</w:t>
      </w:r>
    </w:p>
    <w:p w14:paraId="56131921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libvirt-daemon-driver-nodedev-9.5.0-7.el9_3.x86_64</w:t>
      </w:r>
    </w:p>
    <w:p w14:paraId="35B7DFDB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libvirt-daemon-proxy-9.5.0-7.el9_3.x86_64</w:t>
      </w:r>
    </w:p>
    <w:p w14:paraId="6A13985E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libvirt-daemon-9.5.0-7.el9_3.x86_64</w:t>
      </w:r>
    </w:p>
    <w:p w14:paraId="0CC936C0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libvirt-9.5.0-7.el9_3.x86_64</w:t>
      </w:r>
    </w:p>
    <w:p w14:paraId="1E462D1B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qemu-kvm-8.0.0-16.el9_3.x86_64</w:t>
      </w:r>
    </w:p>
    <w:p w14:paraId="053D37FC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python3-libvirt-9.3.0-1.el9.x86_64</w:t>
      </w:r>
    </w:p>
    <w:p w14:paraId="1899637D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libvirt-glib-4.0.0-3.el9.x86_64</w:t>
      </w:r>
    </w:p>
    <w:p w14:paraId="4F8A7AF1" w14:textId="77777777" w:rsid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libvirt-daemon-kvm-9.5.0-7.el9_3.x86_64</w:t>
      </w:r>
    </w:p>
    <w:p w14:paraId="44FD5391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</w:p>
    <w:p w14:paraId="0E9B42CD" w14:textId="77777777" w:rsidR="00D92E66" w:rsidRPr="00D92E66" w:rsidRDefault="00D92E66" w:rsidP="00D92E66">
      <w:pPr>
        <w:spacing w:before="0" w:after="0"/>
        <w:ind w:left="-1985"/>
        <w:rPr>
          <w:b/>
          <w:bCs/>
          <w:sz w:val="18"/>
          <w:szCs w:val="18"/>
        </w:rPr>
      </w:pPr>
      <w:r w:rsidRPr="00D92E66">
        <w:rPr>
          <w:b/>
          <w:bCs/>
          <w:sz w:val="18"/>
          <w:szCs w:val="18"/>
        </w:rPr>
        <w:t>[root@ACCEDIAN-SENSOR-COR-2 ~]# lsmod | grep kvm</w:t>
      </w:r>
    </w:p>
    <w:p w14:paraId="755E5E61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kvm_intel             479232  4</w:t>
      </w:r>
    </w:p>
    <w:p w14:paraId="40579A03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kvm                  1327104  1 kvm_intel</w:t>
      </w:r>
    </w:p>
    <w:p w14:paraId="7BBC38C8" w14:textId="77777777" w:rsid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irqbypass              16384  29 kvm</w:t>
      </w:r>
    </w:p>
    <w:p w14:paraId="347CC3A8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</w:p>
    <w:p w14:paraId="7EDB4CBC" w14:textId="77777777" w:rsidR="00D92E66" w:rsidRPr="00D92E66" w:rsidRDefault="00D92E66" w:rsidP="00D92E66">
      <w:pPr>
        <w:spacing w:before="0" w:after="0"/>
        <w:ind w:left="-1985"/>
        <w:rPr>
          <w:b/>
          <w:bCs/>
          <w:sz w:val="18"/>
          <w:szCs w:val="18"/>
        </w:rPr>
      </w:pPr>
      <w:r w:rsidRPr="00D92E66">
        <w:rPr>
          <w:b/>
          <w:bCs/>
          <w:sz w:val="18"/>
          <w:szCs w:val="18"/>
        </w:rPr>
        <w:t>[root@ACCEDIAN-SENSOR-COR-2 ~]# systemctl status libvirtd</w:t>
      </w:r>
    </w:p>
    <w:p w14:paraId="3E1BC0B5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○ libvirtd.service - Virtualization daemon</w:t>
      </w:r>
    </w:p>
    <w:p w14:paraId="49BCB5B2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 xml:space="preserve">     Loaded: loaded (/usr/lib/systemd/system/libvirtd.service; enabled; preset: disabled)</w:t>
      </w:r>
    </w:p>
    <w:p w14:paraId="6793549D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 xml:space="preserve">     Active: inactive (dead)</w:t>
      </w:r>
    </w:p>
    <w:p w14:paraId="1A21FAE8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TriggeredBy: ○ libvirtd-admin.socket</w:t>
      </w:r>
    </w:p>
    <w:p w14:paraId="24A35107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 xml:space="preserve">             ○ libvirtd.socket</w:t>
      </w:r>
    </w:p>
    <w:p w14:paraId="28683C9B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 xml:space="preserve">             ○ libvirtd-tls.socket</w:t>
      </w:r>
    </w:p>
    <w:p w14:paraId="41E9CF97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 xml:space="preserve">             ○ libvirtd-tcp.socket</w:t>
      </w:r>
    </w:p>
    <w:p w14:paraId="41CDA00F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 xml:space="preserve">             ○ libvirtd-ro.socket</w:t>
      </w:r>
    </w:p>
    <w:p w14:paraId="08822EE0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 xml:space="preserve">       Docs: man:libvirtd(8)</w:t>
      </w:r>
    </w:p>
    <w:p w14:paraId="054D0F89" w14:textId="672EA306" w:rsid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 xml:space="preserve">             </w:t>
      </w:r>
      <w:hyperlink r:id="rId24" w:history="1">
        <w:r w:rsidRPr="0054708B">
          <w:rPr>
            <w:rStyle w:val="Hipervnculo"/>
            <w:sz w:val="18"/>
            <w:szCs w:val="18"/>
          </w:rPr>
          <w:t>https://libvirt.org</w:t>
        </w:r>
      </w:hyperlink>
    </w:p>
    <w:p w14:paraId="68958ACC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</w:p>
    <w:p w14:paraId="7859AB2C" w14:textId="77777777" w:rsidR="00D92E66" w:rsidRPr="00D92E66" w:rsidRDefault="00D92E66" w:rsidP="00D92E66">
      <w:pPr>
        <w:spacing w:before="0" w:after="0"/>
        <w:ind w:left="-1985"/>
        <w:rPr>
          <w:b/>
          <w:bCs/>
          <w:sz w:val="18"/>
          <w:szCs w:val="18"/>
        </w:rPr>
      </w:pPr>
      <w:r w:rsidRPr="00D92E66">
        <w:rPr>
          <w:b/>
          <w:bCs/>
          <w:sz w:val="18"/>
          <w:szCs w:val="18"/>
        </w:rPr>
        <w:t>[root@ACCEDIAN-SENSOR-COR-2 ~]# lsblk</w:t>
      </w:r>
    </w:p>
    <w:p w14:paraId="23089DDD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NAME        MAJ:MIN RM  SIZE RO TYPE  MOUNTPOINTS</w:t>
      </w:r>
    </w:p>
    <w:p w14:paraId="1C9CE9E6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sda           8:0    1    0B  0 disk</w:t>
      </w:r>
    </w:p>
    <w:p w14:paraId="4AC5E263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sdb           8:16   0  2.2T  0 disk</w:t>
      </w:r>
    </w:p>
    <w:p w14:paraId="248AD4E5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nvme0n1     259:0    0  1.5T  0 disk</w:t>
      </w:r>
    </w:p>
    <w:p w14:paraId="7D16225D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├─nvme0n1p1 259:1    0    8G  0 part</w:t>
      </w:r>
    </w:p>
    <w:p w14:paraId="55314D6F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│ └─md127     9:127  0    8G  0 raid1 [SWAP]</w:t>
      </w:r>
    </w:p>
    <w:p w14:paraId="5F747AB5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└─nvme0n1p2 259:2    0  1.4T  0 part</w:t>
      </w:r>
    </w:p>
    <w:p w14:paraId="1294545D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 xml:space="preserve">  └─md126     9:126  0  1.4T  0 raid1 /</w:t>
      </w:r>
    </w:p>
    <w:p w14:paraId="5F7528C2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nvme1n1     259:4    0  1.5T  0 disk</w:t>
      </w:r>
    </w:p>
    <w:p w14:paraId="2CA9846D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├─nvme1n1p1 259:5    0  600M  0 part  /boot/efi</w:t>
      </w:r>
    </w:p>
    <w:p w14:paraId="7E4A1D4A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lastRenderedPageBreak/>
        <w:t>├─nvme1n1p2 259:6    0    1G  0 part  /boot</w:t>
      </w:r>
    </w:p>
    <w:p w14:paraId="7C529BF6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├─nvme1n1p3 259:7    0    8G  0 part</w:t>
      </w:r>
    </w:p>
    <w:p w14:paraId="083624C8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│ └─md127     9:127  0    8G  0 raid1 [SWAP]</w:t>
      </w:r>
    </w:p>
    <w:p w14:paraId="202DBC3D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└─nvme1n1p4 259:8    0  1.4T  0 part</w:t>
      </w:r>
    </w:p>
    <w:p w14:paraId="159B30C0" w14:textId="77777777" w:rsid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 xml:space="preserve">  └─md126     9:126  0  1.4T  0 raid1 /</w:t>
      </w:r>
    </w:p>
    <w:p w14:paraId="0D2FF690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</w:p>
    <w:p w14:paraId="7DA9FF40" w14:textId="77777777" w:rsidR="00D92E66" w:rsidRPr="00D92E66" w:rsidRDefault="00D92E66" w:rsidP="00D92E66">
      <w:pPr>
        <w:spacing w:before="0" w:after="0"/>
        <w:ind w:left="-1985"/>
        <w:rPr>
          <w:b/>
          <w:bCs/>
          <w:sz w:val="18"/>
          <w:szCs w:val="18"/>
        </w:rPr>
      </w:pPr>
      <w:r w:rsidRPr="00D92E66">
        <w:rPr>
          <w:b/>
          <w:bCs/>
          <w:sz w:val="18"/>
          <w:szCs w:val="18"/>
        </w:rPr>
        <w:t>[root@ACCEDIAN-SENSOR-COR-2 ~]# df</w:t>
      </w:r>
    </w:p>
    <w:p w14:paraId="7DB241B8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df: /mnt/vcx: Input/output error</w:t>
      </w:r>
    </w:p>
    <w:p w14:paraId="3A901945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Filesystem      1K-blocks     Used  Available Use% Mounted on</w:t>
      </w:r>
    </w:p>
    <w:p w14:paraId="4526356C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devtmpfs             4096        0       4096   0% /dev</w:t>
      </w:r>
    </w:p>
    <w:p w14:paraId="65DC4367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tmpfs            65557188        0   65557188   0% /dev/shm</w:t>
      </w:r>
    </w:p>
    <w:p w14:paraId="4E12B815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tmpfs            26222876    20268   26202608   1% /run</w:t>
      </w:r>
    </w:p>
    <w:p w14:paraId="3F2CEC86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/dev/md126     1502503040 15753716 1486749324   2% /</w:t>
      </w:r>
    </w:p>
    <w:p w14:paraId="397AA3ED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/dev/nvme1n1p2     983040   253472     729568  26% /boot</w:t>
      </w:r>
    </w:p>
    <w:p w14:paraId="30EF8D5F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/dev/nvme1n1p1     613184     7140     606044   2% /boot/efi</w:t>
      </w:r>
    </w:p>
    <w:p w14:paraId="710F39EB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tmpfs            13111436        4   13111432   1% /run/user/0</w:t>
      </w:r>
    </w:p>
    <w:p w14:paraId="702DE65A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[root@ACCEDIAN-SENSOR-COR-2 ~]# nmcli con show</w:t>
      </w:r>
    </w:p>
    <w:p w14:paraId="2BEAFFCF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NAME  UUID                                  TYPE      DEVICE</w:t>
      </w:r>
    </w:p>
    <w:p w14:paraId="71647E70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eno1  11c898ea-e91a-47df-82e2-e567e3a782f4  ethernet  eno1</w:t>
      </w:r>
    </w:p>
    <w:p w14:paraId="37539183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lo    2f56bdbf-8668-4820-b03f-1d252fefd613  loopback  lo</w:t>
      </w:r>
    </w:p>
    <w:p w14:paraId="1C022E20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eno2  b3f0822b-3f76-4e5c-90dc-0cf0cf2e647c  ethernet  --</w:t>
      </w:r>
    </w:p>
    <w:p w14:paraId="1AB04BCE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eno3  62df8758-36d3-4532-965a-546b550a953b  ethernet  --</w:t>
      </w:r>
    </w:p>
    <w:p w14:paraId="7858F0EE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eno4  6afab828-852d-4ede-9354-595980452a5f  ethernet  --</w:t>
      </w:r>
    </w:p>
    <w:p w14:paraId="071FC52A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eno5  207ffa80-f2f0-4ad4-9134-74f9accfa36e  ethernet  --</w:t>
      </w:r>
    </w:p>
    <w:p w14:paraId="68DB828B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eno6  011a11eb-fa87-4a24-904f-4270f658f7eb  ethernet  --</w:t>
      </w:r>
    </w:p>
    <w:p w14:paraId="482C07BB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eno7  57c415be-87f3-4278-9385-61594a073c92  ethernet  --</w:t>
      </w:r>
    </w:p>
    <w:p w14:paraId="5C3166BA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eno8  1b65f263-df5e-4c03-ab70-40cf66992904  ethernet  --</w:t>
      </w:r>
    </w:p>
    <w:p w14:paraId="02F2D604" w14:textId="6E3EC695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[root@ACCEDIAN-SENSOR-COR-2 ~]#</w:t>
      </w:r>
    </w:p>
    <w:p w14:paraId="6876504C" w14:textId="77777777" w:rsidR="00D92E66" w:rsidRDefault="00D92E66" w:rsidP="00D92E66">
      <w:pPr>
        <w:spacing w:before="0" w:after="0"/>
        <w:ind w:left="-1985"/>
        <w:rPr>
          <w:sz w:val="18"/>
          <w:szCs w:val="18"/>
        </w:rPr>
      </w:pPr>
    </w:p>
    <w:p w14:paraId="1941E9F8" w14:textId="16DB8935" w:rsidR="00D92E66" w:rsidRDefault="00D92E66" w:rsidP="00D92E66">
      <w:pPr>
        <w:ind w:left="-1985"/>
        <w:rPr>
          <w:b/>
          <w:bCs/>
          <w:color w:val="709FDB" w:themeColor="text2" w:themeTint="80"/>
          <w:sz w:val="24"/>
        </w:rPr>
      </w:pPr>
      <w:r w:rsidRPr="00D92E66">
        <w:rPr>
          <w:b/>
          <w:bCs/>
          <w:color w:val="709FDB" w:themeColor="text2" w:themeTint="80"/>
          <w:sz w:val="24"/>
        </w:rPr>
        <w:t>ACCEDIAN-ORQUESTADOR-COR-1</w:t>
      </w:r>
    </w:p>
    <w:p w14:paraId="7350DDBA" w14:textId="77777777" w:rsidR="00D92E66" w:rsidRPr="00D92E66" w:rsidRDefault="00D92E66" w:rsidP="00D92E66">
      <w:pPr>
        <w:spacing w:before="0" w:after="0"/>
        <w:ind w:left="-1985"/>
        <w:rPr>
          <w:b/>
          <w:bCs/>
          <w:sz w:val="18"/>
          <w:szCs w:val="18"/>
        </w:rPr>
      </w:pPr>
      <w:r w:rsidRPr="00D92E66">
        <w:rPr>
          <w:b/>
          <w:bCs/>
          <w:sz w:val="18"/>
          <w:szCs w:val="18"/>
        </w:rPr>
        <w:t>[root@ACCEDIAN-ORQUESTADOR-COR-1 ~]# cat /etc/redhat-release</w:t>
      </w:r>
    </w:p>
    <w:p w14:paraId="00570B68" w14:textId="77777777" w:rsid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Red Hat Enterprise Linux release 9.3 (Plow)</w:t>
      </w:r>
    </w:p>
    <w:p w14:paraId="20DEBAD7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</w:p>
    <w:p w14:paraId="265D3860" w14:textId="77777777" w:rsidR="00D92E66" w:rsidRPr="00D92E66" w:rsidRDefault="00D92E66" w:rsidP="00D92E66">
      <w:pPr>
        <w:spacing w:before="0" w:after="0"/>
        <w:ind w:left="-1985"/>
        <w:rPr>
          <w:b/>
          <w:bCs/>
          <w:sz w:val="18"/>
          <w:szCs w:val="18"/>
        </w:rPr>
      </w:pPr>
      <w:r w:rsidRPr="00D92E66">
        <w:rPr>
          <w:b/>
          <w:bCs/>
          <w:sz w:val="18"/>
          <w:szCs w:val="18"/>
        </w:rPr>
        <w:t>[root@ACCEDIAN-ORQUESTADOR-COR-1 ~]# uname -r</w:t>
      </w:r>
    </w:p>
    <w:p w14:paraId="61487911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5.14.0-362.8.1.el9_3.x86_64</w:t>
      </w:r>
    </w:p>
    <w:p w14:paraId="2B547A1C" w14:textId="77777777" w:rsidR="00D92E66" w:rsidRDefault="00D92E66" w:rsidP="00D92E66">
      <w:pPr>
        <w:spacing w:before="0" w:after="0"/>
        <w:ind w:left="-1985"/>
        <w:rPr>
          <w:b/>
          <w:bCs/>
          <w:sz w:val="18"/>
          <w:szCs w:val="18"/>
        </w:rPr>
      </w:pPr>
    </w:p>
    <w:p w14:paraId="34596043" w14:textId="1BB28993" w:rsidR="00D92E66" w:rsidRPr="00D92E66" w:rsidRDefault="00D92E66" w:rsidP="00D92E66">
      <w:pPr>
        <w:spacing w:before="0" w:after="0"/>
        <w:ind w:left="-1985"/>
        <w:rPr>
          <w:b/>
          <w:bCs/>
          <w:sz w:val="18"/>
          <w:szCs w:val="18"/>
        </w:rPr>
      </w:pPr>
      <w:r w:rsidRPr="00D92E66">
        <w:rPr>
          <w:b/>
          <w:bCs/>
          <w:sz w:val="18"/>
          <w:szCs w:val="18"/>
        </w:rPr>
        <w:t>[root@ACCEDIAN-ORQUESTADOR-COR-1 ~]# firewall-cmd --list-ports | tr ' ' '\n'</w:t>
      </w:r>
    </w:p>
    <w:p w14:paraId="63CEB112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21/tcp</w:t>
      </w:r>
    </w:p>
    <w:p w14:paraId="0B6BEB5D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22/tcp</w:t>
      </w:r>
    </w:p>
    <w:p w14:paraId="463110DF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80/tcp</w:t>
      </w:r>
    </w:p>
    <w:p w14:paraId="63611CCB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443/tcp</w:t>
      </w:r>
    </w:p>
    <w:p w14:paraId="1F9A7329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862/tcp</w:t>
      </w:r>
    </w:p>
    <w:p w14:paraId="0340B674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1443/tcp</w:t>
      </w:r>
    </w:p>
    <w:p w14:paraId="64A42959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2041/tcp</w:t>
      </w:r>
    </w:p>
    <w:p w14:paraId="08D337CB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2200/tcp</w:t>
      </w:r>
    </w:p>
    <w:p w14:paraId="2A1025EA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6080-6081/tcp</w:t>
      </w:r>
    </w:p>
    <w:p w14:paraId="488B3A34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6969/tcp</w:t>
      </w:r>
    </w:p>
    <w:p w14:paraId="2044BF93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7788-7789/tcp</w:t>
      </w:r>
    </w:p>
    <w:p w14:paraId="08762659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lastRenderedPageBreak/>
        <w:t>8793/tcp</w:t>
      </w:r>
    </w:p>
    <w:p w14:paraId="37A9E3CC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9080-9081/tcp</w:t>
      </w:r>
    </w:p>
    <w:p w14:paraId="0B94DD2F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10021/tcp</w:t>
      </w:r>
    </w:p>
    <w:p w14:paraId="68F5FFE8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44240/tcp</w:t>
      </w:r>
    </w:p>
    <w:p w14:paraId="40674B16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1-65535/udp</w:t>
      </w:r>
    </w:p>
    <w:p w14:paraId="55B862BB" w14:textId="77777777" w:rsidR="00D92E66" w:rsidRPr="00D92E66" w:rsidRDefault="00D92E66" w:rsidP="00D92E66">
      <w:pPr>
        <w:spacing w:before="0" w:after="0"/>
        <w:ind w:left="-1985"/>
        <w:rPr>
          <w:b/>
          <w:bCs/>
          <w:sz w:val="18"/>
          <w:szCs w:val="18"/>
        </w:rPr>
      </w:pPr>
      <w:r w:rsidRPr="00D92E66">
        <w:rPr>
          <w:b/>
          <w:bCs/>
          <w:sz w:val="18"/>
          <w:szCs w:val="18"/>
        </w:rPr>
        <w:t>[root@ACCEDIAN-ORQUESTADOR-COR-1 ~]# docker --version</w:t>
      </w:r>
    </w:p>
    <w:p w14:paraId="1DB094AD" w14:textId="77777777" w:rsid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Docker version 28.5.1, build e180ab8</w:t>
      </w:r>
    </w:p>
    <w:p w14:paraId="604737F4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</w:p>
    <w:p w14:paraId="1A44642D" w14:textId="77777777" w:rsidR="00D92E66" w:rsidRPr="00D92E66" w:rsidRDefault="00D92E66" w:rsidP="00D92E66">
      <w:pPr>
        <w:spacing w:before="0" w:after="0"/>
        <w:ind w:left="-1985"/>
        <w:rPr>
          <w:b/>
          <w:bCs/>
          <w:sz w:val="18"/>
          <w:szCs w:val="18"/>
        </w:rPr>
      </w:pPr>
      <w:r w:rsidRPr="00D92E66">
        <w:rPr>
          <w:b/>
          <w:bCs/>
          <w:sz w:val="18"/>
          <w:szCs w:val="18"/>
        </w:rPr>
        <w:t>[root@ACCEDIAN-ORQUESTADOR-COR-1 ~]# docker-compose --version</w:t>
      </w:r>
    </w:p>
    <w:p w14:paraId="4CC3D615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docker-compose version 1.29.2, build 5becea4c</w:t>
      </w:r>
    </w:p>
    <w:p w14:paraId="060374FB" w14:textId="77777777" w:rsidR="00D92E66" w:rsidRDefault="00D92E66" w:rsidP="00D92E66">
      <w:pPr>
        <w:spacing w:before="0" w:after="0"/>
        <w:ind w:left="-1985"/>
        <w:rPr>
          <w:b/>
          <w:bCs/>
          <w:sz w:val="18"/>
          <w:szCs w:val="18"/>
        </w:rPr>
      </w:pPr>
    </w:p>
    <w:p w14:paraId="0FF8C544" w14:textId="273A6362" w:rsidR="00D92E66" w:rsidRPr="00D92E66" w:rsidRDefault="00D92E66" w:rsidP="00D92E66">
      <w:pPr>
        <w:spacing w:before="0" w:after="0"/>
        <w:ind w:left="-1985"/>
        <w:rPr>
          <w:b/>
          <w:bCs/>
          <w:sz w:val="18"/>
          <w:szCs w:val="18"/>
        </w:rPr>
      </w:pPr>
      <w:r w:rsidRPr="00D92E66">
        <w:rPr>
          <w:b/>
          <w:bCs/>
          <w:sz w:val="18"/>
          <w:szCs w:val="18"/>
        </w:rPr>
        <w:t>[root@ACCEDIAN-ORQUESTADOR-COR-1 ~]# systemctl status docker</w:t>
      </w:r>
    </w:p>
    <w:p w14:paraId="55B468D1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● docker.service - Docker Application Container Engine</w:t>
      </w:r>
    </w:p>
    <w:p w14:paraId="0525ECBA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 xml:space="preserve">     Loaded: loaded (/usr/lib/systemd/system/docker.service; enabled; preset: disabled)</w:t>
      </w:r>
    </w:p>
    <w:p w14:paraId="1AF74409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 xml:space="preserve">     Active: active (running) since Thu 2025-12-18 14:21:34 -03; 23h ago</w:t>
      </w:r>
    </w:p>
    <w:p w14:paraId="1AF9C40B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TriggeredBy: ● docker.socket</w:t>
      </w:r>
    </w:p>
    <w:p w14:paraId="7AE2AB5D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 xml:space="preserve">       Docs: https://docs.docker.com</w:t>
      </w:r>
    </w:p>
    <w:p w14:paraId="64D51907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 xml:space="preserve">   Main PID: 1898 (dockerd)</w:t>
      </w:r>
    </w:p>
    <w:p w14:paraId="5E2E0053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 xml:space="preserve">      Tasks: 175</w:t>
      </w:r>
    </w:p>
    <w:p w14:paraId="25CF67BD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 xml:space="preserve">     Memory: 262.5M</w:t>
      </w:r>
    </w:p>
    <w:p w14:paraId="20CB939B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 xml:space="preserve">        CPU: 1min 31.219s</w:t>
      </w:r>
    </w:p>
    <w:p w14:paraId="3CEA61E6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 xml:space="preserve">     CGroup: /system.slice/docker.service</w:t>
      </w:r>
    </w:p>
    <w:p w14:paraId="06BA7E10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 xml:space="preserve">             ├─1898 /usr/bin/dockerd -H fd:// --containerd=/run/containerd/containerd.sock</w:t>
      </w:r>
    </w:p>
    <w:p w14:paraId="3B82E68F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 xml:space="preserve">             ├─3014 /usr/bin/docker-proxy -proto udp -host-ip 0.0.0.0 -host-port 1163 -container-ip 172.18.0.2 -containe&gt;</w:t>
      </w:r>
    </w:p>
    <w:p w14:paraId="27D3BF03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 xml:space="preserve">             ├─3020 /usr/bin/docker-proxy -proto udp -host-ip :: -host-port 1163 -container-ip 172.18.0.2 -container-por&gt;</w:t>
      </w:r>
    </w:p>
    <w:p w14:paraId="01539F60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 xml:space="preserve">             ├─3030 /usr/bin/docker-proxy -proto tcp -host-ip 0.0.0.0 -host-port 10021 -container-ip 172.18.0.2 -contain&gt;</w:t>
      </w:r>
    </w:p>
    <w:p w14:paraId="0015CBB8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 xml:space="preserve">             ├─3037 /usr/bin/docker-proxy -proto tcp -host-ip :: -host-port 10021 -container-ip 172.18.0.2 -container-po&gt;</w:t>
      </w:r>
    </w:p>
    <w:p w14:paraId="5F34FAE7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 xml:space="preserve">             ├─3044 /usr/bin/docker-proxy -proto tcp -host-ip 0.0.0.0 -host-port 11021 -container-ip 172.18.0.2 -contain&gt;</w:t>
      </w:r>
    </w:p>
    <w:p w14:paraId="0E8A69F1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 xml:space="preserve">             ├─3051 /usr/bin/docker-proxy -proto tcp -host-ip :: -host-port 11021 -container-ip 172.18.0.2 -container-po&gt;</w:t>
      </w:r>
    </w:p>
    <w:p w14:paraId="6F0EECBC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 xml:space="preserve">             ├─3060 /usr/bin/docker-proxy -proto tcp -host-ip 0.0.0.0 -host-port 14040 -container-ip 172.18.0.2 -contain&gt;</w:t>
      </w:r>
    </w:p>
    <w:p w14:paraId="2A9CCC41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 xml:space="preserve">             ├─3066 /usr/bin/docker-proxy -proto tcp -host-ip :: -host-port 14040 -container-ip 172.18.0.2 -container-po&gt;</w:t>
      </w:r>
    </w:p>
    <w:p w14:paraId="5C549913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 xml:space="preserve">             ├─3102 /usr/bin/docker-proxy -proto tcp -host-ip 0.0.0.0 -host-port 9080 -container-ip 172.18.0.3 -containe&gt;</w:t>
      </w:r>
    </w:p>
    <w:p w14:paraId="34816856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 xml:space="preserve">             ├─3109 /usr/bin/docker-proxy -proto tcp -host-ip :: -host-port 9080 -container-ip 172.18.0.3 -container-por&gt;</w:t>
      </w:r>
    </w:p>
    <w:p w14:paraId="638C7D70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 xml:space="preserve">             ├─3118 /usr/bin/docker-proxy -proto tcp -host-ip 0.0.0.0 -host-port 9081 -container-ip 172.18.0.3 -containe&gt;</w:t>
      </w:r>
    </w:p>
    <w:p w14:paraId="1FB5157F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 xml:space="preserve">             ├─3123 /usr/bin/docker-proxy -proto tcp -host-ip :: -host-port 9081 -container-ip 172.18.0.3 -container-por&gt;</w:t>
      </w:r>
    </w:p>
    <w:p w14:paraId="01065A85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 xml:space="preserve">             ├─3162 /usr/bin/docker-proxy -proto tcp -host-ip 0.0.0.0 -host-port 80 -container-ip 172.18.0.4 -container-&gt;</w:t>
      </w:r>
    </w:p>
    <w:p w14:paraId="6BCB4853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lastRenderedPageBreak/>
        <w:t xml:space="preserve">             ├─3170 /usr/bin/docker-proxy -proto tcp -host-ip :: -host-port 80 -container-ip 172.18.0.4 -container-port &gt;</w:t>
      </w:r>
    </w:p>
    <w:p w14:paraId="70A29834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 xml:space="preserve">             ├─3177 /usr/bin/docker-proxy -proto tcp -host-ip 0.0.0.0 -host-port 443 -container-ip 172.18.0.4 -container&gt;</w:t>
      </w:r>
    </w:p>
    <w:p w14:paraId="28B5F89B" w14:textId="77777777" w:rsid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 xml:space="preserve">             └─3184 /usr/bin/docker-proxy -proto tcp -host-ip :: -host-port 443 -container-ip 172.18.0.4 -container-port&gt;</w:t>
      </w:r>
    </w:p>
    <w:p w14:paraId="3E14884F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</w:p>
    <w:p w14:paraId="680F1392" w14:textId="77777777" w:rsidR="00D92E66" w:rsidRPr="00D92E66" w:rsidRDefault="00D92E66" w:rsidP="00D92E66">
      <w:pPr>
        <w:spacing w:before="0" w:after="0"/>
        <w:ind w:left="-1985"/>
        <w:rPr>
          <w:b/>
          <w:bCs/>
          <w:sz w:val="18"/>
          <w:szCs w:val="18"/>
        </w:rPr>
      </w:pPr>
      <w:r w:rsidRPr="00D92E66">
        <w:rPr>
          <w:b/>
          <w:bCs/>
          <w:sz w:val="18"/>
          <w:szCs w:val="18"/>
        </w:rPr>
        <w:t>[root@ACCEDIAN-ORQUESTADOR-COR-1 ~]# lsblk</w:t>
      </w:r>
    </w:p>
    <w:p w14:paraId="256EA9E6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NAME            MAJ:MIN RM  SIZE RO TYPE  MOUNTPOINTS</w:t>
      </w:r>
    </w:p>
    <w:p w14:paraId="21789893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sda               8:0    0  2.2T  0 disk</w:t>
      </w:r>
    </w:p>
    <w:p w14:paraId="2A8205D6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├─sda1            8:1    0    1M  0 part</w:t>
      </w:r>
    </w:p>
    <w:p w14:paraId="5926B2B1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├─sda2            8:2    0    1G  0 part</w:t>
      </w:r>
    </w:p>
    <w:p w14:paraId="3CA202DF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└─sda3            8:3    0  2.2T  0 part</w:t>
      </w:r>
    </w:p>
    <w:p w14:paraId="2E55054C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 xml:space="preserve">  ├─rhel00-swap 253:0    0    4G  0 lvm</w:t>
      </w:r>
    </w:p>
    <w:p w14:paraId="0EB8F7C0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 xml:space="preserve">  ├─rhel00-home 253:1    0  2.1T  0 lvm</w:t>
      </w:r>
    </w:p>
    <w:p w14:paraId="69052AA2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 xml:space="preserve">  └─rhel00-root 253:2    0   70G  0 lvm</w:t>
      </w:r>
    </w:p>
    <w:p w14:paraId="0641774D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sdb               8:16   1    0B  0 disk</w:t>
      </w:r>
    </w:p>
    <w:p w14:paraId="188A6E69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nvme1n1         259:0    0  1.5T  0 disk</w:t>
      </w:r>
    </w:p>
    <w:p w14:paraId="11BA76C8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├─nvme1n1p1     259:1    0   40G  0 part</w:t>
      </w:r>
    </w:p>
    <w:p w14:paraId="396B98D2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│ └─md125         9:125  0   40G  0 raid1 /Recovery</w:t>
      </w:r>
    </w:p>
    <w:p w14:paraId="6FD272AC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├─nvme1n1p2     259:2    0    8G  0 part</w:t>
      </w:r>
    </w:p>
    <w:p w14:paraId="77862E23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│ └─md127         9:127  0    8G  0 raid1 [SWAP]</w:t>
      </w:r>
    </w:p>
    <w:p w14:paraId="71A4E614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└─nvme1n1p3     259:3    0  1.4T  0 part</w:t>
      </w:r>
    </w:p>
    <w:p w14:paraId="5E1B86B9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 xml:space="preserve">  └─md126         9:126  0  1.4T  0 raid1 /var/lib/docker/volumes/so-config/_data</w:t>
      </w:r>
    </w:p>
    <w:p w14:paraId="610C51FA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 xml:space="preserve">                                          /var/lib/docker/volumes/so-mysql/_data</w:t>
      </w:r>
    </w:p>
    <w:p w14:paraId="30B1DDCE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 xml:space="preserve">                                          /var/lib/docker/volumes/so-logs/_data</w:t>
      </w:r>
    </w:p>
    <w:p w14:paraId="3296F696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 xml:space="preserve">                                          /var/lib/docker/volumes/so-data/_data</w:t>
      </w:r>
    </w:p>
    <w:p w14:paraId="647EAEA8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 xml:space="preserve">                                          /</w:t>
      </w:r>
    </w:p>
    <w:p w14:paraId="6AFF5EE3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nvme0n1         259:5    0  1.5T  0 disk</w:t>
      </w:r>
    </w:p>
    <w:p w14:paraId="61E80DF8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├─nvme0n1p1     259:6    0  600M  0 part  /boot/efi</w:t>
      </w:r>
    </w:p>
    <w:p w14:paraId="1E6CC554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├─nvme0n1p2     259:7    0    1G  0 part  /boot</w:t>
      </w:r>
    </w:p>
    <w:p w14:paraId="4DDAE003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├─nvme0n1p3     259:8    0   40G  0 part</w:t>
      </w:r>
    </w:p>
    <w:p w14:paraId="60D0AB47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│ └─md125         9:125  0   40G  0 raid1 /Recovery</w:t>
      </w:r>
    </w:p>
    <w:p w14:paraId="4047BAFA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├─nvme0n1p4     259:9    0    8G  0 part</w:t>
      </w:r>
    </w:p>
    <w:p w14:paraId="1ADCF026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│ └─md127         9:127  0    8G  0 raid1 [SWAP]</w:t>
      </w:r>
    </w:p>
    <w:p w14:paraId="28F5A7CA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└─nvme0n1p5     259:10   0  1.4T  0 part</w:t>
      </w:r>
    </w:p>
    <w:p w14:paraId="7332BCE2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 xml:space="preserve">  └─md126         9:126  0  1.4T  0 raid1 /var/lib/docker/volumes/so-config/_data</w:t>
      </w:r>
    </w:p>
    <w:p w14:paraId="7C851565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 xml:space="preserve">                                          /var/lib/docker/volumes/so-mysql/_data</w:t>
      </w:r>
    </w:p>
    <w:p w14:paraId="1892C818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 xml:space="preserve">                                          /var/lib/docker/volumes/so-logs/_data</w:t>
      </w:r>
    </w:p>
    <w:p w14:paraId="5212F2B2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 xml:space="preserve">                                          /var/lib/docker/volumes/so-data/_data</w:t>
      </w:r>
    </w:p>
    <w:p w14:paraId="3BF5766C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 xml:space="preserve">                                          /</w:t>
      </w:r>
    </w:p>
    <w:p w14:paraId="7B3EDD9F" w14:textId="77777777" w:rsidR="00D92E66" w:rsidRDefault="00D92E66" w:rsidP="00D92E66">
      <w:pPr>
        <w:spacing w:before="0" w:after="0"/>
        <w:ind w:left="-1985"/>
        <w:rPr>
          <w:b/>
          <w:bCs/>
          <w:sz w:val="18"/>
          <w:szCs w:val="18"/>
        </w:rPr>
      </w:pPr>
    </w:p>
    <w:p w14:paraId="52CCEC51" w14:textId="34BE152B" w:rsidR="00D92E66" w:rsidRPr="00D92E66" w:rsidRDefault="00D92E66" w:rsidP="00D92E66">
      <w:pPr>
        <w:spacing w:before="0" w:after="0"/>
        <w:ind w:left="-1985"/>
        <w:rPr>
          <w:b/>
          <w:bCs/>
          <w:sz w:val="18"/>
          <w:szCs w:val="18"/>
        </w:rPr>
      </w:pPr>
      <w:r w:rsidRPr="00D92E66">
        <w:rPr>
          <w:b/>
          <w:bCs/>
          <w:sz w:val="18"/>
          <w:szCs w:val="18"/>
        </w:rPr>
        <w:t>[root@ACCEDIAN-ORQUESTADOR-COR-1 ~]# df</w:t>
      </w:r>
    </w:p>
    <w:p w14:paraId="1A92CC86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Filesystem      1K-blocks     Used  Available Use% Mounted on</w:t>
      </w:r>
    </w:p>
    <w:p w14:paraId="0CBCF624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devtmpfs             4096        0       4096   0% /dev</w:t>
      </w:r>
    </w:p>
    <w:p w14:paraId="483B852A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tmpfs            65555656        0   65555656   0% /dev/shm</w:t>
      </w:r>
    </w:p>
    <w:p w14:paraId="2E707E0A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tmpfs            26222264    10716   26211548   1% /run</w:t>
      </w:r>
    </w:p>
    <w:p w14:paraId="2CA0210C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/dev/md126     1502503040 31873980 1470629060   3% /</w:t>
      </w:r>
    </w:p>
    <w:p w14:paraId="162093EA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/dev/nvme0n1p2     983040   252296     730744  26% /boot</w:t>
      </w:r>
    </w:p>
    <w:p w14:paraId="7AD74794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lastRenderedPageBreak/>
        <w:t>/dev/nvme0n1p1     613184     7140     606044   2% /boot/efi</w:t>
      </w:r>
    </w:p>
    <w:p w14:paraId="2FE1F539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/dev/md125       41876480   325776   41550704   1% /Recovery</w:t>
      </w:r>
    </w:p>
    <w:p w14:paraId="0A895A4F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overlay        1502503040 31873980 1470629060   3% /var/lib/docker/overlay2/a3b50342b28b4ca7dfad4463c2bc07c3e2eaa2ef591446c1e7b9b6c2254868e7/merged</w:t>
      </w:r>
    </w:p>
    <w:p w14:paraId="525A50EE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overlay        1502503040 31873980 1470629060   3% /var/lib/docker/overlay2/f99fead78cd113e95f6bb88afb15cb781baa87d83123a8fd8b4103b8977176e7/merged</w:t>
      </w:r>
    </w:p>
    <w:p w14:paraId="6DDF9832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overlay        1502503040 31873980 1470629060   3% /var/lib/docker/overlay2/8cc3e6a949859113cd89a736bbccbf0d9ffe11ba84e8c4298957686485b3cf0a/merged</w:t>
      </w:r>
    </w:p>
    <w:p w14:paraId="35DE98EC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overlay        1502503040 31873980 1470629060   3% /var/lib/docker/overlay2/26f6b9955f39f72eede0ec82be1162f3e575aa6d466ad46de943603c6c2cfddf/merged</w:t>
      </w:r>
    </w:p>
    <w:p w14:paraId="379D58CC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overlay        1502503040 31873980 1470629060   3% /var/lib/docker/overlay2/18bf2166f3170f325a4ca79eea989c9fa85d0531e36a0912e8c109f72df89079/merged</w:t>
      </w:r>
    </w:p>
    <w:p w14:paraId="2A645364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tmpfs            13111128        0   13111128   0% /run/user/0</w:t>
      </w:r>
    </w:p>
    <w:p w14:paraId="7E636D2B" w14:textId="77777777" w:rsidR="00D92E66" w:rsidRDefault="00D92E66" w:rsidP="00D92E66">
      <w:pPr>
        <w:spacing w:before="0" w:after="0"/>
        <w:ind w:left="-1985"/>
        <w:rPr>
          <w:b/>
          <w:bCs/>
          <w:sz w:val="18"/>
          <w:szCs w:val="18"/>
        </w:rPr>
      </w:pPr>
    </w:p>
    <w:p w14:paraId="65DFEF87" w14:textId="35C91626" w:rsidR="00D92E66" w:rsidRPr="00D92E66" w:rsidRDefault="00D92E66" w:rsidP="00D92E66">
      <w:pPr>
        <w:spacing w:before="0" w:after="0"/>
        <w:ind w:left="-1985"/>
        <w:rPr>
          <w:b/>
          <w:bCs/>
          <w:sz w:val="18"/>
          <w:szCs w:val="18"/>
        </w:rPr>
      </w:pPr>
      <w:r w:rsidRPr="00D92E66">
        <w:rPr>
          <w:b/>
          <w:bCs/>
          <w:sz w:val="18"/>
          <w:szCs w:val="18"/>
        </w:rPr>
        <w:t>[root@ACCEDIAN-ORQUESTADOR-COR-1 ~]# nmcli con show</w:t>
      </w:r>
    </w:p>
    <w:p w14:paraId="5AF503D4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NAME             UUID                                  TYPE      DEVICE</w:t>
      </w:r>
    </w:p>
    <w:p w14:paraId="04A0CA8A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eno1             94cde050-cacb-4b11-8c68-7bd050bb0ab1  ethernet  eno1</w:t>
      </w:r>
    </w:p>
    <w:p w14:paraId="2786C08A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br-0e1b67c6a8bc  accd7d12-15cb-4bff-b6c5-8792204e2e66  bridge    br-0e1b67c6a8bc</w:t>
      </w:r>
    </w:p>
    <w:p w14:paraId="77952EA5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lo               7304b333-cca2-4174-be6f-b79667eda5a1  loopback  lo</w:t>
      </w:r>
    </w:p>
    <w:p w14:paraId="312B58D8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docker0          d36da027-7d2b-447c-b06b-093f3f696068  bridge    docker0</w:t>
      </w:r>
    </w:p>
    <w:p w14:paraId="66FC1555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eno2             4930e489-0591-4cc2-b49a-94ec203b8ff0  ethernet  --</w:t>
      </w:r>
    </w:p>
    <w:p w14:paraId="6FCB46ED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eno3             6526605d-4732-4df2-921b-dfd3e2b7076c  ethernet  --</w:t>
      </w:r>
    </w:p>
    <w:p w14:paraId="646CE543" w14:textId="77777777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eno4             609b73c1-29dd-464f-9b2e-8fc6ff5c3a3f  ethernet  --</w:t>
      </w:r>
    </w:p>
    <w:p w14:paraId="418C4533" w14:textId="40A41C39" w:rsidR="00D92E66" w:rsidRPr="00D92E66" w:rsidRDefault="00D92E66" w:rsidP="00D92E66">
      <w:pPr>
        <w:spacing w:before="0" w:after="0"/>
        <w:ind w:left="-1985"/>
        <w:rPr>
          <w:sz w:val="18"/>
          <w:szCs w:val="18"/>
        </w:rPr>
      </w:pPr>
      <w:r w:rsidRPr="00D92E66">
        <w:rPr>
          <w:sz w:val="18"/>
          <w:szCs w:val="18"/>
        </w:rPr>
        <w:t>[root@ACCEDIAN-ORQUESTADOR-COR-1 ~]#</w:t>
      </w:r>
    </w:p>
    <w:p w14:paraId="4930421F" w14:textId="77777777" w:rsidR="00D92E66" w:rsidRDefault="00D92E66" w:rsidP="00D92E66">
      <w:pPr>
        <w:ind w:left="-1985"/>
        <w:rPr>
          <w:b/>
          <w:bCs/>
          <w:color w:val="709FDB" w:themeColor="text2" w:themeTint="80"/>
          <w:sz w:val="24"/>
        </w:rPr>
      </w:pPr>
    </w:p>
    <w:p w14:paraId="60E634F7" w14:textId="77777777" w:rsidR="00D92E66" w:rsidRDefault="00D92E66" w:rsidP="00D92E66">
      <w:pPr>
        <w:ind w:left="-1985"/>
        <w:rPr>
          <w:b/>
          <w:bCs/>
          <w:color w:val="709FDB" w:themeColor="text2" w:themeTint="80"/>
          <w:sz w:val="24"/>
        </w:rPr>
      </w:pPr>
    </w:p>
    <w:p w14:paraId="36D0385A" w14:textId="181B5A76" w:rsidR="00D92E66" w:rsidRDefault="00D92E66" w:rsidP="00D92E66">
      <w:pPr>
        <w:ind w:left="-1985"/>
        <w:rPr>
          <w:b/>
          <w:bCs/>
          <w:color w:val="709FDB" w:themeColor="text2" w:themeTint="80"/>
          <w:sz w:val="24"/>
        </w:rPr>
      </w:pPr>
      <w:r w:rsidRPr="00D92E66">
        <w:rPr>
          <w:b/>
          <w:bCs/>
          <w:color w:val="709FDB" w:themeColor="text2" w:themeTint="80"/>
          <w:sz w:val="24"/>
        </w:rPr>
        <w:t>ACCEDIAN-ORQUESTADOR-COR3-2</w:t>
      </w:r>
    </w:p>
    <w:p w14:paraId="7F16ABD4" w14:textId="369C27E3" w:rsidR="009D155B" w:rsidRPr="009D155B" w:rsidRDefault="009D155B" w:rsidP="009D155B">
      <w:pPr>
        <w:spacing w:before="0" w:after="0"/>
        <w:ind w:left="-1985"/>
        <w:rPr>
          <w:b/>
          <w:bCs/>
          <w:sz w:val="18"/>
          <w:szCs w:val="18"/>
        </w:rPr>
      </w:pPr>
      <w:r w:rsidRPr="009D155B">
        <w:rPr>
          <w:b/>
          <w:bCs/>
          <w:sz w:val="18"/>
          <w:szCs w:val="18"/>
        </w:rPr>
        <w:t>[r</w:t>
      </w:r>
      <w:r w:rsidRPr="009D155B">
        <w:rPr>
          <w:b/>
          <w:bCs/>
          <w:sz w:val="18"/>
          <w:szCs w:val="18"/>
        </w:rPr>
        <w:t>oot@ACCEDIAN-ORQUESTADOR-COR3-2 ~]# cat /etc/redhat-release</w:t>
      </w:r>
    </w:p>
    <w:p w14:paraId="23CAD4EF" w14:textId="77777777" w:rsid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Red Hat Enterprise Linux release 9.3 (Plow)</w:t>
      </w:r>
    </w:p>
    <w:p w14:paraId="20465882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</w:p>
    <w:p w14:paraId="3757A479" w14:textId="77777777" w:rsidR="009D155B" w:rsidRPr="009D155B" w:rsidRDefault="009D155B" w:rsidP="009D155B">
      <w:pPr>
        <w:spacing w:before="0" w:after="0"/>
        <w:ind w:left="-1985"/>
        <w:rPr>
          <w:b/>
          <w:bCs/>
          <w:sz w:val="18"/>
          <w:szCs w:val="18"/>
        </w:rPr>
      </w:pPr>
      <w:r w:rsidRPr="009D155B">
        <w:rPr>
          <w:b/>
          <w:bCs/>
          <w:sz w:val="18"/>
          <w:szCs w:val="18"/>
        </w:rPr>
        <w:t>[root@ACCEDIAN-ORQUESTADOR-COR3-2 ~]# uname -r</w:t>
      </w:r>
    </w:p>
    <w:p w14:paraId="384D9305" w14:textId="77777777" w:rsid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5.14.0-362.8.1.el9_3.x86_64</w:t>
      </w:r>
    </w:p>
    <w:p w14:paraId="300FB451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</w:p>
    <w:p w14:paraId="130DF139" w14:textId="77777777" w:rsidR="009D155B" w:rsidRPr="009D155B" w:rsidRDefault="009D155B" w:rsidP="009D155B">
      <w:pPr>
        <w:spacing w:before="0" w:after="0"/>
        <w:ind w:left="-1985"/>
        <w:rPr>
          <w:b/>
          <w:bCs/>
          <w:sz w:val="18"/>
          <w:szCs w:val="18"/>
        </w:rPr>
      </w:pPr>
      <w:r w:rsidRPr="009D155B">
        <w:rPr>
          <w:b/>
          <w:bCs/>
          <w:sz w:val="18"/>
          <w:szCs w:val="18"/>
        </w:rPr>
        <w:t>[root@ACCEDIAN-ORQUESTADOR-COR3-2 ~]# firewall-cmd --list-ports | tr ' ' '\n'</w:t>
      </w:r>
    </w:p>
    <w:p w14:paraId="18EBD959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21/tcp</w:t>
      </w:r>
    </w:p>
    <w:p w14:paraId="2AFDE34E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22/tcp</w:t>
      </w:r>
    </w:p>
    <w:p w14:paraId="6905F51C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80/tcp</w:t>
      </w:r>
    </w:p>
    <w:p w14:paraId="249921D8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443/tcp</w:t>
      </w:r>
    </w:p>
    <w:p w14:paraId="21B419D0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862/tcp</w:t>
      </w:r>
    </w:p>
    <w:p w14:paraId="154EF8D6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1443/tcp</w:t>
      </w:r>
    </w:p>
    <w:p w14:paraId="11ACED08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2041/tcp</w:t>
      </w:r>
    </w:p>
    <w:p w14:paraId="320E03BB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2200/tcp</w:t>
      </w:r>
    </w:p>
    <w:p w14:paraId="5EB1DCC5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6080-6081/tcp</w:t>
      </w:r>
    </w:p>
    <w:p w14:paraId="686F687A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6969/tcp</w:t>
      </w:r>
    </w:p>
    <w:p w14:paraId="1507F447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7788-7789/tcp</w:t>
      </w:r>
    </w:p>
    <w:p w14:paraId="6D33071B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7893/tcp</w:t>
      </w:r>
    </w:p>
    <w:p w14:paraId="59A4834E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lastRenderedPageBreak/>
        <w:t>9080-9081/tcp</w:t>
      </w:r>
    </w:p>
    <w:p w14:paraId="174E21C7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44240/tcp</w:t>
      </w:r>
    </w:p>
    <w:p w14:paraId="2B728BFD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1-65535/udp</w:t>
      </w:r>
    </w:p>
    <w:p w14:paraId="64712154" w14:textId="77777777" w:rsidR="009D155B" w:rsidRPr="009D155B" w:rsidRDefault="009D155B" w:rsidP="009D155B">
      <w:pPr>
        <w:spacing w:before="0" w:after="0"/>
        <w:ind w:left="-1985"/>
        <w:rPr>
          <w:b/>
          <w:bCs/>
          <w:sz w:val="18"/>
          <w:szCs w:val="18"/>
        </w:rPr>
      </w:pPr>
      <w:r w:rsidRPr="009D155B">
        <w:rPr>
          <w:b/>
          <w:bCs/>
          <w:sz w:val="18"/>
          <w:szCs w:val="18"/>
        </w:rPr>
        <w:t>[root@ACCEDIAN-ORQUESTADOR-COR3-2 ~]# docker --version</w:t>
      </w:r>
    </w:p>
    <w:p w14:paraId="63188B19" w14:textId="77777777" w:rsid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Docker version 28.5.1, build e180ab8</w:t>
      </w:r>
    </w:p>
    <w:p w14:paraId="49A6573A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</w:p>
    <w:p w14:paraId="3F9D3A63" w14:textId="77777777" w:rsidR="009D155B" w:rsidRPr="009D155B" w:rsidRDefault="009D155B" w:rsidP="009D155B">
      <w:pPr>
        <w:spacing w:before="0" w:after="0"/>
        <w:ind w:left="-1985"/>
        <w:rPr>
          <w:b/>
          <w:bCs/>
          <w:sz w:val="18"/>
          <w:szCs w:val="18"/>
        </w:rPr>
      </w:pPr>
      <w:r w:rsidRPr="009D155B">
        <w:rPr>
          <w:b/>
          <w:bCs/>
          <w:sz w:val="18"/>
          <w:szCs w:val="18"/>
        </w:rPr>
        <w:t>[root@ACCEDIAN-ORQUESTADOR-COR3-2 ~]# docker-compose --version</w:t>
      </w:r>
    </w:p>
    <w:p w14:paraId="0DD5CEEB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docker-compose version 1.29.2, build 5becea4c</w:t>
      </w:r>
    </w:p>
    <w:p w14:paraId="3098FEB4" w14:textId="77777777" w:rsidR="009D155B" w:rsidRDefault="009D155B" w:rsidP="009D155B">
      <w:pPr>
        <w:spacing w:before="0" w:after="0"/>
        <w:ind w:left="-1985"/>
        <w:rPr>
          <w:b/>
          <w:bCs/>
          <w:sz w:val="18"/>
          <w:szCs w:val="18"/>
        </w:rPr>
      </w:pPr>
    </w:p>
    <w:p w14:paraId="5E6FD6E0" w14:textId="0D6D2E61" w:rsidR="009D155B" w:rsidRPr="009D155B" w:rsidRDefault="009D155B" w:rsidP="009D155B">
      <w:pPr>
        <w:spacing w:before="0" w:after="0"/>
        <w:ind w:left="-1985"/>
        <w:rPr>
          <w:b/>
          <w:bCs/>
          <w:sz w:val="18"/>
          <w:szCs w:val="18"/>
        </w:rPr>
      </w:pPr>
      <w:r w:rsidRPr="009D155B">
        <w:rPr>
          <w:b/>
          <w:bCs/>
          <w:sz w:val="18"/>
          <w:szCs w:val="18"/>
        </w:rPr>
        <w:t>[root@ACCEDIAN-ORQUESTADOR-COR3-2 ~]# systemctl status docker</w:t>
      </w:r>
    </w:p>
    <w:p w14:paraId="0393307C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● docker.service - Docker Application Container Engine</w:t>
      </w:r>
    </w:p>
    <w:p w14:paraId="40B7C81C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 xml:space="preserve">     Loaded: loaded (/usr/lib/systemd/system/docker.service; enabled; preset: disabled)</w:t>
      </w:r>
    </w:p>
    <w:p w14:paraId="6584A373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 xml:space="preserve">     Active: active (running) since Thu 2025-12-18 14:26:00 -03; 23h ago</w:t>
      </w:r>
    </w:p>
    <w:p w14:paraId="2C7F6558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TriggeredBy: ● docker.socket</w:t>
      </w:r>
    </w:p>
    <w:p w14:paraId="2E5FB065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 xml:space="preserve">       Docs: https://docs.docker.com</w:t>
      </w:r>
    </w:p>
    <w:p w14:paraId="27FEDAD9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 xml:space="preserve">   Main PID: 1912 (dockerd)</w:t>
      </w:r>
    </w:p>
    <w:p w14:paraId="771E8D99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 xml:space="preserve">      Tasks: 169</w:t>
      </w:r>
    </w:p>
    <w:p w14:paraId="6A2B0D75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 xml:space="preserve">     Memory: 244.7M</w:t>
      </w:r>
    </w:p>
    <w:p w14:paraId="10B02A7B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 xml:space="preserve">        CPU: 1min 32.383s</w:t>
      </w:r>
    </w:p>
    <w:p w14:paraId="515A7684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 xml:space="preserve">     CGroup: /system.slice/docker.service</w:t>
      </w:r>
    </w:p>
    <w:p w14:paraId="16818AE2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 xml:space="preserve">             ├─1912 /usr/bin/dockerd -H fd:// --containerd=/run/containerd/containerd.sock</w:t>
      </w:r>
    </w:p>
    <w:p w14:paraId="02B9CD48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 xml:space="preserve">             ├─3034 /usr/bin/docker-proxy -proto udp -host-ip 0.0.0.0 -host-port 1163 -container-ip 172.18.0.2 -containe&gt;</w:t>
      </w:r>
    </w:p>
    <w:p w14:paraId="2D04FA15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 xml:space="preserve">             ├─3040 /usr/bin/docker-proxy -proto udp -host-ip :: -host-port 1163 -container-ip 172.18.0.2 -container-por&gt;</w:t>
      </w:r>
    </w:p>
    <w:p w14:paraId="32FAB094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 xml:space="preserve">             ├─3048 /usr/bin/docker-proxy -proto tcp -host-ip 0.0.0.0 -host-port 10021 -container-ip 172.18.0.2 -contain&gt;</w:t>
      </w:r>
    </w:p>
    <w:p w14:paraId="5654EA0B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 xml:space="preserve">             ├─3056 /usr/bin/docker-proxy -proto tcp -host-ip :: -host-port 10021 -container-ip 172.18.0.2 -container-po&gt;</w:t>
      </w:r>
    </w:p>
    <w:p w14:paraId="12A37E64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 xml:space="preserve">             ├─3063 /usr/bin/docker-proxy -proto tcp -host-ip 0.0.0.0 -host-port 11021 -container-ip 172.18.0.2 -contain&gt;</w:t>
      </w:r>
    </w:p>
    <w:p w14:paraId="2534865D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 xml:space="preserve">             ├─3071 /usr/bin/docker-proxy -proto tcp -host-ip :: -host-port 11021 -container-ip 172.18.0.2 -container-po&gt;</w:t>
      </w:r>
    </w:p>
    <w:p w14:paraId="6B1374ED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 xml:space="preserve">             ├─3079 /usr/bin/docker-proxy -proto tcp -host-ip 0.0.0.0 -host-port 14040 -container-ip 172.18.0.2 -contain&gt;</w:t>
      </w:r>
    </w:p>
    <w:p w14:paraId="64798B73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 xml:space="preserve">             ├─3086 /usr/bin/docker-proxy -proto tcp -host-ip :: -host-port 14040 -container-ip 172.18.0.2 -container-po&gt;</w:t>
      </w:r>
    </w:p>
    <w:p w14:paraId="25E7B596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 xml:space="preserve">             ├─3125 /usr/bin/docker-proxy -proto tcp -host-ip 0.0.0.0 -host-port 9080 -container-ip 172.18.0.3 -containe&gt;</w:t>
      </w:r>
    </w:p>
    <w:p w14:paraId="452E0A2B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 xml:space="preserve">             ├─3131 /usr/bin/docker-proxy -proto tcp -host-ip :: -host-port 9080 -container-ip 172.18.0.3 -container-por&gt;</w:t>
      </w:r>
    </w:p>
    <w:p w14:paraId="1248E2D3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 xml:space="preserve">             ├─3137 /usr/bin/docker-proxy -proto tcp -host-ip 0.0.0.0 -host-port 9081 -container-ip 172.18.0.3 -containe&gt;</w:t>
      </w:r>
    </w:p>
    <w:p w14:paraId="11326BE8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 xml:space="preserve">             ├─3144 /usr/bin/docker-proxy -proto tcp -host-ip :: -host-port 9081 -container-ip 172.18.0.3 -container-por&gt;</w:t>
      </w:r>
    </w:p>
    <w:p w14:paraId="5662600C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 xml:space="preserve">             ├─3181 /usr/bin/docker-proxy -proto tcp -host-ip 0.0.0.0 -host-port 80 -container-ip 172.18.0.4 -container-&gt;</w:t>
      </w:r>
    </w:p>
    <w:p w14:paraId="170B921D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 xml:space="preserve">             ├─3187 /usr/bin/docker-proxy -proto tcp -host-ip :: -host-port 80 -container-ip 172.18.0.4 -container-port &gt;</w:t>
      </w:r>
    </w:p>
    <w:p w14:paraId="31F12FA3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lastRenderedPageBreak/>
        <w:t xml:space="preserve">             ├─3195 /usr/bin/docker-proxy -proto tcp -host-ip 0.0.0.0 -host-port 443 -container-ip 172.18.0.4 -container&gt;</w:t>
      </w:r>
    </w:p>
    <w:p w14:paraId="0CBD5689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 xml:space="preserve">             └─3203 /usr/bin/docker-proxy -proto tcp -host-ip :: -host-port 443 -container-ip 172.18.0.4 -container-port&gt;</w:t>
      </w:r>
    </w:p>
    <w:p w14:paraId="7EA7680F" w14:textId="77777777" w:rsidR="009D155B" w:rsidRDefault="009D155B" w:rsidP="009D155B">
      <w:pPr>
        <w:spacing w:before="0" w:after="0"/>
        <w:ind w:left="-1985"/>
        <w:rPr>
          <w:b/>
          <w:bCs/>
          <w:sz w:val="18"/>
          <w:szCs w:val="18"/>
        </w:rPr>
      </w:pPr>
    </w:p>
    <w:p w14:paraId="56AD82D6" w14:textId="78701375" w:rsidR="009D155B" w:rsidRPr="009D155B" w:rsidRDefault="009D155B" w:rsidP="009D155B">
      <w:pPr>
        <w:spacing w:before="0" w:after="0"/>
        <w:ind w:left="-1985"/>
        <w:rPr>
          <w:b/>
          <w:bCs/>
          <w:sz w:val="18"/>
          <w:szCs w:val="18"/>
        </w:rPr>
      </w:pPr>
      <w:r w:rsidRPr="009D155B">
        <w:rPr>
          <w:b/>
          <w:bCs/>
          <w:sz w:val="18"/>
          <w:szCs w:val="18"/>
        </w:rPr>
        <w:t>[root@ACCEDIAN-ORQUESTADOR-COR3-2 ~]# lsblk</w:t>
      </w:r>
    </w:p>
    <w:p w14:paraId="59812701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NAME        MAJ:MIN RM  SIZE RO TYPE  MOUNTPOINTS</w:t>
      </w:r>
    </w:p>
    <w:p w14:paraId="4AC23458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sda           8:0    0  1.1T  0 disk</w:t>
      </w:r>
    </w:p>
    <w:p w14:paraId="175EEBCA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sdb           8:16   1    0B  0 disk</w:t>
      </w:r>
    </w:p>
    <w:p w14:paraId="2F88535D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nvme1n1     259:0    0  1.5T  0 disk</w:t>
      </w:r>
    </w:p>
    <w:p w14:paraId="1BF2EC5B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├─nvme1n1p1 259:1    0  1.4T  0 part</w:t>
      </w:r>
    </w:p>
    <w:p w14:paraId="5162232B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│ └─md127     9:127  0  1.4T  0 raid1 /var/lib/docker/volumes/so-mysql/_data</w:t>
      </w:r>
    </w:p>
    <w:p w14:paraId="3CEC06BB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│                                     /var/lib/docker/volumes/so-logs/_data</w:t>
      </w:r>
    </w:p>
    <w:p w14:paraId="45CB132B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│                                     /var/lib/docker/volumes/so-config/_data</w:t>
      </w:r>
    </w:p>
    <w:p w14:paraId="1AAB2D4B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│                                     /var/lib/docker/volumes/so-data/_data</w:t>
      </w:r>
    </w:p>
    <w:p w14:paraId="33F55377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│                                     /</w:t>
      </w:r>
    </w:p>
    <w:p w14:paraId="658FBF11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├─nvme1n1p2 259:2    0    8G  0 part</w:t>
      </w:r>
    </w:p>
    <w:p w14:paraId="56A1C9EA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│ └─md126     9:126  0    8G  0 raid1 [SWAP]</w:t>
      </w:r>
    </w:p>
    <w:p w14:paraId="17CBEE93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└─nvme1n1p3 259:3    0   40G  0 part</w:t>
      </w:r>
    </w:p>
    <w:p w14:paraId="058C4BB5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 xml:space="preserve">  └─md125     9:125  0   40G  0 raid1 /Recovery</w:t>
      </w:r>
    </w:p>
    <w:p w14:paraId="72410B1C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nvme0n1     259:5    0  1.5T  0 disk</w:t>
      </w:r>
    </w:p>
    <w:p w14:paraId="44541F64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├─nvme0n1p1 259:6    0  600M  0 part  /boot/efi</w:t>
      </w:r>
    </w:p>
    <w:p w14:paraId="6A4520A8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├─nvme0n1p2 259:7    0    1G  0 part  /boot</w:t>
      </w:r>
    </w:p>
    <w:p w14:paraId="7902CB5B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├─nvme0n1p3 259:8    0  1.4T  0 part</w:t>
      </w:r>
    </w:p>
    <w:p w14:paraId="7B406BB3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│ └─md127     9:127  0  1.4T  0 raid1 /var/lib/docker/volumes/so-mysql/_data</w:t>
      </w:r>
    </w:p>
    <w:p w14:paraId="7170A5CA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│                                     /var/lib/docker/volumes/so-logs/_data</w:t>
      </w:r>
    </w:p>
    <w:p w14:paraId="099528A7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│                                     /var/lib/docker/volumes/so-config/_data</w:t>
      </w:r>
    </w:p>
    <w:p w14:paraId="3A45424B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│                                     /var/lib/docker/volumes/so-data/_data</w:t>
      </w:r>
    </w:p>
    <w:p w14:paraId="0E0D16DC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│                                     /</w:t>
      </w:r>
    </w:p>
    <w:p w14:paraId="2732A0B5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├─nvme0n1p4 259:9    0    8G  0 part</w:t>
      </w:r>
    </w:p>
    <w:p w14:paraId="5C4C0EBA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│ └─md126     9:126  0    8G  0 raid1 [SWAP]</w:t>
      </w:r>
    </w:p>
    <w:p w14:paraId="6CDDE0A4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└─nvme0n1p5 259:10   0   40G  0 part</w:t>
      </w:r>
    </w:p>
    <w:p w14:paraId="16FFE313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 xml:space="preserve">  └─md125     9:125  0   40G  0 raid1 /Recovery</w:t>
      </w:r>
    </w:p>
    <w:p w14:paraId="55C39216" w14:textId="77777777" w:rsidR="009D155B" w:rsidRDefault="009D155B" w:rsidP="009D155B">
      <w:pPr>
        <w:spacing w:before="0" w:after="0"/>
        <w:ind w:left="-1985"/>
        <w:rPr>
          <w:b/>
          <w:bCs/>
          <w:sz w:val="18"/>
          <w:szCs w:val="18"/>
        </w:rPr>
      </w:pPr>
    </w:p>
    <w:p w14:paraId="71B70E2A" w14:textId="775011B0" w:rsidR="009D155B" w:rsidRPr="009D155B" w:rsidRDefault="009D155B" w:rsidP="009D155B">
      <w:pPr>
        <w:spacing w:before="0" w:after="0"/>
        <w:ind w:left="-1985"/>
        <w:rPr>
          <w:b/>
          <w:bCs/>
          <w:sz w:val="18"/>
          <w:szCs w:val="18"/>
        </w:rPr>
      </w:pPr>
      <w:r w:rsidRPr="009D155B">
        <w:rPr>
          <w:b/>
          <w:bCs/>
          <w:sz w:val="18"/>
          <w:szCs w:val="18"/>
        </w:rPr>
        <w:t>[root@ACCEDIAN-ORQUESTADOR-COR3-2 ~]# df</w:t>
      </w:r>
    </w:p>
    <w:p w14:paraId="16A75F4A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Filesystem      1K-blocks      Used  Available Use% Mounted on</w:t>
      </w:r>
    </w:p>
    <w:p w14:paraId="2DFF6171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devtmpfs             4096         0       4096   0% /dev</w:t>
      </w:r>
    </w:p>
    <w:p w14:paraId="3949F16F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tmpfs            65555652         0   65555652   0% /dev/shm</w:t>
      </w:r>
    </w:p>
    <w:p w14:paraId="64C010CE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tmpfs            26222264     27080   26195184   1% /run</w:t>
      </w:r>
    </w:p>
    <w:p w14:paraId="375194BD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/dev/md127     1502503040 148535600 1353967440  10% /</w:t>
      </w:r>
    </w:p>
    <w:p w14:paraId="4FC3F1B3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/dev/nvme0n1p2     983040    252200     730840  26% /boot</w:t>
      </w:r>
    </w:p>
    <w:p w14:paraId="2B1C2E1B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/dev/md125       41876480    325776   41550704   1% /Recovery</w:t>
      </w:r>
    </w:p>
    <w:p w14:paraId="73217F9F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/dev/nvme0n1p1     613184      7140     606044   2% /boot/efi</w:t>
      </w:r>
    </w:p>
    <w:p w14:paraId="6729F158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overlay        1502503040 148535600 1353967440  10% /var/lib/docker/overlay2/6ea96d45745dcbd0b7a16c16299c2537c193157d426091f8bda69cea63653cf5/merged</w:t>
      </w:r>
    </w:p>
    <w:p w14:paraId="4F1C9D1A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overlay        1502503040 148535600 1353967440  10% /var/lib/docker/overlay2/75f729f6921146fc821f2cca0697cf39080ebc5d18887e7aacd7e58e5b6e56a4/merged</w:t>
      </w:r>
    </w:p>
    <w:p w14:paraId="17C3CA03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lastRenderedPageBreak/>
        <w:t>overlay        1502503040 148535600 1353967440  10% /var/lib/docker/overlay2/121b3a308f5f2a9a6aaddd9bd282012dc638314da5c03bfa7d8742adb0809d68/merged</w:t>
      </w:r>
    </w:p>
    <w:p w14:paraId="4D298737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overlay        1502503040 148535600 1353967440  10% /var/lib/docker/overlay2/14520bb0e3e07e5555c10651ee928badc6018c4255b2c02cb4f027712c29d9e9/merged</w:t>
      </w:r>
    </w:p>
    <w:p w14:paraId="4D3536AD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overlay        1502503040 148535600 1353967440  10% /var/lib/docker/overlay2/d3cbaddfb52a7b771763d02bfdf6372afd77f821394aefc6962d665eacf111a4/merged</w:t>
      </w:r>
    </w:p>
    <w:p w14:paraId="0D7F61B1" w14:textId="77777777" w:rsid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tmpfs            13111128         0   13111128   0% /run/user/0</w:t>
      </w:r>
    </w:p>
    <w:p w14:paraId="7B981ECA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</w:p>
    <w:p w14:paraId="6AD38AC8" w14:textId="77777777" w:rsidR="009D155B" w:rsidRPr="009D155B" w:rsidRDefault="009D155B" w:rsidP="009D155B">
      <w:pPr>
        <w:spacing w:before="0" w:after="0"/>
        <w:ind w:left="-1985"/>
        <w:rPr>
          <w:b/>
          <w:bCs/>
          <w:sz w:val="18"/>
          <w:szCs w:val="18"/>
        </w:rPr>
      </w:pPr>
      <w:r w:rsidRPr="009D155B">
        <w:rPr>
          <w:b/>
          <w:bCs/>
          <w:sz w:val="18"/>
          <w:szCs w:val="18"/>
        </w:rPr>
        <w:t>[root@ACCEDIAN-ORQUESTADOR-COR3-2 ~]# nmcli con show</w:t>
      </w:r>
    </w:p>
    <w:p w14:paraId="507FFF6F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NAME             UUID                                  TYPE      DEVICE</w:t>
      </w:r>
    </w:p>
    <w:p w14:paraId="59772B00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eno1             025155c2-adec-30b4-af7f-c09c701c4a2a  ethernet  eno1</w:t>
      </w:r>
    </w:p>
    <w:p w14:paraId="4BB98B7F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br-6d714ecf0628  e70ebbc3-8a20-4d89-886f-2cee021a303a  bridge    br-6d714ecf0628</w:t>
      </w:r>
    </w:p>
    <w:p w14:paraId="28296194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lo               2c3d32e7-356f-4579-9017-ea0691636abf  loopback  lo</w:t>
      </w:r>
    </w:p>
    <w:p w14:paraId="56912775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docker0          8257e6af-493b-4077-bdae-848178b61700  bridge    docker0</w:t>
      </w:r>
    </w:p>
    <w:p w14:paraId="19A3924A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eno2             8f46ee40-6965-3eb8-b14b-384c660f2a95  ethernet  --</w:t>
      </w:r>
    </w:p>
    <w:p w14:paraId="332FF21B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eno3             fb8fb493-1409-3bcf-9478-14a290303a22  ethernet  --</w:t>
      </w:r>
    </w:p>
    <w:p w14:paraId="5167CBC0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eno4             803f436c-2b7a-45cd-b1ee-dae34a2347ca  ethernet  --</w:t>
      </w:r>
    </w:p>
    <w:p w14:paraId="3C8CE64A" w14:textId="16006BB4" w:rsidR="00D92E66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[root@ACCEDIAN-ORQUESTADOR-COR3-2 ~]#</w:t>
      </w:r>
    </w:p>
    <w:p w14:paraId="2831B02D" w14:textId="77777777" w:rsidR="00D92E66" w:rsidRDefault="00D92E66" w:rsidP="00D92E66">
      <w:pPr>
        <w:ind w:left="-1985"/>
        <w:rPr>
          <w:b/>
          <w:bCs/>
          <w:color w:val="709FDB" w:themeColor="text2" w:themeTint="80"/>
          <w:sz w:val="24"/>
        </w:rPr>
      </w:pPr>
    </w:p>
    <w:p w14:paraId="6550A633" w14:textId="525D8378" w:rsidR="00D92E66" w:rsidRDefault="009D155B" w:rsidP="00D92E66">
      <w:pPr>
        <w:ind w:left="-1985"/>
        <w:rPr>
          <w:b/>
          <w:bCs/>
          <w:color w:val="709FDB" w:themeColor="text2" w:themeTint="80"/>
          <w:sz w:val="24"/>
        </w:rPr>
      </w:pPr>
      <w:r w:rsidRPr="009D155B">
        <w:rPr>
          <w:b/>
          <w:bCs/>
          <w:color w:val="709FDB" w:themeColor="text2" w:themeTint="80"/>
          <w:sz w:val="24"/>
        </w:rPr>
        <w:t>ACCEDIAN-SENSOR-OLL-1</w:t>
      </w:r>
    </w:p>
    <w:p w14:paraId="7746AF5D" w14:textId="6A635F59" w:rsidR="009D155B" w:rsidRPr="009D155B" w:rsidRDefault="009D155B" w:rsidP="009D155B">
      <w:pPr>
        <w:spacing w:before="0" w:after="0"/>
        <w:ind w:left="-1985"/>
        <w:rPr>
          <w:b/>
          <w:bCs/>
          <w:sz w:val="18"/>
          <w:szCs w:val="18"/>
        </w:rPr>
      </w:pPr>
      <w:r w:rsidRPr="009D155B">
        <w:rPr>
          <w:b/>
          <w:bCs/>
          <w:sz w:val="18"/>
          <w:szCs w:val="18"/>
        </w:rPr>
        <w:t>[r</w:t>
      </w:r>
      <w:r w:rsidRPr="009D155B">
        <w:rPr>
          <w:b/>
          <w:bCs/>
          <w:sz w:val="18"/>
          <w:szCs w:val="18"/>
        </w:rPr>
        <w:t>oot@ACCEDIAN-SENSOR-OLL-1 ~]# cat /etc/redhat-release</w:t>
      </w:r>
    </w:p>
    <w:p w14:paraId="6DC27C8B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Red Hat Enterprise Linux release 9.3 (Plow)</w:t>
      </w:r>
    </w:p>
    <w:p w14:paraId="1F5D93F3" w14:textId="77777777" w:rsidR="009D155B" w:rsidRDefault="009D155B" w:rsidP="009D155B">
      <w:pPr>
        <w:spacing w:before="0" w:after="0"/>
        <w:ind w:left="-1985"/>
        <w:rPr>
          <w:b/>
          <w:bCs/>
          <w:sz w:val="18"/>
          <w:szCs w:val="18"/>
        </w:rPr>
      </w:pPr>
    </w:p>
    <w:p w14:paraId="5930C0C7" w14:textId="014DC3CF" w:rsidR="009D155B" w:rsidRPr="009D155B" w:rsidRDefault="009D155B" w:rsidP="009D155B">
      <w:pPr>
        <w:spacing w:before="0" w:after="0"/>
        <w:ind w:left="-1985"/>
        <w:rPr>
          <w:b/>
          <w:bCs/>
          <w:sz w:val="18"/>
          <w:szCs w:val="18"/>
        </w:rPr>
      </w:pPr>
      <w:r w:rsidRPr="009D155B">
        <w:rPr>
          <w:b/>
          <w:bCs/>
          <w:sz w:val="18"/>
          <w:szCs w:val="18"/>
        </w:rPr>
        <w:t>[root@ACCEDIAN-SENSOR-OLL-1 ~]# uname -r</w:t>
      </w:r>
    </w:p>
    <w:p w14:paraId="3E607BDE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5.14.0-362.8.1.el9_3.x86_64</w:t>
      </w:r>
    </w:p>
    <w:p w14:paraId="2A1DB3FA" w14:textId="77777777" w:rsidR="009D155B" w:rsidRDefault="009D155B" w:rsidP="009D155B">
      <w:pPr>
        <w:spacing w:before="0" w:after="0"/>
        <w:ind w:left="-1985"/>
        <w:rPr>
          <w:b/>
          <w:bCs/>
          <w:sz w:val="18"/>
          <w:szCs w:val="18"/>
        </w:rPr>
      </w:pPr>
    </w:p>
    <w:p w14:paraId="167CCADE" w14:textId="64018A26" w:rsidR="009D155B" w:rsidRPr="009D155B" w:rsidRDefault="009D155B" w:rsidP="009D155B">
      <w:pPr>
        <w:spacing w:before="0" w:after="0"/>
        <w:ind w:left="-1985"/>
        <w:rPr>
          <w:b/>
          <w:bCs/>
          <w:sz w:val="18"/>
          <w:szCs w:val="18"/>
        </w:rPr>
      </w:pPr>
      <w:r w:rsidRPr="009D155B">
        <w:rPr>
          <w:b/>
          <w:bCs/>
          <w:sz w:val="18"/>
          <w:szCs w:val="18"/>
        </w:rPr>
        <w:t>[root@ACCEDIAN-SENSOR-OLL-1 ~]# firewall-cmd --list-ports | tr ' ' '\n'</w:t>
      </w:r>
    </w:p>
    <w:p w14:paraId="4C7F6A9C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21/tcp</w:t>
      </w:r>
    </w:p>
    <w:p w14:paraId="4F29B2D8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22/tcp</w:t>
      </w:r>
    </w:p>
    <w:p w14:paraId="0DBEEFF3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80/tcp</w:t>
      </w:r>
    </w:p>
    <w:p w14:paraId="7107EAD5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443/tcp</w:t>
      </w:r>
    </w:p>
    <w:p w14:paraId="57C8D800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514/tcp</w:t>
      </w:r>
    </w:p>
    <w:p w14:paraId="4F13641F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862/tcp</w:t>
      </w:r>
    </w:p>
    <w:p w14:paraId="35F4D739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1443/tcp</w:t>
      </w:r>
    </w:p>
    <w:p w14:paraId="0CF17702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1812/tcp</w:t>
      </w:r>
    </w:p>
    <w:p w14:paraId="266F3E47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2041/tcp</w:t>
      </w:r>
    </w:p>
    <w:p w14:paraId="14B4E643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2200/tcp</w:t>
      </w:r>
    </w:p>
    <w:p w14:paraId="7AF26237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6000/tcp</w:t>
      </w:r>
    </w:p>
    <w:p w14:paraId="3FAEDBEE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6080/tcp</w:t>
      </w:r>
    </w:p>
    <w:p w14:paraId="32380E5B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6081/tcp</w:t>
      </w:r>
    </w:p>
    <w:p w14:paraId="2B8B8B2E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6969/tcp</w:t>
      </w:r>
    </w:p>
    <w:p w14:paraId="2367408D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7788-7789/tcp</w:t>
      </w:r>
    </w:p>
    <w:p w14:paraId="4B2416B9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9080-9081/tcp</w:t>
      </w:r>
    </w:p>
    <w:p w14:paraId="42888535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10021/tcp</w:t>
      </w:r>
    </w:p>
    <w:p w14:paraId="0A6B1F78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11021/tcp</w:t>
      </w:r>
    </w:p>
    <w:p w14:paraId="4AA2F092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14040/tcp</w:t>
      </w:r>
    </w:p>
    <w:p w14:paraId="67F3F0CC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lastRenderedPageBreak/>
        <w:t>44240/tcp</w:t>
      </w:r>
    </w:p>
    <w:p w14:paraId="1469A132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1-65535/udp</w:t>
      </w:r>
    </w:p>
    <w:p w14:paraId="7DAC383F" w14:textId="77777777" w:rsidR="009D155B" w:rsidRDefault="009D155B" w:rsidP="009D155B">
      <w:pPr>
        <w:spacing w:before="0" w:after="0"/>
        <w:ind w:left="-1985"/>
        <w:rPr>
          <w:b/>
          <w:bCs/>
          <w:sz w:val="18"/>
          <w:szCs w:val="18"/>
        </w:rPr>
      </w:pPr>
    </w:p>
    <w:p w14:paraId="3359C1E6" w14:textId="508E49A6" w:rsidR="009D155B" w:rsidRPr="009D155B" w:rsidRDefault="009D155B" w:rsidP="009D155B">
      <w:pPr>
        <w:spacing w:before="0" w:after="0"/>
        <w:ind w:left="-1985"/>
        <w:rPr>
          <w:b/>
          <w:bCs/>
          <w:sz w:val="18"/>
          <w:szCs w:val="18"/>
        </w:rPr>
      </w:pPr>
      <w:r w:rsidRPr="009D155B">
        <w:rPr>
          <w:b/>
          <w:bCs/>
          <w:sz w:val="18"/>
          <w:szCs w:val="18"/>
        </w:rPr>
        <w:t>[root@ACCEDIAN-SENSOR-OLL-1 ~]# rpm -qa | grep -E "qemu-kvm|libvirt"</w:t>
      </w:r>
    </w:p>
    <w:p w14:paraId="15705A04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qemu-kvm-tools-8.0.0-16.el9_3.x86_64</w:t>
      </w:r>
    </w:p>
    <w:p w14:paraId="123A0D8B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qemu-kvm-docs-8.0.0-16.el9_3.x86_64</w:t>
      </w:r>
    </w:p>
    <w:p w14:paraId="582648EA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qemu-kvm-common-8.0.0-16.el9_3.x86_64</w:t>
      </w:r>
    </w:p>
    <w:p w14:paraId="4FC8146B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qemu-kvm-device-display-virtio-gpu-8.0.0-16.el9_3.x86_64</w:t>
      </w:r>
    </w:p>
    <w:p w14:paraId="49C43DCA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qemu-kvm-ui-opengl-8.0.0-16.el9_3.x86_64</w:t>
      </w:r>
    </w:p>
    <w:p w14:paraId="08833DF6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qemu-kvm-ui-egl-headless-8.0.0-16.el9_3.x86_64</w:t>
      </w:r>
    </w:p>
    <w:p w14:paraId="2DECB619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qemu-kvm-device-display-virtio-gpu-pci-8.0.0-16.el9_3.x86_64</w:t>
      </w:r>
    </w:p>
    <w:p w14:paraId="6D12AB9B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qemu-kvm-block-blkio-8.0.0-16.el9_3.x86_64</w:t>
      </w:r>
    </w:p>
    <w:p w14:paraId="004E40F0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qemu-kvm-device-display-virtio-vga-8.0.0-16.el9_3.x86_64</w:t>
      </w:r>
    </w:p>
    <w:p w14:paraId="551DF2C1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qemu-kvm-device-usb-host-8.0.0-16.el9_3.x86_64</w:t>
      </w:r>
    </w:p>
    <w:p w14:paraId="78F6BF76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qemu-kvm-device-usb-redirect-8.0.0-16.el9_3.x86_64</w:t>
      </w:r>
    </w:p>
    <w:p w14:paraId="2D1C08EE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qemu-kvm-audio-pa-8.0.0-16.el9_3.x86_64</w:t>
      </w:r>
    </w:p>
    <w:p w14:paraId="278F5E11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qemu-kvm-core-8.0.0-16.el9_3.x86_64</w:t>
      </w:r>
    </w:p>
    <w:p w14:paraId="42187037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qemu-kvm-block-rbd-8.0.0-16.el9_3.x86_64</w:t>
      </w:r>
    </w:p>
    <w:p w14:paraId="3E95D71B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libvirt-libs-9.5.0-7.el9_3.x86_64</w:t>
      </w:r>
    </w:p>
    <w:p w14:paraId="1569FA95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libvirt-client-9.5.0-7.el9_3.x86_64</w:t>
      </w:r>
    </w:p>
    <w:p w14:paraId="1DBEDC74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libvirt-daemon-common-9.5.0-7.el9_3.x86_64</w:t>
      </w:r>
    </w:p>
    <w:p w14:paraId="3E1C1C11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libvirt-daemon-driver-storage-core-9.5.0-7.el9_3.x86_64</w:t>
      </w:r>
    </w:p>
    <w:p w14:paraId="576D8E6B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libvirt-daemon-driver-network-9.5.0-7.el9_3.x86_64</w:t>
      </w:r>
    </w:p>
    <w:p w14:paraId="20FD7B56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libvirt-daemon-config-network-9.5.0-7.el9_3.x86_64</w:t>
      </w:r>
    </w:p>
    <w:p w14:paraId="37714B43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libvirt-daemon-driver-nwfilter-9.5.0-7.el9_3.x86_64</w:t>
      </w:r>
    </w:p>
    <w:p w14:paraId="10612BF3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libvirt-daemon-driver-secret-9.5.0-7.el9_3.x86_64</w:t>
      </w:r>
    </w:p>
    <w:p w14:paraId="7ADFBE40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libvirt-daemon-lock-9.5.0-7.el9_3.x86_64</w:t>
      </w:r>
    </w:p>
    <w:p w14:paraId="74928732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libvirt-daemon-log-9.5.0-7.el9_3.x86_64</w:t>
      </w:r>
    </w:p>
    <w:p w14:paraId="34598360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libvirt-daemon-driver-qemu-9.5.0-7.el9_3.x86_64</w:t>
      </w:r>
    </w:p>
    <w:p w14:paraId="6911B73D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libvirt-daemon-plugin-lockd-9.5.0-7.el9_3.x86_64</w:t>
      </w:r>
    </w:p>
    <w:p w14:paraId="67AF964B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libvirt-daemon-config-nwfilter-9.5.0-7.el9_3.x86_64</w:t>
      </w:r>
    </w:p>
    <w:p w14:paraId="5625B41B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libvirt-daemon-driver-storage-disk-9.5.0-7.el9_3.x86_64</w:t>
      </w:r>
    </w:p>
    <w:p w14:paraId="7F7B491F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libvirt-daemon-driver-storage-iscsi-9.5.0-7.el9_3.x86_64</w:t>
      </w:r>
    </w:p>
    <w:p w14:paraId="37B117E2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libvirt-daemon-driver-storage-logical-9.5.0-7.el9_3.x86_64</w:t>
      </w:r>
    </w:p>
    <w:p w14:paraId="1FEE090D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libvirt-daemon-driver-storage-mpath-9.5.0-7.el9_3.x86_64</w:t>
      </w:r>
    </w:p>
    <w:p w14:paraId="09DE0A4C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libvirt-daemon-driver-storage-rbd-9.5.0-7.el9_3.x86_64</w:t>
      </w:r>
    </w:p>
    <w:p w14:paraId="263DBF88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libvirt-daemon-driver-storage-scsi-9.5.0-7.el9_3.x86_64</w:t>
      </w:r>
    </w:p>
    <w:p w14:paraId="29E9878B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libvirt-daemon-driver-storage-9.5.0-7.el9_3.x86_64</w:t>
      </w:r>
    </w:p>
    <w:p w14:paraId="7F01AFBE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libvirt-daemon-driver-interface-9.5.0-7.el9_3.x86_64</w:t>
      </w:r>
    </w:p>
    <w:p w14:paraId="7EBFFA77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libvirt-daemon-driver-nodedev-9.5.0-7.el9_3.x86_64</w:t>
      </w:r>
    </w:p>
    <w:p w14:paraId="25F89D8B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libvirt-daemon-proxy-9.5.0-7.el9_3.x86_64</w:t>
      </w:r>
    </w:p>
    <w:p w14:paraId="4DC0B024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libvirt-daemon-9.5.0-7.el9_3.x86_64</w:t>
      </w:r>
    </w:p>
    <w:p w14:paraId="74323C54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libvirt-9.5.0-7.el9_3.x86_64</w:t>
      </w:r>
    </w:p>
    <w:p w14:paraId="464147E5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qemu-kvm-8.0.0-16.el9_3.x86_64</w:t>
      </w:r>
    </w:p>
    <w:p w14:paraId="516FECE3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python3-libvirt-9.3.0-1.el9.x86_64</w:t>
      </w:r>
    </w:p>
    <w:p w14:paraId="4DDFB25B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libvirt-glib-4.0.0-3.el9.x86_64</w:t>
      </w:r>
    </w:p>
    <w:p w14:paraId="19CA2A7F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libvirt-daemon-kvm-9.5.0-7.el9_3.x86_64</w:t>
      </w:r>
    </w:p>
    <w:p w14:paraId="7BCD1104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[root@ACCEDIAN-SENSOR-OLL-1 ~]# lsmod | grep kvm</w:t>
      </w:r>
    </w:p>
    <w:p w14:paraId="0512C037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kvm_intel             479232  0</w:t>
      </w:r>
    </w:p>
    <w:p w14:paraId="3B64B7E7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lastRenderedPageBreak/>
        <w:t>kvm                  1327104  1 kvm_intel</w:t>
      </w:r>
    </w:p>
    <w:p w14:paraId="21EFDC0E" w14:textId="77777777" w:rsid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irqbypass              16384  1 kvm</w:t>
      </w:r>
    </w:p>
    <w:p w14:paraId="60FD6422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</w:p>
    <w:p w14:paraId="09D9D556" w14:textId="77777777" w:rsidR="009D155B" w:rsidRPr="009D155B" w:rsidRDefault="009D155B" w:rsidP="009D155B">
      <w:pPr>
        <w:spacing w:before="0" w:after="0"/>
        <w:ind w:left="-1985"/>
        <w:rPr>
          <w:b/>
          <w:bCs/>
          <w:sz w:val="18"/>
          <w:szCs w:val="18"/>
        </w:rPr>
      </w:pPr>
      <w:r w:rsidRPr="009D155B">
        <w:rPr>
          <w:b/>
          <w:bCs/>
          <w:sz w:val="18"/>
          <w:szCs w:val="18"/>
        </w:rPr>
        <w:t>[root@ACCEDIAN-SENSOR-OLL-1 ~]# systemctl status libvirtd</w:t>
      </w:r>
    </w:p>
    <w:p w14:paraId="04DA0C54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○ libvirtd.service - Virtualization daemon</w:t>
      </w:r>
    </w:p>
    <w:p w14:paraId="3C179BF4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 xml:space="preserve">     Loaded: loaded (/usr/lib/systemd/system/libvirtd.service; enabled; preset: disabled)</w:t>
      </w:r>
    </w:p>
    <w:p w14:paraId="70C6A446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 xml:space="preserve">     Active: inactive (dead) since Mon 2023-08-21 20:42:11 EDT; 2 years 3 months ago</w:t>
      </w:r>
    </w:p>
    <w:p w14:paraId="0F98F9F5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 xml:space="preserve">   Duration: 2min 18.684s</w:t>
      </w:r>
    </w:p>
    <w:p w14:paraId="7AB9EE76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TriggeredBy: ● libvirtd-admin.socket</w:t>
      </w:r>
    </w:p>
    <w:p w14:paraId="49FE297D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 xml:space="preserve">             ● libvirtd.socket</w:t>
      </w:r>
    </w:p>
    <w:p w14:paraId="368A8DBB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 xml:space="preserve">             ● libvirtd-ro.socket</w:t>
      </w:r>
    </w:p>
    <w:p w14:paraId="7C6C194B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 xml:space="preserve">             ○ libvirtd-tls.socket</w:t>
      </w:r>
    </w:p>
    <w:p w14:paraId="5A1354B2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 xml:space="preserve">             ○ libvirtd-tcp.socket</w:t>
      </w:r>
    </w:p>
    <w:p w14:paraId="32A513A5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 xml:space="preserve">       Docs: man:libvirtd(8)</w:t>
      </w:r>
    </w:p>
    <w:p w14:paraId="01EF78C3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 xml:space="preserve">             https://libvirt.org</w:t>
      </w:r>
    </w:p>
    <w:p w14:paraId="5AF87FD2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 xml:space="preserve">   Main PID: 38382 (code=exited, status=0/SUCCESS)</w:t>
      </w:r>
    </w:p>
    <w:p w14:paraId="0A4C70DD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 xml:space="preserve">        CPU: 319ms</w:t>
      </w:r>
    </w:p>
    <w:p w14:paraId="31928309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</w:p>
    <w:p w14:paraId="5CB9C550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Aug 21 20:39:52 localhost.localdomain systemd[1]: Starting Virtualization daemon...</w:t>
      </w:r>
    </w:p>
    <w:p w14:paraId="5DD36E1E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Aug 21 20:39:52 localhost.localdomain systemd[1]: Started Virtualization daemon.</w:t>
      </w:r>
    </w:p>
    <w:p w14:paraId="13346FDC" w14:textId="77777777" w:rsid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Aug 21 20:42:11 localhost.localdomain systemd[1]: libvirtd.service: Deactivated successfully.</w:t>
      </w:r>
    </w:p>
    <w:p w14:paraId="713B2CBC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</w:p>
    <w:p w14:paraId="5DB4012B" w14:textId="77777777" w:rsidR="009D155B" w:rsidRPr="009D155B" w:rsidRDefault="009D155B" w:rsidP="009D155B">
      <w:pPr>
        <w:spacing w:before="0" w:after="0"/>
        <w:ind w:left="-1985"/>
        <w:rPr>
          <w:b/>
          <w:bCs/>
          <w:sz w:val="18"/>
          <w:szCs w:val="18"/>
        </w:rPr>
      </w:pPr>
      <w:r w:rsidRPr="009D155B">
        <w:rPr>
          <w:b/>
          <w:bCs/>
          <w:sz w:val="18"/>
          <w:szCs w:val="18"/>
        </w:rPr>
        <w:t>[root@ACCEDIAN-SENSOR-OLL-1 ~]# lsblk</w:t>
      </w:r>
    </w:p>
    <w:p w14:paraId="5D9DBBF1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NAME        MAJ:MIN RM  SIZE RO TYPE  MOUNTPOINTS</w:t>
      </w:r>
    </w:p>
    <w:p w14:paraId="073FE6EB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sda           8:0    0  1.1T  0 disk</w:t>
      </w:r>
    </w:p>
    <w:p w14:paraId="398A7B18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sdb           8:16   1    0B  0 disk</w:t>
      </w:r>
    </w:p>
    <w:p w14:paraId="10A12AA1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nvme1n1     259:0    0  1.5T  0 disk</w:t>
      </w:r>
    </w:p>
    <w:p w14:paraId="11ED0CFA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├─nvme1n1p1 259:1    0  600M  0 part  /boot/efi</w:t>
      </w:r>
    </w:p>
    <w:p w14:paraId="4E1785EC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├─nvme1n1p2 259:2    0    1G  0 part  /boot</w:t>
      </w:r>
    </w:p>
    <w:p w14:paraId="777983ED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├─nvme1n1p3 259:3    0    8G  0 part</w:t>
      </w:r>
    </w:p>
    <w:p w14:paraId="0BC70919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│ └─md127     9:127  0    8G  0 raid1 [SWAP]</w:t>
      </w:r>
    </w:p>
    <w:p w14:paraId="6DB4AA11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└─nvme1n1p4 259:4    0  1.4T  0 part</w:t>
      </w:r>
    </w:p>
    <w:p w14:paraId="46ED51E6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 xml:space="preserve">  └─md126     9:126  0  1.4T  0 raid1 /</w:t>
      </w:r>
    </w:p>
    <w:p w14:paraId="196BCAFC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nvme0n1     259:6    0  1.5T  0 disk</w:t>
      </w:r>
    </w:p>
    <w:p w14:paraId="5756E4A3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├─nvme0n1p1 259:7    0    8G  0 part</w:t>
      </w:r>
    </w:p>
    <w:p w14:paraId="3B8E18CE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│ └─md127     9:127  0    8G  0 raid1 [SWAP]</w:t>
      </w:r>
    </w:p>
    <w:p w14:paraId="555A7DA3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└─nvme0n1p2 259:8    0  1.4T  0 part</w:t>
      </w:r>
    </w:p>
    <w:p w14:paraId="0B92B826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 xml:space="preserve">  └─md126     9:126  0  1.4T  0 raid1 /</w:t>
      </w:r>
    </w:p>
    <w:p w14:paraId="2DB741AE" w14:textId="77777777" w:rsidR="009D155B" w:rsidRDefault="009D155B" w:rsidP="009D155B">
      <w:pPr>
        <w:spacing w:before="0" w:after="0"/>
        <w:ind w:left="-1985"/>
        <w:rPr>
          <w:b/>
          <w:bCs/>
          <w:sz w:val="18"/>
          <w:szCs w:val="18"/>
        </w:rPr>
      </w:pPr>
    </w:p>
    <w:p w14:paraId="16AF4CCB" w14:textId="194957BA" w:rsidR="009D155B" w:rsidRPr="009D155B" w:rsidRDefault="009D155B" w:rsidP="009D155B">
      <w:pPr>
        <w:spacing w:before="0" w:after="0"/>
        <w:ind w:left="-1985"/>
        <w:rPr>
          <w:b/>
          <w:bCs/>
          <w:sz w:val="18"/>
          <w:szCs w:val="18"/>
        </w:rPr>
      </w:pPr>
      <w:r w:rsidRPr="009D155B">
        <w:rPr>
          <w:b/>
          <w:bCs/>
          <w:sz w:val="18"/>
          <w:szCs w:val="18"/>
        </w:rPr>
        <w:t>[root@ACCEDIAN-SENSOR-OLL-1 ~]# df</w:t>
      </w:r>
    </w:p>
    <w:p w14:paraId="5E21CA0E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Filesystem      1K-blocks     Used  Available Use% Mounted on</w:t>
      </w:r>
    </w:p>
    <w:p w14:paraId="515171C6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devtmpfs             4096        0       4096   0% /dev</w:t>
      </w:r>
    </w:p>
    <w:p w14:paraId="3C8687FB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tmpfs            65555144        0   65555144   0% /dev/shm</w:t>
      </w:r>
    </w:p>
    <w:p w14:paraId="101B73DD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tmpfs            26222060    17932   26204128   1% /run</w:t>
      </w:r>
    </w:p>
    <w:p w14:paraId="0838AA4C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/dev/md126     1502503040 13925228 1488577812   1% /</w:t>
      </w:r>
    </w:p>
    <w:p w14:paraId="00E9E441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/dev/nvme1n1p2     983040   253476     729564  26% /boot</w:t>
      </w:r>
    </w:p>
    <w:p w14:paraId="27E63F65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/dev/nvme1n1p1     613184     7140     606044   2% /boot/efi</w:t>
      </w:r>
    </w:p>
    <w:p w14:paraId="471ADEDB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tmpfs            13111028        0   13111028   0% /run/user/0</w:t>
      </w:r>
    </w:p>
    <w:p w14:paraId="6AAAEFA6" w14:textId="77777777" w:rsidR="009D155B" w:rsidRDefault="009D155B" w:rsidP="009D155B">
      <w:pPr>
        <w:spacing w:before="0" w:after="0"/>
        <w:ind w:left="-1985"/>
        <w:rPr>
          <w:sz w:val="18"/>
          <w:szCs w:val="18"/>
        </w:rPr>
      </w:pPr>
    </w:p>
    <w:p w14:paraId="6CE462BE" w14:textId="6A5F7225" w:rsidR="009D155B" w:rsidRPr="009D155B" w:rsidRDefault="009D155B" w:rsidP="009D155B">
      <w:pPr>
        <w:spacing w:before="0" w:after="0"/>
        <w:ind w:left="-1985"/>
        <w:rPr>
          <w:b/>
          <w:bCs/>
          <w:sz w:val="18"/>
          <w:szCs w:val="18"/>
        </w:rPr>
      </w:pPr>
      <w:r w:rsidRPr="009D155B">
        <w:rPr>
          <w:b/>
          <w:bCs/>
          <w:sz w:val="18"/>
          <w:szCs w:val="18"/>
        </w:rPr>
        <w:lastRenderedPageBreak/>
        <w:t>[root@ACCEDIAN-SENSOR-OLL-1 ~]# nmcli con show</w:t>
      </w:r>
    </w:p>
    <w:p w14:paraId="10ACF9D4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NAME    UUID                                  TYPE      DEVICE</w:t>
      </w:r>
    </w:p>
    <w:p w14:paraId="56F8F595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eno1    43db1617-bfdb-4742-991e-84b6aa983363  ethernet  eno1</w:t>
      </w:r>
    </w:p>
    <w:p w14:paraId="27F23E7B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lo      d7f37b88-9aea-4ebb-ac9b-c782e7f443c9  loopback  lo</w:t>
      </w:r>
    </w:p>
    <w:p w14:paraId="1353B700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virbr0  a895edb4-eb81-49db-926a-d17f4fe22584  bridge    virbr0</w:t>
      </w:r>
    </w:p>
    <w:p w14:paraId="0DA024F7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eno2    32dc4fc9-93fb-439e-af80-c9b0d74552cc  ethernet  --</w:t>
      </w:r>
    </w:p>
    <w:p w14:paraId="53B6C06A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eno3    5db21988-bce9-44d5-82a6-ebb947bc5201  ethernet  --</w:t>
      </w:r>
    </w:p>
    <w:p w14:paraId="2500948D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eno4    39c9e904-9a57-41e5-bca8-7aeee09f44f1  ethernet  --</w:t>
      </w:r>
    </w:p>
    <w:p w14:paraId="224FAA3C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eno5    308bdd7b-f4da-40a5-b65a-bbff29cab670  ethernet  --</w:t>
      </w:r>
    </w:p>
    <w:p w14:paraId="65427E6F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eno6    da5700a2-b7c4-4930-8016-b476311adcd7  ethernet  --</w:t>
      </w:r>
    </w:p>
    <w:p w14:paraId="42F962D5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eno7    9c1380ed-af1a-4716-9fdb-d3b48f6778ad  ethernet  --</w:t>
      </w:r>
    </w:p>
    <w:p w14:paraId="74515E8A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eno8    8236196d-5de4-46ed-9467-d75c338fff8d  ethernet  --</w:t>
      </w:r>
    </w:p>
    <w:p w14:paraId="7A14BB60" w14:textId="70A4DA2D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[root@ACCEDIAN-SENSOR-OLL-1 ~]#</w:t>
      </w:r>
    </w:p>
    <w:p w14:paraId="08B278FA" w14:textId="77777777" w:rsidR="009D155B" w:rsidRDefault="009D155B" w:rsidP="00D92E66">
      <w:pPr>
        <w:ind w:left="-1985"/>
        <w:rPr>
          <w:b/>
          <w:bCs/>
          <w:color w:val="709FDB" w:themeColor="text2" w:themeTint="80"/>
          <w:sz w:val="24"/>
        </w:rPr>
      </w:pPr>
    </w:p>
    <w:p w14:paraId="1F920588" w14:textId="22580927" w:rsidR="00D92E66" w:rsidRDefault="009D155B" w:rsidP="00D92E66">
      <w:pPr>
        <w:spacing w:before="0" w:after="0"/>
        <w:ind w:left="-1985"/>
        <w:rPr>
          <w:b/>
          <w:bCs/>
          <w:color w:val="709FDB" w:themeColor="text2" w:themeTint="80"/>
          <w:sz w:val="24"/>
        </w:rPr>
      </w:pPr>
      <w:r w:rsidRPr="009D155B">
        <w:rPr>
          <w:b/>
          <w:bCs/>
          <w:color w:val="709FDB" w:themeColor="text2" w:themeTint="80"/>
          <w:sz w:val="24"/>
        </w:rPr>
        <w:t>ACCEDIAN-SENSOR-OLL-2</w:t>
      </w:r>
    </w:p>
    <w:p w14:paraId="031385B9" w14:textId="77777777" w:rsidR="009D155B" w:rsidRDefault="009D155B" w:rsidP="00D92E66">
      <w:pPr>
        <w:spacing w:before="0" w:after="0"/>
        <w:ind w:left="-1985"/>
        <w:rPr>
          <w:b/>
          <w:bCs/>
          <w:color w:val="709FDB" w:themeColor="text2" w:themeTint="80"/>
          <w:sz w:val="24"/>
        </w:rPr>
      </w:pPr>
    </w:p>
    <w:p w14:paraId="3ED99AC8" w14:textId="69A3CCB2" w:rsidR="009D155B" w:rsidRPr="009D155B" w:rsidRDefault="009D155B" w:rsidP="009D155B">
      <w:pPr>
        <w:spacing w:before="0" w:after="0"/>
        <w:ind w:left="-1985"/>
        <w:rPr>
          <w:b/>
          <w:bCs/>
          <w:sz w:val="18"/>
          <w:szCs w:val="18"/>
        </w:rPr>
      </w:pPr>
      <w:r w:rsidRPr="009D155B">
        <w:rPr>
          <w:b/>
          <w:bCs/>
          <w:sz w:val="18"/>
          <w:szCs w:val="18"/>
        </w:rPr>
        <w:t>[r</w:t>
      </w:r>
      <w:r w:rsidRPr="009D155B">
        <w:rPr>
          <w:b/>
          <w:bCs/>
          <w:sz w:val="18"/>
          <w:szCs w:val="18"/>
        </w:rPr>
        <w:t>oot@ACCEDIAN-SENSOR-OLL-2 ~]# cat /etc/redhat-release</w:t>
      </w:r>
    </w:p>
    <w:p w14:paraId="3D13C7CB" w14:textId="77777777" w:rsid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Red Hat Enterprise Linux release 9.3 (Plow)</w:t>
      </w:r>
    </w:p>
    <w:p w14:paraId="6D3A56A2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</w:p>
    <w:p w14:paraId="3AE4881E" w14:textId="77777777" w:rsidR="009D155B" w:rsidRPr="009D155B" w:rsidRDefault="009D155B" w:rsidP="009D155B">
      <w:pPr>
        <w:spacing w:before="0" w:after="0"/>
        <w:ind w:left="-1985"/>
        <w:rPr>
          <w:b/>
          <w:bCs/>
          <w:sz w:val="18"/>
          <w:szCs w:val="18"/>
        </w:rPr>
      </w:pPr>
      <w:r w:rsidRPr="009D155B">
        <w:rPr>
          <w:b/>
          <w:bCs/>
          <w:sz w:val="18"/>
          <w:szCs w:val="18"/>
        </w:rPr>
        <w:t>[root@ACCEDIAN-SENSOR-OLL-2 ~]# uname -r</w:t>
      </w:r>
    </w:p>
    <w:p w14:paraId="6C46CAC7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5.14.0-362.8.1.el9_3.x86_64</w:t>
      </w:r>
    </w:p>
    <w:p w14:paraId="79BDB1E3" w14:textId="77777777" w:rsidR="009D155B" w:rsidRDefault="009D155B" w:rsidP="009D155B">
      <w:pPr>
        <w:spacing w:before="0" w:after="0"/>
        <w:ind w:left="-1985"/>
        <w:rPr>
          <w:b/>
          <w:bCs/>
          <w:sz w:val="18"/>
          <w:szCs w:val="18"/>
        </w:rPr>
      </w:pPr>
    </w:p>
    <w:p w14:paraId="72DE1300" w14:textId="721A65BB" w:rsidR="009D155B" w:rsidRPr="009D155B" w:rsidRDefault="009D155B" w:rsidP="009D155B">
      <w:pPr>
        <w:spacing w:before="0" w:after="0"/>
        <w:ind w:left="-1985"/>
        <w:rPr>
          <w:b/>
          <w:bCs/>
          <w:sz w:val="18"/>
          <w:szCs w:val="18"/>
        </w:rPr>
      </w:pPr>
      <w:r w:rsidRPr="009D155B">
        <w:rPr>
          <w:b/>
          <w:bCs/>
          <w:sz w:val="18"/>
          <w:szCs w:val="18"/>
        </w:rPr>
        <w:t>[root@ACCEDIAN-SENSOR-OLL-2 ~]# firewall-cmd --list-ports | tr ' ' '\n'</w:t>
      </w:r>
    </w:p>
    <w:p w14:paraId="4C8BD79E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21-22/tcp</w:t>
      </w:r>
    </w:p>
    <w:p w14:paraId="2BDBA28A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53/tcp</w:t>
      </w:r>
    </w:p>
    <w:p w14:paraId="23F74F51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80/tcp</w:t>
      </w:r>
    </w:p>
    <w:p w14:paraId="61AA9F54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123/tcp</w:t>
      </w:r>
    </w:p>
    <w:p w14:paraId="69AF4F9A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443/tcp</w:t>
      </w:r>
    </w:p>
    <w:p w14:paraId="058DAAFA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514/tcp</w:t>
      </w:r>
    </w:p>
    <w:p w14:paraId="26E4FF1B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1443/tcp</w:t>
      </w:r>
    </w:p>
    <w:p w14:paraId="3A1B70D2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1812/tcp</w:t>
      </w:r>
    </w:p>
    <w:p w14:paraId="49C4031A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2041/tcp</w:t>
      </w:r>
    </w:p>
    <w:p w14:paraId="7FB7DBFA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2200/tcp</w:t>
      </w:r>
    </w:p>
    <w:p w14:paraId="4B7EF65D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6000/tcp</w:t>
      </w:r>
    </w:p>
    <w:p w14:paraId="60BE2107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6080-6081/tcp</w:t>
      </w:r>
    </w:p>
    <w:p w14:paraId="7906022D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6969/tcp</w:t>
      </w:r>
    </w:p>
    <w:p w14:paraId="768E631E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7788-7789/tcp</w:t>
      </w:r>
    </w:p>
    <w:p w14:paraId="4F7D6FF5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9080-9081/tcp</w:t>
      </w:r>
    </w:p>
    <w:p w14:paraId="1A3CDFCD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10021/tcp</w:t>
      </w:r>
    </w:p>
    <w:p w14:paraId="2C626E20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11021/tcp</w:t>
      </w:r>
    </w:p>
    <w:p w14:paraId="5727935F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14040/tcp</w:t>
      </w:r>
    </w:p>
    <w:p w14:paraId="244D83DF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44240/tcp</w:t>
      </w:r>
    </w:p>
    <w:p w14:paraId="4CC8CC1E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1-65535/udp</w:t>
      </w:r>
    </w:p>
    <w:p w14:paraId="26DD19F5" w14:textId="77777777" w:rsidR="009D155B" w:rsidRDefault="009D155B" w:rsidP="009D155B">
      <w:pPr>
        <w:spacing w:before="0" w:after="0"/>
        <w:ind w:left="-1985"/>
        <w:rPr>
          <w:b/>
          <w:bCs/>
          <w:sz w:val="18"/>
          <w:szCs w:val="18"/>
        </w:rPr>
      </w:pPr>
    </w:p>
    <w:p w14:paraId="4E4B6706" w14:textId="7D5E5483" w:rsidR="009D155B" w:rsidRPr="009D155B" w:rsidRDefault="009D155B" w:rsidP="009D155B">
      <w:pPr>
        <w:spacing w:before="0" w:after="0"/>
        <w:ind w:left="-1985"/>
        <w:rPr>
          <w:b/>
          <w:bCs/>
          <w:sz w:val="18"/>
          <w:szCs w:val="18"/>
        </w:rPr>
      </w:pPr>
      <w:r w:rsidRPr="009D155B">
        <w:rPr>
          <w:b/>
          <w:bCs/>
          <w:sz w:val="18"/>
          <w:szCs w:val="18"/>
        </w:rPr>
        <w:t>[root@ACCEDIAN-SENSOR-OLL-2 ~]# rpm -qa | grep -E "qemu-kvm|libvirt"</w:t>
      </w:r>
    </w:p>
    <w:p w14:paraId="3DBC4000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qemu-kvm-tools-8.0.0-16.el9_3.x86_64</w:t>
      </w:r>
    </w:p>
    <w:p w14:paraId="79F00C46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qemu-kvm-docs-8.0.0-16.el9_3.x86_64</w:t>
      </w:r>
    </w:p>
    <w:p w14:paraId="0913D630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qemu-kvm-common-8.0.0-16.el9_3.x86_64</w:t>
      </w:r>
    </w:p>
    <w:p w14:paraId="590CB38C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lastRenderedPageBreak/>
        <w:t>qemu-kvm-device-display-virtio-gpu-8.0.0-16.el9_3.x86_64</w:t>
      </w:r>
    </w:p>
    <w:p w14:paraId="5750DFF8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qemu-kvm-ui-opengl-8.0.0-16.el9_3.x86_64</w:t>
      </w:r>
    </w:p>
    <w:p w14:paraId="54AD0C54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qemu-kvm-ui-egl-headless-8.0.0-16.el9_3.x86_64</w:t>
      </w:r>
    </w:p>
    <w:p w14:paraId="0DBEC730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qemu-kvm-device-display-virtio-gpu-pci-8.0.0-16.el9_3.x86_64</w:t>
      </w:r>
    </w:p>
    <w:p w14:paraId="6AEC39A7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qemu-kvm-block-blkio-8.0.0-16.el9_3.x86_64</w:t>
      </w:r>
    </w:p>
    <w:p w14:paraId="036CA4DF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qemu-kvm-device-display-virtio-vga-8.0.0-16.el9_3.x86_64</w:t>
      </w:r>
    </w:p>
    <w:p w14:paraId="79FDB362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qemu-kvm-device-usb-host-8.0.0-16.el9_3.x86_64</w:t>
      </w:r>
    </w:p>
    <w:p w14:paraId="14D7B588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qemu-kvm-device-usb-redirect-8.0.0-16.el9_3.x86_64</w:t>
      </w:r>
    </w:p>
    <w:p w14:paraId="325BF0DB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qemu-kvm-audio-pa-8.0.0-16.el9_3.x86_64</w:t>
      </w:r>
    </w:p>
    <w:p w14:paraId="0C33E238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qemu-kvm-core-8.0.0-16.el9_3.x86_64</w:t>
      </w:r>
    </w:p>
    <w:p w14:paraId="3D7A3DF5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qemu-kvm-block-rbd-8.0.0-16.el9_3.x86_64</w:t>
      </w:r>
    </w:p>
    <w:p w14:paraId="15A7C203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libvirt-libs-9.5.0-7.el9_3.x86_64</w:t>
      </w:r>
    </w:p>
    <w:p w14:paraId="5FCAB70B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libvirt-client-9.5.0-7.el9_3.x86_64</w:t>
      </w:r>
    </w:p>
    <w:p w14:paraId="7EDD058C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libvirt-daemon-common-9.5.0-7.el9_3.x86_64</w:t>
      </w:r>
    </w:p>
    <w:p w14:paraId="002AC2ED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libvirt-daemon-driver-storage-core-9.5.0-7.el9_3.x86_64</w:t>
      </w:r>
    </w:p>
    <w:p w14:paraId="0384A357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libvirt-daemon-driver-network-9.5.0-7.el9_3.x86_64</w:t>
      </w:r>
    </w:p>
    <w:p w14:paraId="127AFEA7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libvirt-daemon-config-network-9.5.0-7.el9_3.x86_64</w:t>
      </w:r>
    </w:p>
    <w:p w14:paraId="1387F771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libvirt-daemon-driver-nwfilter-9.5.0-7.el9_3.x86_64</w:t>
      </w:r>
    </w:p>
    <w:p w14:paraId="622C6222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libvirt-daemon-driver-secret-9.5.0-7.el9_3.x86_64</w:t>
      </w:r>
    </w:p>
    <w:p w14:paraId="5BBD9DC3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libvirt-daemon-lock-9.5.0-7.el9_3.x86_64</w:t>
      </w:r>
    </w:p>
    <w:p w14:paraId="145A171C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libvirt-daemon-log-9.5.0-7.el9_3.x86_64</w:t>
      </w:r>
    </w:p>
    <w:p w14:paraId="5F355BC5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libvirt-daemon-driver-qemu-9.5.0-7.el9_3.x86_64</w:t>
      </w:r>
    </w:p>
    <w:p w14:paraId="1D0E832A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libvirt-daemon-plugin-lockd-9.5.0-7.el9_3.x86_64</w:t>
      </w:r>
    </w:p>
    <w:p w14:paraId="50CA99A1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libvirt-daemon-config-nwfilter-9.5.0-7.el9_3.x86_64</w:t>
      </w:r>
    </w:p>
    <w:p w14:paraId="0774983F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libvirt-daemon-driver-storage-disk-9.5.0-7.el9_3.x86_64</w:t>
      </w:r>
    </w:p>
    <w:p w14:paraId="1F016BCD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libvirt-daemon-driver-storage-iscsi-9.5.0-7.el9_3.x86_64</w:t>
      </w:r>
    </w:p>
    <w:p w14:paraId="149152D2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libvirt-daemon-driver-storage-logical-9.5.0-7.el9_3.x86_64</w:t>
      </w:r>
    </w:p>
    <w:p w14:paraId="2622F05F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libvirt-daemon-driver-storage-mpath-9.5.0-7.el9_3.x86_64</w:t>
      </w:r>
    </w:p>
    <w:p w14:paraId="256C3B30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libvirt-daemon-driver-storage-rbd-9.5.0-7.el9_3.x86_64</w:t>
      </w:r>
    </w:p>
    <w:p w14:paraId="44276FA3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libvirt-daemon-driver-storage-scsi-9.5.0-7.el9_3.x86_64</w:t>
      </w:r>
    </w:p>
    <w:p w14:paraId="37F299D4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libvirt-daemon-driver-storage-9.5.0-7.el9_3.x86_64</w:t>
      </w:r>
    </w:p>
    <w:p w14:paraId="71043D25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libvirt-daemon-driver-interface-9.5.0-7.el9_3.x86_64</w:t>
      </w:r>
    </w:p>
    <w:p w14:paraId="4AAA9A32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libvirt-daemon-driver-nodedev-9.5.0-7.el9_3.x86_64</w:t>
      </w:r>
    </w:p>
    <w:p w14:paraId="0DEA3D6B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libvirt-daemon-proxy-9.5.0-7.el9_3.x86_64</w:t>
      </w:r>
    </w:p>
    <w:p w14:paraId="6E42EFC2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libvirt-daemon-9.5.0-7.el9_3.x86_64</w:t>
      </w:r>
    </w:p>
    <w:p w14:paraId="18F4E708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libvirt-9.5.0-7.el9_3.x86_64</w:t>
      </w:r>
    </w:p>
    <w:p w14:paraId="064FD3A2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qemu-kvm-8.0.0-16.el9_3.x86_64</w:t>
      </w:r>
    </w:p>
    <w:p w14:paraId="3F76AA65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python3-libvirt-9.3.0-1.el9.x86_64</w:t>
      </w:r>
    </w:p>
    <w:p w14:paraId="4673B58A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libvirt-glib-4.0.0-3.el9.x86_64</w:t>
      </w:r>
    </w:p>
    <w:p w14:paraId="60084898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libvirt-daemon-kvm-9.5.0-7.el9_3.x86_64</w:t>
      </w:r>
    </w:p>
    <w:p w14:paraId="38D5EAC7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[root@ACCEDIAN-SENSOR-OLL-2 ~]# lsmod | grep kvm</w:t>
      </w:r>
    </w:p>
    <w:p w14:paraId="019C9BEE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kvm_intel             479232  4</w:t>
      </w:r>
    </w:p>
    <w:p w14:paraId="70169F72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kvm                  1327104  1 kvm_intel</w:t>
      </w:r>
    </w:p>
    <w:p w14:paraId="2EEFDC24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irqbypass              16384  29 kvm</w:t>
      </w:r>
    </w:p>
    <w:p w14:paraId="38609D68" w14:textId="77777777" w:rsidR="009D155B" w:rsidRDefault="009D155B" w:rsidP="009D155B">
      <w:pPr>
        <w:spacing w:before="0" w:after="0"/>
        <w:ind w:left="-1985"/>
        <w:rPr>
          <w:b/>
          <w:bCs/>
          <w:sz w:val="18"/>
          <w:szCs w:val="18"/>
        </w:rPr>
      </w:pPr>
    </w:p>
    <w:p w14:paraId="67FC3A54" w14:textId="77777777" w:rsidR="009D155B" w:rsidRDefault="009D155B" w:rsidP="009D155B">
      <w:pPr>
        <w:spacing w:before="0" w:after="0"/>
        <w:ind w:left="-1985"/>
        <w:rPr>
          <w:b/>
          <w:bCs/>
          <w:sz w:val="18"/>
          <w:szCs w:val="18"/>
        </w:rPr>
      </w:pPr>
    </w:p>
    <w:p w14:paraId="5E351350" w14:textId="77777777" w:rsidR="009D155B" w:rsidRDefault="009D155B" w:rsidP="009D155B">
      <w:pPr>
        <w:spacing w:before="0" w:after="0"/>
        <w:ind w:left="-1985"/>
        <w:rPr>
          <w:b/>
          <w:bCs/>
          <w:sz w:val="18"/>
          <w:szCs w:val="18"/>
        </w:rPr>
      </w:pPr>
    </w:p>
    <w:p w14:paraId="77E84A5C" w14:textId="77777777" w:rsidR="009D155B" w:rsidRDefault="009D155B" w:rsidP="009D155B">
      <w:pPr>
        <w:spacing w:before="0" w:after="0"/>
        <w:ind w:left="-1985"/>
        <w:rPr>
          <w:b/>
          <w:bCs/>
          <w:sz w:val="18"/>
          <w:szCs w:val="18"/>
        </w:rPr>
      </w:pPr>
    </w:p>
    <w:p w14:paraId="48B6DF7E" w14:textId="77777777" w:rsidR="009D155B" w:rsidRDefault="009D155B" w:rsidP="009D155B">
      <w:pPr>
        <w:spacing w:before="0" w:after="0"/>
        <w:ind w:left="-1985"/>
        <w:rPr>
          <w:b/>
          <w:bCs/>
          <w:sz w:val="18"/>
          <w:szCs w:val="18"/>
        </w:rPr>
      </w:pPr>
    </w:p>
    <w:p w14:paraId="42DD1C88" w14:textId="2579B238" w:rsidR="009D155B" w:rsidRPr="009D155B" w:rsidRDefault="009D155B" w:rsidP="009D155B">
      <w:pPr>
        <w:spacing w:before="0" w:after="0"/>
        <w:ind w:left="-1985"/>
        <w:rPr>
          <w:b/>
          <w:bCs/>
          <w:sz w:val="18"/>
          <w:szCs w:val="18"/>
        </w:rPr>
      </w:pPr>
      <w:r w:rsidRPr="009D155B">
        <w:rPr>
          <w:b/>
          <w:bCs/>
          <w:sz w:val="18"/>
          <w:szCs w:val="18"/>
        </w:rPr>
        <w:lastRenderedPageBreak/>
        <w:t>[root@ACCEDIAN-SENSOR-OLL-2 ~]# systemctl status libvirtd</w:t>
      </w:r>
    </w:p>
    <w:p w14:paraId="379C63E0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● libvirtd.service - Virtualization daemon</w:t>
      </w:r>
    </w:p>
    <w:p w14:paraId="05B05362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 xml:space="preserve">     Loaded: loaded (/usr/lib/systemd/system/libvirtd.service; enabled; preset: disabled)</w:t>
      </w:r>
    </w:p>
    <w:p w14:paraId="587B8342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 xml:space="preserve">     Active: active (running) since Tue 2025-11-18 21:48:39 EST; 1 month 0 days ago</w:t>
      </w:r>
    </w:p>
    <w:p w14:paraId="15675EB6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TriggeredBy: ● libvirtd-admin.socket</w:t>
      </w:r>
    </w:p>
    <w:p w14:paraId="39A91687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 xml:space="preserve">             ● libvirtd.socket</w:t>
      </w:r>
    </w:p>
    <w:p w14:paraId="26D20B8A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 xml:space="preserve">             ○ libvirtd-tls.socket</w:t>
      </w:r>
    </w:p>
    <w:p w14:paraId="63118672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 xml:space="preserve">             ○ libvirtd-tcp.socket</w:t>
      </w:r>
    </w:p>
    <w:p w14:paraId="325FB109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 xml:space="preserve">             ● libvirtd-ro.socket</w:t>
      </w:r>
    </w:p>
    <w:p w14:paraId="1C177625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 xml:space="preserve">       Docs: man:libvirtd(8)</w:t>
      </w:r>
    </w:p>
    <w:p w14:paraId="4B1C350B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 xml:space="preserve">             https://libvirt.org</w:t>
      </w:r>
    </w:p>
    <w:p w14:paraId="142BCB67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 xml:space="preserve">   Main PID: 45446 (libvirtd)</w:t>
      </w:r>
    </w:p>
    <w:p w14:paraId="6F26F12D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 xml:space="preserve">      Tasks: 24 (limit: 32768)</w:t>
      </w:r>
    </w:p>
    <w:p w14:paraId="43FF457B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 xml:space="preserve">     Memory: 30.0M</w:t>
      </w:r>
    </w:p>
    <w:p w14:paraId="33195C85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 xml:space="preserve">        CPU: 15.459s</w:t>
      </w:r>
    </w:p>
    <w:p w14:paraId="6EFF362D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 xml:space="preserve">     CGroup: /system.slice/libvirtd.service</w:t>
      </w:r>
    </w:p>
    <w:p w14:paraId="4FCE50B6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 xml:space="preserve">             ├─38067 /usr/sbin/dnsmasq --conf-file=/var/lib/libvirt/dnsmasq/default.conf --leasefile-ro --dhcp-script=/u&gt;</w:t>
      </w:r>
    </w:p>
    <w:p w14:paraId="38FB3367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 xml:space="preserve">             ├─38068 /usr/sbin/dnsmasq --conf-file=/var/lib/libvirt/dnsmasq/default.conf --leasefile-ro --dhcp-script=/u&gt;</w:t>
      </w:r>
    </w:p>
    <w:p w14:paraId="17EFD5BB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 xml:space="preserve">             └─45446 /usr/sbin/libvirtd --timeout 120</w:t>
      </w:r>
    </w:p>
    <w:p w14:paraId="66E71C35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</w:p>
    <w:p w14:paraId="4B31FCB6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Nov 18 21:48:39 ACCEDIAN-SENSOR-OLL-2.claro.amx systemd[1]: Started Virtualization daemon.</w:t>
      </w:r>
    </w:p>
    <w:p w14:paraId="57B8BBB1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Nov 18 21:48:39 ACCEDIAN-SENSOR-OLL-2.claro.amx dnsmasq[38067]: read /etc/hosts - 2 addresses</w:t>
      </w:r>
    </w:p>
    <w:p w14:paraId="65054C84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Nov 18 21:48:39 ACCEDIAN-SENSOR-OLL-2.claro.amx dnsmasq[38067]: read /var/lib/libvirt/dnsmasq/default.addnhosts - 0 addr&gt;</w:t>
      </w:r>
    </w:p>
    <w:p w14:paraId="17554E47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Nov 18 21:48:39 ACCEDIAN-SENSOR-OLL-2.claro.amx dnsmasq-dhcp[38067]: read /var/lib/libvirt/dnsmasq/default.hostsfile</w:t>
      </w:r>
    </w:p>
    <w:p w14:paraId="3EA8C9F7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Nov 18 21:49:15 ACCEDIAN-SENSOR-OLL-2.claro.amx libvirtd[45446]: libvirt version: 9.5.0, package: 7.el9_3 (Red Hat, Inc.&gt;</w:t>
      </w:r>
    </w:p>
    <w:p w14:paraId="6C58F034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Nov 18 21:49:15 ACCEDIAN-SENSOR-OLL-2.claro.amx libvirtd[45446]: hostname: ACCEDIAN-SENSOR-OLL-2.claro.amx</w:t>
      </w:r>
    </w:p>
    <w:p w14:paraId="2B03F52D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Nov 18 21:49:15 ACCEDIAN-SENSOR-OLL-2.claro.amx libvirtd[45446]: Domain id=1 name='VCX_24.11.1_26810_p0' uuid=4be047af-4&gt;</w:t>
      </w:r>
    </w:p>
    <w:p w14:paraId="51E1839B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Nov 18 21:49:15 ACCEDIAN-SENSOR-OLL-2.claro.amx libvirtd[45446]: Domain id=1 name='VCX_24.11.1_26810_p0' uuid=4be047af-4&gt;</w:t>
      </w:r>
    </w:p>
    <w:p w14:paraId="25049176" w14:textId="77777777" w:rsidR="009D155B" w:rsidRDefault="009D155B" w:rsidP="009D155B">
      <w:pPr>
        <w:spacing w:before="0" w:after="0"/>
        <w:ind w:left="-1985"/>
        <w:rPr>
          <w:b/>
          <w:bCs/>
          <w:sz w:val="18"/>
          <w:szCs w:val="18"/>
        </w:rPr>
      </w:pPr>
    </w:p>
    <w:p w14:paraId="5382BD5B" w14:textId="2AA8B3C0" w:rsidR="009D155B" w:rsidRPr="009D155B" w:rsidRDefault="009D155B" w:rsidP="009D155B">
      <w:pPr>
        <w:spacing w:before="0" w:after="0"/>
        <w:ind w:left="-1985"/>
        <w:rPr>
          <w:b/>
          <w:bCs/>
          <w:sz w:val="18"/>
          <w:szCs w:val="18"/>
        </w:rPr>
      </w:pPr>
      <w:r w:rsidRPr="009D155B">
        <w:rPr>
          <w:b/>
          <w:bCs/>
          <w:sz w:val="18"/>
          <w:szCs w:val="18"/>
        </w:rPr>
        <w:t>[root@ACCEDIAN-SENSOR-OLL-2 ~]# lsblk</w:t>
      </w:r>
    </w:p>
    <w:p w14:paraId="59A7230D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NAME        MAJ:MIN RM  SIZE RO TYPE  MOUNTPOINTS</w:t>
      </w:r>
    </w:p>
    <w:p w14:paraId="7BF87F23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sda           8:0    0  1.1T  0 disk</w:t>
      </w:r>
    </w:p>
    <w:p w14:paraId="0732649E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sdb           8:16   0  1.1T  0 disk</w:t>
      </w:r>
    </w:p>
    <w:p w14:paraId="334AC177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sdc           8:32   0  1.1T  0 disk</w:t>
      </w:r>
    </w:p>
    <w:p w14:paraId="55ECB152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sdd           8:48   1    0B  0 disk</w:t>
      </w:r>
    </w:p>
    <w:p w14:paraId="745B6E61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nvme1n1     259:0    0  1.5T  0 disk</w:t>
      </w:r>
    </w:p>
    <w:p w14:paraId="72A6660A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├─nvme1n1p1 259:1    0  600M  0 part  /boot/efi</w:t>
      </w:r>
    </w:p>
    <w:p w14:paraId="74A56F90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├─nvme1n1p2 259:2    0    1G  0 part  /boot</w:t>
      </w:r>
    </w:p>
    <w:p w14:paraId="09B5D0BE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├─nvme1n1p3 259:3    0    8G  0 part</w:t>
      </w:r>
    </w:p>
    <w:p w14:paraId="1F15AC04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│ └─md127     9:127  0    8G  0 raid1 [SWAP]</w:t>
      </w:r>
    </w:p>
    <w:p w14:paraId="1D74E8A0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└─nvme1n1p4 259:4    0  1.4T  0 part</w:t>
      </w:r>
    </w:p>
    <w:p w14:paraId="290D0D6E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lastRenderedPageBreak/>
        <w:t xml:space="preserve">  └─md126     9:126  0  1.4T  0 raid1 /</w:t>
      </w:r>
    </w:p>
    <w:p w14:paraId="74C8FD7D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nvme0n1     259:6    0  1.5T  0 disk</w:t>
      </w:r>
    </w:p>
    <w:p w14:paraId="5DB19E04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├─nvme0n1p1 259:7    0    8G  0 part</w:t>
      </w:r>
    </w:p>
    <w:p w14:paraId="0207F82B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│ └─md127     9:127  0    8G  0 raid1 [SWAP]</w:t>
      </w:r>
    </w:p>
    <w:p w14:paraId="06C82EA4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└─nvme0n1p2 259:8    0  1.4T  0 part</w:t>
      </w:r>
    </w:p>
    <w:p w14:paraId="48B1F2B7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 xml:space="preserve">  └─md126     9:126  0  1.4T  0 raid1 /</w:t>
      </w:r>
    </w:p>
    <w:p w14:paraId="19912F45" w14:textId="77777777" w:rsidR="009D155B" w:rsidRDefault="009D155B" w:rsidP="009D155B">
      <w:pPr>
        <w:spacing w:before="0" w:after="0"/>
        <w:ind w:left="-1985"/>
        <w:rPr>
          <w:b/>
          <w:bCs/>
          <w:sz w:val="18"/>
          <w:szCs w:val="18"/>
        </w:rPr>
      </w:pPr>
    </w:p>
    <w:p w14:paraId="6DB93C99" w14:textId="3B4D24FF" w:rsidR="009D155B" w:rsidRPr="009D155B" w:rsidRDefault="009D155B" w:rsidP="009D155B">
      <w:pPr>
        <w:spacing w:before="0" w:after="0"/>
        <w:ind w:left="-1985"/>
        <w:rPr>
          <w:b/>
          <w:bCs/>
          <w:sz w:val="18"/>
          <w:szCs w:val="18"/>
        </w:rPr>
      </w:pPr>
      <w:r w:rsidRPr="009D155B">
        <w:rPr>
          <w:b/>
          <w:bCs/>
          <w:sz w:val="18"/>
          <w:szCs w:val="18"/>
        </w:rPr>
        <w:t>[root@ACCEDIAN-SENSOR-OLL-2 ~]# df</w:t>
      </w:r>
    </w:p>
    <w:p w14:paraId="76569A3D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Filesystem      1K-blocks     Used  Available Use% Mounted on</w:t>
      </w:r>
    </w:p>
    <w:p w14:paraId="7367FC49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devtmpfs             4096        0       4096   0% /dev</w:t>
      </w:r>
    </w:p>
    <w:p w14:paraId="77466C89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tmpfs            65557192        0   65557192   0% /dev/shm</w:t>
      </w:r>
    </w:p>
    <w:p w14:paraId="63BEB2E3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tmpfs            26222880   723152   25499728   3% /run</w:t>
      </w:r>
    </w:p>
    <w:p w14:paraId="25E196B1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/dev/md126     1502503040 15992972 1486510068   2% /</w:t>
      </w:r>
    </w:p>
    <w:p w14:paraId="5A5ED12D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/dev/nvme1n1p2     983040   253472     729568  26% /boot</w:t>
      </w:r>
    </w:p>
    <w:p w14:paraId="028B9321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/dev/nvme1n1p1     613184     7140     606044   2% /boot/efi</w:t>
      </w:r>
    </w:p>
    <w:p w14:paraId="3F97FC0E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tmpfs            13111436        4   13111432   1% /run/user/0</w:t>
      </w:r>
    </w:p>
    <w:p w14:paraId="28F72D24" w14:textId="77777777" w:rsidR="009D155B" w:rsidRDefault="009D155B" w:rsidP="009D155B">
      <w:pPr>
        <w:spacing w:before="0" w:after="0"/>
        <w:ind w:left="-1985"/>
        <w:rPr>
          <w:sz w:val="18"/>
          <w:szCs w:val="18"/>
        </w:rPr>
      </w:pPr>
    </w:p>
    <w:p w14:paraId="398E449F" w14:textId="518651A6" w:rsidR="009D155B" w:rsidRPr="009D155B" w:rsidRDefault="009D155B" w:rsidP="009D155B">
      <w:pPr>
        <w:spacing w:before="0" w:after="0"/>
        <w:ind w:left="-1985"/>
        <w:rPr>
          <w:b/>
          <w:bCs/>
          <w:sz w:val="18"/>
          <w:szCs w:val="18"/>
        </w:rPr>
      </w:pPr>
      <w:r w:rsidRPr="009D155B">
        <w:rPr>
          <w:b/>
          <w:bCs/>
          <w:sz w:val="18"/>
          <w:szCs w:val="18"/>
        </w:rPr>
        <w:t>[root@ACCEDIAN-SENSOR-OLL-2 ~]# nmcli con show</w:t>
      </w:r>
    </w:p>
    <w:p w14:paraId="4EF6B241" w14:textId="21EB6520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AME    UUID                                  TYPE      DEVICE</w:t>
      </w:r>
    </w:p>
    <w:p w14:paraId="69214DD0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eno6    0a2bbc7a-e676-3612-90a0-65642fd09554  ethernet  eno6</w:t>
      </w:r>
    </w:p>
    <w:p w14:paraId="3DB31B79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eno7    1b091da0-b13f-37d2-a8df-b07f70774788  ethernet  eno7</w:t>
      </w:r>
    </w:p>
    <w:p w14:paraId="1B31D4EA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eno1    e23ff44c-0aeb-398e-bda6-a0fbe98762a5  ethernet  eno1</w:t>
      </w:r>
    </w:p>
    <w:p w14:paraId="61C1D452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lo      4b2dfeaf-4128-4511-a45f-f451da3d6c96  loopback  lo</w:t>
      </w:r>
    </w:p>
    <w:p w14:paraId="63FB3A49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virbr0  c678606a-a949-4591-a54f-cc5ef8b00f88  bridge    virbr0</w:t>
      </w:r>
    </w:p>
    <w:p w14:paraId="37F7DCF5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eno2    fcc50456-8cb6-478e-8de4-96f8cb3e774c  ethernet  --</w:t>
      </w:r>
    </w:p>
    <w:p w14:paraId="3AE4860F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eno3    09e56ad4-784c-43b1-b9f4-69c1d60b9db7  ethernet  --</w:t>
      </w:r>
    </w:p>
    <w:p w14:paraId="6BF7CC3B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eno4    0b55a2b4-a541-4e79-b41e-ee1915acdf4b  ethernet  --</w:t>
      </w:r>
    </w:p>
    <w:p w14:paraId="1C62EB06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eno5    d247ac92-d7c5-4785-8fdf-9f7cf08800e1  ethernet  --</w:t>
      </w:r>
    </w:p>
    <w:p w14:paraId="19DEF4C3" w14:textId="77777777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eno8    6363c25b-80d4-461e-a841-4752bd915485  ethernet  --</w:t>
      </w:r>
    </w:p>
    <w:p w14:paraId="08235716" w14:textId="19609D6E" w:rsidR="009D155B" w:rsidRPr="009D155B" w:rsidRDefault="009D155B" w:rsidP="009D155B">
      <w:pPr>
        <w:spacing w:before="0" w:after="0"/>
        <w:ind w:left="-1985"/>
        <w:rPr>
          <w:sz w:val="18"/>
          <w:szCs w:val="18"/>
        </w:rPr>
      </w:pPr>
      <w:r w:rsidRPr="009D155B">
        <w:rPr>
          <w:sz w:val="18"/>
          <w:szCs w:val="18"/>
        </w:rPr>
        <w:t>[root@ACCEDIAN-SENSOR-OLL-2 ~]#</w:t>
      </w:r>
    </w:p>
    <w:p w14:paraId="314EAB86" w14:textId="77777777" w:rsidR="009D155B" w:rsidRPr="009D155B" w:rsidRDefault="009D155B" w:rsidP="00D92E66">
      <w:pPr>
        <w:spacing w:before="0" w:after="0"/>
        <w:ind w:left="-1985"/>
        <w:rPr>
          <w:sz w:val="18"/>
          <w:szCs w:val="18"/>
        </w:rPr>
      </w:pPr>
    </w:p>
    <w:p w14:paraId="39321BB4" w14:textId="77777777" w:rsidR="009D155B" w:rsidRDefault="009D155B" w:rsidP="00D92E66">
      <w:pPr>
        <w:spacing w:before="0" w:after="0"/>
        <w:ind w:left="-1985"/>
        <w:rPr>
          <w:b/>
          <w:bCs/>
          <w:color w:val="709FDB" w:themeColor="text2" w:themeTint="80"/>
          <w:sz w:val="24"/>
        </w:rPr>
      </w:pPr>
    </w:p>
    <w:p w14:paraId="6E8CD2F0" w14:textId="58789401" w:rsidR="009D155B" w:rsidRDefault="00A610EB" w:rsidP="00D92E66">
      <w:pPr>
        <w:spacing w:before="0" w:after="0"/>
        <w:ind w:left="-1985"/>
        <w:rPr>
          <w:b/>
          <w:bCs/>
          <w:color w:val="709FDB" w:themeColor="text2" w:themeTint="80"/>
          <w:sz w:val="24"/>
        </w:rPr>
      </w:pPr>
      <w:bookmarkStart w:id="17" w:name="_Hlk217046843"/>
      <w:r w:rsidRPr="00A610EB">
        <w:rPr>
          <w:b/>
          <w:bCs/>
          <w:color w:val="709FDB" w:themeColor="text2" w:themeTint="80"/>
          <w:sz w:val="24"/>
        </w:rPr>
        <w:t>ACCEDIAN-SENSOR-TOR-1</w:t>
      </w:r>
    </w:p>
    <w:bookmarkEnd w:id="17"/>
    <w:p w14:paraId="02272575" w14:textId="77777777" w:rsidR="00A610EB" w:rsidRDefault="00A610EB" w:rsidP="00D92E66">
      <w:pPr>
        <w:spacing w:before="0" w:after="0"/>
        <w:ind w:left="-1985"/>
        <w:rPr>
          <w:b/>
          <w:bCs/>
          <w:color w:val="709FDB" w:themeColor="text2" w:themeTint="80"/>
          <w:sz w:val="24"/>
        </w:rPr>
      </w:pPr>
    </w:p>
    <w:p w14:paraId="7D33A31B" w14:textId="77777777" w:rsidR="00A610EB" w:rsidRPr="00A610EB" w:rsidRDefault="00A610EB" w:rsidP="00A610EB">
      <w:pPr>
        <w:spacing w:before="0" w:after="0"/>
        <w:ind w:left="-1985"/>
        <w:rPr>
          <w:b/>
          <w:bCs/>
          <w:sz w:val="18"/>
          <w:szCs w:val="18"/>
        </w:rPr>
      </w:pPr>
      <w:r w:rsidRPr="00A610EB">
        <w:rPr>
          <w:b/>
          <w:bCs/>
          <w:sz w:val="18"/>
          <w:szCs w:val="18"/>
        </w:rPr>
        <w:t>[root@ACCEDIAN-SENSOR-TOR-1 ~]# cat /etc/redhat-release</w:t>
      </w:r>
    </w:p>
    <w:p w14:paraId="41054D0D" w14:textId="77777777" w:rsid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Red Hat Enterprise Linux release 9.3 (Plow)</w:t>
      </w:r>
    </w:p>
    <w:p w14:paraId="0431F2F9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</w:p>
    <w:p w14:paraId="0369CA83" w14:textId="77777777" w:rsidR="00A610EB" w:rsidRPr="00A610EB" w:rsidRDefault="00A610EB" w:rsidP="00A610EB">
      <w:pPr>
        <w:spacing w:before="0" w:after="0"/>
        <w:ind w:left="-1985"/>
        <w:rPr>
          <w:b/>
          <w:bCs/>
          <w:sz w:val="18"/>
          <w:szCs w:val="18"/>
        </w:rPr>
      </w:pPr>
      <w:r w:rsidRPr="00A610EB">
        <w:rPr>
          <w:b/>
          <w:bCs/>
          <w:sz w:val="18"/>
          <w:szCs w:val="18"/>
        </w:rPr>
        <w:t>[root@ACCEDIAN-SENSOR-TOR-1 ~]# uname -r</w:t>
      </w:r>
    </w:p>
    <w:p w14:paraId="0C8AAE74" w14:textId="77777777" w:rsid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5.14.0-362.8.1.el9_3.x86_64</w:t>
      </w:r>
    </w:p>
    <w:p w14:paraId="233E5505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</w:p>
    <w:p w14:paraId="3F5347B8" w14:textId="77777777" w:rsidR="00A610EB" w:rsidRPr="00A610EB" w:rsidRDefault="00A610EB" w:rsidP="00A610EB">
      <w:pPr>
        <w:spacing w:before="0" w:after="0"/>
        <w:ind w:left="-1985"/>
        <w:rPr>
          <w:b/>
          <w:bCs/>
          <w:sz w:val="18"/>
          <w:szCs w:val="18"/>
        </w:rPr>
      </w:pPr>
      <w:r w:rsidRPr="00A610EB">
        <w:rPr>
          <w:b/>
          <w:bCs/>
          <w:sz w:val="18"/>
          <w:szCs w:val="18"/>
        </w:rPr>
        <w:t>[root@ACCEDIAN-SENSOR-TOR-1 ~]# firewall-cmd --list-ports | tr ' ' '\n'</w:t>
      </w:r>
    </w:p>
    <w:p w14:paraId="78F344CB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21/tcp</w:t>
      </w:r>
    </w:p>
    <w:p w14:paraId="27A30F9E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22/tcp</w:t>
      </w:r>
    </w:p>
    <w:p w14:paraId="359ADB38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80/tcp</w:t>
      </w:r>
    </w:p>
    <w:p w14:paraId="10D8BD60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443/tcp</w:t>
      </w:r>
    </w:p>
    <w:p w14:paraId="65E5D108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862/tcp</w:t>
      </w:r>
    </w:p>
    <w:p w14:paraId="3C9112D9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1443/tcp</w:t>
      </w:r>
    </w:p>
    <w:p w14:paraId="248CDABD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2041/tcp</w:t>
      </w:r>
    </w:p>
    <w:p w14:paraId="4AB03836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2200/tcp</w:t>
      </w:r>
    </w:p>
    <w:p w14:paraId="65694841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lastRenderedPageBreak/>
        <w:t>6080-6081/tcp</w:t>
      </w:r>
    </w:p>
    <w:p w14:paraId="1305E13F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6969/tcp</w:t>
      </w:r>
    </w:p>
    <w:p w14:paraId="639EFC7C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7788/tcp</w:t>
      </w:r>
    </w:p>
    <w:p w14:paraId="65490FA4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7789/tcp</w:t>
      </w:r>
    </w:p>
    <w:p w14:paraId="3EE9E450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8793/tcp</w:t>
      </w:r>
    </w:p>
    <w:p w14:paraId="2DE8B3D2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9080-9081/tcp</w:t>
      </w:r>
    </w:p>
    <w:p w14:paraId="53474233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10021/tcp</w:t>
      </w:r>
    </w:p>
    <w:p w14:paraId="6FC3803B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44240/tcp</w:t>
      </w:r>
    </w:p>
    <w:p w14:paraId="3A1B523E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1-65535/udp</w:t>
      </w:r>
    </w:p>
    <w:p w14:paraId="0B1F6B11" w14:textId="77777777" w:rsidR="00A610EB" w:rsidRDefault="00A610EB" w:rsidP="00A610EB">
      <w:pPr>
        <w:spacing w:before="0" w:after="0"/>
        <w:ind w:left="-1985"/>
        <w:rPr>
          <w:b/>
          <w:bCs/>
          <w:sz w:val="18"/>
          <w:szCs w:val="18"/>
        </w:rPr>
      </w:pPr>
    </w:p>
    <w:p w14:paraId="452EE346" w14:textId="29505D7E" w:rsidR="00A610EB" w:rsidRPr="00A610EB" w:rsidRDefault="00A610EB" w:rsidP="00A610EB">
      <w:pPr>
        <w:spacing w:before="0" w:after="0"/>
        <w:ind w:left="-1985"/>
        <w:rPr>
          <w:b/>
          <w:bCs/>
          <w:sz w:val="18"/>
          <w:szCs w:val="18"/>
        </w:rPr>
      </w:pPr>
      <w:r w:rsidRPr="00A610EB">
        <w:rPr>
          <w:b/>
          <w:bCs/>
          <w:sz w:val="18"/>
          <w:szCs w:val="18"/>
        </w:rPr>
        <w:t>[root@ACCEDIAN-SENSOR-TOR-1 ~]# rpm -qa | grep -E "qemu-kvm|libvirt"</w:t>
      </w:r>
    </w:p>
    <w:p w14:paraId="32D1CA99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qemu-kvm-tools-8.0.0-16.el9_3.x86_64</w:t>
      </w:r>
    </w:p>
    <w:p w14:paraId="35562514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qemu-kvm-docs-8.0.0-16.el9_3.x86_64</w:t>
      </w:r>
    </w:p>
    <w:p w14:paraId="44D92D68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qemu-kvm-common-8.0.0-16.el9_3.x86_64</w:t>
      </w:r>
    </w:p>
    <w:p w14:paraId="5AAFD103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qemu-kvm-device-display-virtio-gpu-8.0.0-16.el9_3.x86_64</w:t>
      </w:r>
    </w:p>
    <w:p w14:paraId="25F23EF3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qemu-kvm-ui-opengl-8.0.0-16.el9_3.x86_64</w:t>
      </w:r>
    </w:p>
    <w:p w14:paraId="5965C877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qemu-kvm-ui-egl-headless-8.0.0-16.el9_3.x86_64</w:t>
      </w:r>
    </w:p>
    <w:p w14:paraId="30C8756B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qemu-kvm-device-display-virtio-gpu-pci-8.0.0-16.el9_3.x86_64</w:t>
      </w:r>
    </w:p>
    <w:p w14:paraId="154D4AD6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qemu-kvm-block-blkio-8.0.0-16.el9_3.x86_64</w:t>
      </w:r>
    </w:p>
    <w:p w14:paraId="513CB9B9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qemu-kvm-device-display-virtio-vga-8.0.0-16.el9_3.x86_64</w:t>
      </w:r>
    </w:p>
    <w:p w14:paraId="21ADE113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qemu-kvm-device-usb-host-8.0.0-16.el9_3.x86_64</w:t>
      </w:r>
    </w:p>
    <w:p w14:paraId="26A05AD7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qemu-kvm-device-usb-redirect-8.0.0-16.el9_3.x86_64</w:t>
      </w:r>
    </w:p>
    <w:p w14:paraId="70C9A1C6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qemu-kvm-audio-pa-8.0.0-16.el9_3.x86_64</w:t>
      </w:r>
    </w:p>
    <w:p w14:paraId="02502790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qemu-kvm-core-8.0.0-16.el9_3.x86_64</w:t>
      </w:r>
    </w:p>
    <w:p w14:paraId="580A71E3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qemu-kvm-block-rbd-8.0.0-16.el9_3.x86_64</w:t>
      </w:r>
    </w:p>
    <w:p w14:paraId="23C0029C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libvirt-libs-9.5.0-7.el9_3.x86_64</w:t>
      </w:r>
    </w:p>
    <w:p w14:paraId="1830EFCB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libvirt-client-9.5.0-7.el9_3.x86_64</w:t>
      </w:r>
    </w:p>
    <w:p w14:paraId="286BFF69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libvirt-daemon-common-9.5.0-7.el9_3.x86_64</w:t>
      </w:r>
    </w:p>
    <w:p w14:paraId="52322F9E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libvirt-daemon-driver-storage-core-9.5.0-7.el9_3.x86_64</w:t>
      </w:r>
    </w:p>
    <w:p w14:paraId="6A599D62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libvirt-daemon-driver-network-9.5.0-7.el9_3.x86_64</w:t>
      </w:r>
    </w:p>
    <w:p w14:paraId="0AF7A267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libvirt-daemon-config-network-9.5.0-7.el9_3.x86_64</w:t>
      </w:r>
    </w:p>
    <w:p w14:paraId="591E0F2D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libvirt-daemon-driver-nwfilter-9.5.0-7.el9_3.x86_64</w:t>
      </w:r>
    </w:p>
    <w:p w14:paraId="71390F4E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libvirt-daemon-driver-secret-9.5.0-7.el9_3.x86_64</w:t>
      </w:r>
    </w:p>
    <w:p w14:paraId="350D1AFF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libvirt-daemon-lock-9.5.0-7.el9_3.x86_64</w:t>
      </w:r>
    </w:p>
    <w:p w14:paraId="52D1859F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libvirt-daemon-log-9.5.0-7.el9_3.x86_64</w:t>
      </w:r>
    </w:p>
    <w:p w14:paraId="4B000E8F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libvirt-daemon-driver-qemu-9.5.0-7.el9_3.x86_64</w:t>
      </w:r>
    </w:p>
    <w:p w14:paraId="5C3B7012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libvirt-daemon-plugin-lockd-9.5.0-7.el9_3.x86_64</w:t>
      </w:r>
    </w:p>
    <w:p w14:paraId="6F47407F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libvirt-daemon-config-nwfilter-9.5.0-7.el9_3.x86_64</w:t>
      </w:r>
    </w:p>
    <w:p w14:paraId="1B823FCD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libvirt-daemon-driver-storage-disk-9.5.0-7.el9_3.x86_64</w:t>
      </w:r>
    </w:p>
    <w:p w14:paraId="6ED65218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libvirt-daemon-driver-storage-iscsi-9.5.0-7.el9_3.x86_64</w:t>
      </w:r>
    </w:p>
    <w:p w14:paraId="2F184C85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libvirt-daemon-driver-storage-logical-9.5.0-7.el9_3.x86_64</w:t>
      </w:r>
    </w:p>
    <w:p w14:paraId="523C5013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libvirt-daemon-driver-storage-mpath-9.5.0-7.el9_3.x86_64</w:t>
      </w:r>
    </w:p>
    <w:p w14:paraId="6ED8C6DC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libvirt-daemon-driver-storage-rbd-9.5.0-7.el9_3.x86_64</w:t>
      </w:r>
    </w:p>
    <w:p w14:paraId="0D51DD96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libvirt-daemon-driver-storage-scsi-9.5.0-7.el9_3.x86_64</w:t>
      </w:r>
    </w:p>
    <w:p w14:paraId="18AE7A1E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libvirt-daemon-driver-storage-9.5.0-7.el9_3.x86_64</w:t>
      </w:r>
    </w:p>
    <w:p w14:paraId="788F9455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libvirt-daemon-driver-interface-9.5.0-7.el9_3.x86_64</w:t>
      </w:r>
    </w:p>
    <w:p w14:paraId="373A6D00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libvirt-daemon-driver-nodedev-9.5.0-7.el9_3.x86_64</w:t>
      </w:r>
    </w:p>
    <w:p w14:paraId="57747709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libvirt-daemon-proxy-9.5.0-7.el9_3.x86_64</w:t>
      </w:r>
    </w:p>
    <w:p w14:paraId="2A076C89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libvirt-daemon-9.5.0-7.el9_3.x86_64</w:t>
      </w:r>
    </w:p>
    <w:p w14:paraId="79DB9C8E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lastRenderedPageBreak/>
        <w:t>libvirt-9.5.0-7.el9_3.x86_64</w:t>
      </w:r>
    </w:p>
    <w:p w14:paraId="7911FD27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qemu-kvm-8.0.0-16.el9_3.x86_64</w:t>
      </w:r>
    </w:p>
    <w:p w14:paraId="4229ADE4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python3-libvirt-9.3.0-1.el9.x86_64</w:t>
      </w:r>
    </w:p>
    <w:p w14:paraId="5400CCE2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libvirt-glib-4.0.0-3.el9.x86_64</w:t>
      </w:r>
    </w:p>
    <w:p w14:paraId="3DC0D7C3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libvirt-daemon-kvm-9.5.0-7.el9_3.x86_64</w:t>
      </w:r>
    </w:p>
    <w:p w14:paraId="74D3886D" w14:textId="77777777" w:rsidR="00A610EB" w:rsidRDefault="00A610EB" w:rsidP="00A610EB">
      <w:pPr>
        <w:spacing w:before="0" w:after="0"/>
        <w:ind w:left="-1985"/>
        <w:rPr>
          <w:b/>
          <w:bCs/>
          <w:sz w:val="18"/>
          <w:szCs w:val="18"/>
        </w:rPr>
      </w:pPr>
    </w:p>
    <w:p w14:paraId="2A222FA1" w14:textId="4F5B18CE" w:rsidR="00A610EB" w:rsidRPr="00A610EB" w:rsidRDefault="00A610EB" w:rsidP="00A610EB">
      <w:pPr>
        <w:spacing w:before="0" w:after="0"/>
        <w:ind w:left="-1985"/>
        <w:rPr>
          <w:b/>
          <w:bCs/>
          <w:sz w:val="18"/>
          <w:szCs w:val="18"/>
        </w:rPr>
      </w:pPr>
      <w:r w:rsidRPr="00A610EB">
        <w:rPr>
          <w:b/>
          <w:bCs/>
          <w:sz w:val="18"/>
          <w:szCs w:val="18"/>
        </w:rPr>
        <w:t>[root@ACCEDIAN-SENSOR-TOR-1 ~]# lsmod | grep kvm</w:t>
      </w:r>
    </w:p>
    <w:p w14:paraId="7C89FA84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kvm_intel             479232  4</w:t>
      </w:r>
    </w:p>
    <w:p w14:paraId="545CA1A6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kvm                  1327104  1 kvm_intel</w:t>
      </w:r>
    </w:p>
    <w:p w14:paraId="00B2355A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irqbypass              16384  29 kvm</w:t>
      </w:r>
    </w:p>
    <w:p w14:paraId="294BDD1F" w14:textId="77777777" w:rsidR="00A610EB" w:rsidRDefault="00A610EB" w:rsidP="00A610EB">
      <w:pPr>
        <w:spacing w:before="0" w:after="0"/>
        <w:ind w:left="-1985"/>
        <w:rPr>
          <w:b/>
          <w:bCs/>
          <w:sz w:val="18"/>
          <w:szCs w:val="18"/>
        </w:rPr>
      </w:pPr>
    </w:p>
    <w:p w14:paraId="4FB55B37" w14:textId="7225A585" w:rsidR="00A610EB" w:rsidRPr="00A610EB" w:rsidRDefault="00A610EB" w:rsidP="00A610EB">
      <w:pPr>
        <w:spacing w:before="0" w:after="0"/>
        <w:ind w:left="-1985"/>
        <w:rPr>
          <w:b/>
          <w:bCs/>
          <w:sz w:val="18"/>
          <w:szCs w:val="18"/>
        </w:rPr>
      </w:pPr>
      <w:r w:rsidRPr="00A610EB">
        <w:rPr>
          <w:b/>
          <w:bCs/>
          <w:sz w:val="18"/>
          <w:szCs w:val="18"/>
        </w:rPr>
        <w:t>[root@ACCEDIAN-SENSOR-TOR-1 ~]# systemctl status libvirtd</w:t>
      </w:r>
    </w:p>
    <w:p w14:paraId="7B793C8C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○ libvirtd.service - Virtualization daemon</w:t>
      </w:r>
    </w:p>
    <w:p w14:paraId="7514BDEB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 xml:space="preserve">     Loaded: loaded (/usr/lib/systemd/system/libvirtd.service; enabled; preset: disabled)</w:t>
      </w:r>
    </w:p>
    <w:p w14:paraId="37C6D256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 xml:space="preserve">     Active: inactive (dead)</w:t>
      </w:r>
    </w:p>
    <w:p w14:paraId="618011B8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TriggeredBy: ○ libvirtd-admin.socket</w:t>
      </w:r>
    </w:p>
    <w:p w14:paraId="0934AFF1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 xml:space="preserve">             ○ libvirtd-tcp.socket</w:t>
      </w:r>
    </w:p>
    <w:p w14:paraId="454E59D6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 xml:space="preserve">             ○ libvirtd-tls.socket</w:t>
      </w:r>
    </w:p>
    <w:p w14:paraId="69D943CD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 xml:space="preserve">             ○ libvirtd-ro.socket</w:t>
      </w:r>
    </w:p>
    <w:p w14:paraId="4F0B003D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 xml:space="preserve">             ○ libvirtd.socket</w:t>
      </w:r>
    </w:p>
    <w:p w14:paraId="74150C28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 xml:space="preserve">       Docs: man:libvirtd(8)</w:t>
      </w:r>
    </w:p>
    <w:p w14:paraId="66805F3A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 xml:space="preserve">             https://libvirt.org</w:t>
      </w:r>
    </w:p>
    <w:p w14:paraId="5ADCE0AB" w14:textId="77777777" w:rsidR="00A610EB" w:rsidRDefault="00A610EB" w:rsidP="00A610EB">
      <w:pPr>
        <w:spacing w:before="0" w:after="0"/>
        <w:ind w:left="-1985"/>
        <w:rPr>
          <w:b/>
          <w:bCs/>
          <w:sz w:val="18"/>
          <w:szCs w:val="18"/>
        </w:rPr>
      </w:pPr>
    </w:p>
    <w:p w14:paraId="65D22848" w14:textId="5E6EC733" w:rsidR="00A610EB" w:rsidRPr="00A610EB" w:rsidRDefault="00A610EB" w:rsidP="00A610EB">
      <w:pPr>
        <w:spacing w:before="0" w:after="0"/>
        <w:ind w:left="-1985"/>
        <w:rPr>
          <w:b/>
          <w:bCs/>
          <w:sz w:val="18"/>
          <w:szCs w:val="18"/>
        </w:rPr>
      </w:pPr>
      <w:r w:rsidRPr="00A610EB">
        <w:rPr>
          <w:b/>
          <w:bCs/>
          <w:sz w:val="18"/>
          <w:szCs w:val="18"/>
        </w:rPr>
        <w:t>[root@ACCEDIAN-SENSOR-TOR-1 ~]# lsblk</w:t>
      </w:r>
    </w:p>
    <w:p w14:paraId="4A6047CB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NAME        MAJ:MIN RM  SIZE RO TYPE  MOUNTPOINTS</w:t>
      </w:r>
    </w:p>
    <w:p w14:paraId="6AAF1754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sda           8:0    0  1.1T  0 disk</w:t>
      </w:r>
    </w:p>
    <w:p w14:paraId="5A1ED086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sdb           8:16   1    0B  0 disk</w:t>
      </w:r>
    </w:p>
    <w:p w14:paraId="6B328ACE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nvme1n1     259:0    0  1.5T  0 disk</w:t>
      </w:r>
    </w:p>
    <w:p w14:paraId="0D03F0C8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├─nvme1n1p1 259:1    0  600M  0 part  /boot/efi</w:t>
      </w:r>
    </w:p>
    <w:p w14:paraId="6B38EA84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├─nvme1n1p2 259:2    0    1G  0 part  /boot</w:t>
      </w:r>
    </w:p>
    <w:p w14:paraId="0189BD32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├─nvme1n1p3 259:3    0    8G  0 part</w:t>
      </w:r>
    </w:p>
    <w:p w14:paraId="1C2BE8BB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│ └─md126     9:126  0    8G  0 raid1 [SWAP]</w:t>
      </w:r>
    </w:p>
    <w:p w14:paraId="5B8BFEF0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└─nvme1n1p4 259:4    0  1.4T  0 part</w:t>
      </w:r>
    </w:p>
    <w:p w14:paraId="24C01A96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 xml:space="preserve">  └─md127     9:127  0  1.4T  0 raid1 /</w:t>
      </w:r>
    </w:p>
    <w:p w14:paraId="78C8C31B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nvme0n1     259:6    0  1.5T  0 disk</w:t>
      </w:r>
    </w:p>
    <w:p w14:paraId="48F1E21D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├─nvme0n1p1 259:7    0    8G  0 part</w:t>
      </w:r>
    </w:p>
    <w:p w14:paraId="027C3D65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│ └─md126     9:126  0    8G  0 raid1 [SWAP]</w:t>
      </w:r>
    </w:p>
    <w:p w14:paraId="734BEA69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└─nvme0n1p2 259:8    0  1.4T  0 part</w:t>
      </w:r>
    </w:p>
    <w:p w14:paraId="426CAA1E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 xml:space="preserve">  └─md127     9:127  0  1.4T  0 raid1 /</w:t>
      </w:r>
    </w:p>
    <w:p w14:paraId="3885B1AD" w14:textId="77777777" w:rsidR="00A610EB" w:rsidRDefault="00A610EB" w:rsidP="00A610EB">
      <w:pPr>
        <w:spacing w:before="0" w:after="0"/>
        <w:ind w:left="-1985"/>
        <w:rPr>
          <w:b/>
          <w:bCs/>
          <w:sz w:val="18"/>
          <w:szCs w:val="18"/>
        </w:rPr>
      </w:pPr>
    </w:p>
    <w:p w14:paraId="5DC727EC" w14:textId="66A3E499" w:rsidR="00A610EB" w:rsidRPr="00A610EB" w:rsidRDefault="00A610EB" w:rsidP="00A610EB">
      <w:pPr>
        <w:spacing w:before="0" w:after="0"/>
        <w:ind w:left="-1985"/>
        <w:rPr>
          <w:b/>
          <w:bCs/>
          <w:sz w:val="18"/>
          <w:szCs w:val="18"/>
        </w:rPr>
      </w:pPr>
      <w:r w:rsidRPr="00A610EB">
        <w:rPr>
          <w:b/>
          <w:bCs/>
          <w:sz w:val="18"/>
          <w:szCs w:val="18"/>
        </w:rPr>
        <w:t>[root@ACCEDIAN-SENSOR-TOR-1 ~]# df</w:t>
      </w:r>
    </w:p>
    <w:p w14:paraId="3C537F92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df: /mnt/vcx: Input/output error</w:t>
      </w:r>
    </w:p>
    <w:p w14:paraId="6A51E106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Filesystem      1K-blocks     Used  Available Use% Mounted on</w:t>
      </w:r>
    </w:p>
    <w:p w14:paraId="62328CFA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devtmpfs             4096        0       4096   0% /dev</w:t>
      </w:r>
    </w:p>
    <w:p w14:paraId="48573EF1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tmpfs            65557640        0   65557640   0% /dev/shm</w:t>
      </w:r>
    </w:p>
    <w:p w14:paraId="56168183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tmpfs            26223060    19888   26203172   1% /run</w:t>
      </w:r>
    </w:p>
    <w:p w14:paraId="38734FE3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/dev/md127     1502503040 15785268 1486717772   2% /</w:t>
      </w:r>
    </w:p>
    <w:p w14:paraId="3ACC9460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/dev/nvme1n1p2     983040   253472     729568  26% /boot</w:t>
      </w:r>
    </w:p>
    <w:p w14:paraId="556509B4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/dev/nvme1n1p1     613184     7140     606044   2% /boot/efi</w:t>
      </w:r>
    </w:p>
    <w:p w14:paraId="20322EA3" w14:textId="77777777" w:rsid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lastRenderedPageBreak/>
        <w:t>tmpfs            13111528        4   13111524   1% /run/user/0</w:t>
      </w:r>
    </w:p>
    <w:p w14:paraId="782BFC7E" w14:textId="77777777" w:rsidR="00A8777B" w:rsidRPr="00A610EB" w:rsidRDefault="00A8777B" w:rsidP="00A610EB">
      <w:pPr>
        <w:spacing w:before="0" w:after="0"/>
        <w:ind w:left="-1985"/>
        <w:rPr>
          <w:sz w:val="18"/>
          <w:szCs w:val="18"/>
        </w:rPr>
      </w:pPr>
    </w:p>
    <w:p w14:paraId="4033DA70" w14:textId="77777777" w:rsidR="00A610EB" w:rsidRPr="00A8777B" w:rsidRDefault="00A610EB" w:rsidP="00A610EB">
      <w:pPr>
        <w:spacing w:before="0" w:after="0"/>
        <w:ind w:left="-1985"/>
        <w:rPr>
          <w:b/>
          <w:bCs/>
          <w:sz w:val="18"/>
          <w:szCs w:val="18"/>
        </w:rPr>
      </w:pPr>
      <w:r w:rsidRPr="00A8777B">
        <w:rPr>
          <w:b/>
          <w:bCs/>
          <w:sz w:val="18"/>
          <w:szCs w:val="18"/>
        </w:rPr>
        <w:t>[root@ACCEDIAN-SENSOR-TOR-1 ~]# nmcli con show</w:t>
      </w:r>
    </w:p>
    <w:p w14:paraId="204FCF82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NAME  UUID                                  TYPE      DEVICE</w:t>
      </w:r>
    </w:p>
    <w:p w14:paraId="30D87962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eno1  041605df-5f76-420b-8390-9dd1a31c3fc3  ethernet  eno1</w:t>
      </w:r>
    </w:p>
    <w:p w14:paraId="7BB55F31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lo    04eec693-c74d-43e7-a8e7-b34f7b591120  loopback  lo</w:t>
      </w:r>
    </w:p>
    <w:p w14:paraId="7811DCA6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eno2  3b1c6dee-2b26-4f7d-97f3-ae727912ca0d  ethernet  --</w:t>
      </w:r>
    </w:p>
    <w:p w14:paraId="604AC443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eno3  b5ec9530-69dd-47c4-a2ba-509644268665  ethernet  --</w:t>
      </w:r>
    </w:p>
    <w:p w14:paraId="2F583733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eno4  233a5f7f-ac2c-44c9-b9ca-5a2275d8e592  ethernet  --</w:t>
      </w:r>
    </w:p>
    <w:p w14:paraId="664A78D7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eno5  006a15bd-1d00-47c9-8543-681d32b5e5d7  ethernet  --</w:t>
      </w:r>
    </w:p>
    <w:p w14:paraId="520ABDBA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eno6  6010819a-42b3-44c7-9430-21eaaed94f6d  ethernet  --</w:t>
      </w:r>
    </w:p>
    <w:p w14:paraId="011D5873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eno7  446932f2-a76a-4aa5-9a13-1f05fc41924c  ethernet  --</w:t>
      </w:r>
    </w:p>
    <w:p w14:paraId="5DD6D904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eno8  d376e1dd-1eb4-44f1-86f5-01b5ddb25b46  ethernet  --</w:t>
      </w:r>
    </w:p>
    <w:p w14:paraId="7059E715" w14:textId="165052DC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[root@ACCEDIAN-SENSOR-TOR-1 ~]#</w:t>
      </w:r>
    </w:p>
    <w:p w14:paraId="4319FF07" w14:textId="77777777" w:rsidR="00A610EB" w:rsidRDefault="00A610EB" w:rsidP="00D92E66">
      <w:pPr>
        <w:spacing w:before="0" w:after="0"/>
        <w:ind w:left="-1985"/>
        <w:rPr>
          <w:b/>
          <w:bCs/>
          <w:color w:val="709FDB" w:themeColor="text2" w:themeTint="80"/>
          <w:sz w:val="24"/>
        </w:rPr>
      </w:pPr>
    </w:p>
    <w:p w14:paraId="20826B94" w14:textId="77777777" w:rsidR="00A610EB" w:rsidRDefault="00A610EB" w:rsidP="00D92E66">
      <w:pPr>
        <w:spacing w:before="0" w:after="0"/>
        <w:ind w:left="-1985"/>
        <w:rPr>
          <w:b/>
          <w:bCs/>
          <w:color w:val="709FDB" w:themeColor="text2" w:themeTint="80"/>
          <w:sz w:val="24"/>
        </w:rPr>
      </w:pPr>
    </w:p>
    <w:p w14:paraId="4ACEA233" w14:textId="77777777" w:rsidR="00A610EB" w:rsidRDefault="00A610EB" w:rsidP="00D92E66">
      <w:pPr>
        <w:spacing w:before="0" w:after="0"/>
        <w:ind w:left="-1985"/>
        <w:rPr>
          <w:b/>
          <w:bCs/>
          <w:color w:val="709FDB" w:themeColor="text2" w:themeTint="80"/>
          <w:sz w:val="24"/>
        </w:rPr>
      </w:pPr>
    </w:p>
    <w:p w14:paraId="11BC773D" w14:textId="08A973FC" w:rsidR="00A610EB" w:rsidRPr="00D92E66" w:rsidRDefault="00A8777B" w:rsidP="00A610EB">
      <w:pPr>
        <w:spacing w:before="0" w:after="0"/>
        <w:ind w:left="-1985"/>
        <w:rPr>
          <w:sz w:val="18"/>
          <w:szCs w:val="18"/>
        </w:rPr>
      </w:pPr>
      <w:r>
        <w:rPr>
          <w:b/>
          <w:bCs/>
          <w:color w:val="709FDB" w:themeColor="text2" w:themeTint="80"/>
          <w:sz w:val="24"/>
        </w:rPr>
        <w:t>A</w:t>
      </w:r>
      <w:r w:rsidR="00A610EB" w:rsidRPr="00A610EB">
        <w:rPr>
          <w:b/>
          <w:bCs/>
          <w:color w:val="709FDB" w:themeColor="text2" w:themeTint="80"/>
          <w:sz w:val="24"/>
        </w:rPr>
        <w:t>CCEDIAN-SENSOR-TOR-</w:t>
      </w:r>
      <w:r>
        <w:rPr>
          <w:b/>
          <w:bCs/>
          <w:color w:val="709FDB" w:themeColor="text2" w:themeTint="80"/>
          <w:sz w:val="24"/>
        </w:rPr>
        <w:t>2</w:t>
      </w:r>
    </w:p>
    <w:p w14:paraId="71E197D0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</w:p>
    <w:p w14:paraId="7689F9E0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</w:p>
    <w:p w14:paraId="2643F532" w14:textId="77777777" w:rsidR="00A610EB" w:rsidRPr="00A8777B" w:rsidRDefault="00A610EB" w:rsidP="00A610EB">
      <w:pPr>
        <w:spacing w:before="0" w:after="0"/>
        <w:ind w:left="-1985"/>
        <w:rPr>
          <w:b/>
          <w:bCs/>
          <w:sz w:val="18"/>
          <w:szCs w:val="18"/>
        </w:rPr>
      </w:pPr>
      <w:r w:rsidRPr="00A8777B">
        <w:rPr>
          <w:b/>
          <w:bCs/>
          <w:sz w:val="18"/>
          <w:szCs w:val="18"/>
        </w:rPr>
        <w:t>[root@ACCEDIAN-SENSOR-TOR-2 ~]# cat /etc/redhat-release</w:t>
      </w:r>
    </w:p>
    <w:p w14:paraId="18224B85" w14:textId="77777777" w:rsid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Red Hat Enterprise Linux release 9.3 (Plow)</w:t>
      </w:r>
    </w:p>
    <w:p w14:paraId="2EC594EE" w14:textId="77777777" w:rsidR="00A8777B" w:rsidRPr="00A610EB" w:rsidRDefault="00A8777B" w:rsidP="00A610EB">
      <w:pPr>
        <w:spacing w:before="0" w:after="0"/>
        <w:ind w:left="-1985"/>
        <w:rPr>
          <w:sz w:val="18"/>
          <w:szCs w:val="18"/>
        </w:rPr>
      </w:pPr>
    </w:p>
    <w:p w14:paraId="76B7E450" w14:textId="77777777" w:rsidR="00A610EB" w:rsidRPr="00A8777B" w:rsidRDefault="00A610EB" w:rsidP="00A610EB">
      <w:pPr>
        <w:spacing w:before="0" w:after="0"/>
        <w:ind w:left="-1985"/>
        <w:rPr>
          <w:b/>
          <w:bCs/>
          <w:sz w:val="18"/>
          <w:szCs w:val="18"/>
        </w:rPr>
      </w:pPr>
      <w:r w:rsidRPr="00A8777B">
        <w:rPr>
          <w:b/>
          <w:bCs/>
          <w:sz w:val="18"/>
          <w:szCs w:val="18"/>
        </w:rPr>
        <w:t>[root@ACCEDIAN-SENSOR-TOR-2 ~]# uname -r</w:t>
      </w:r>
    </w:p>
    <w:p w14:paraId="07BEB758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5.14.0-362.8.1.el9_3.x86_64</w:t>
      </w:r>
    </w:p>
    <w:p w14:paraId="3045BFB6" w14:textId="77777777" w:rsidR="00A8777B" w:rsidRDefault="00A8777B" w:rsidP="00A610EB">
      <w:pPr>
        <w:spacing w:before="0" w:after="0"/>
        <w:ind w:left="-1985"/>
        <w:rPr>
          <w:b/>
          <w:bCs/>
          <w:sz w:val="18"/>
          <w:szCs w:val="18"/>
        </w:rPr>
      </w:pPr>
    </w:p>
    <w:p w14:paraId="3A8C5C33" w14:textId="6CEF380A" w:rsidR="00A610EB" w:rsidRPr="00A8777B" w:rsidRDefault="00A610EB" w:rsidP="00A610EB">
      <w:pPr>
        <w:spacing w:before="0" w:after="0"/>
        <w:ind w:left="-1985"/>
        <w:rPr>
          <w:b/>
          <w:bCs/>
          <w:sz w:val="18"/>
          <w:szCs w:val="18"/>
        </w:rPr>
      </w:pPr>
      <w:r w:rsidRPr="00A8777B">
        <w:rPr>
          <w:b/>
          <w:bCs/>
          <w:sz w:val="18"/>
          <w:szCs w:val="18"/>
        </w:rPr>
        <w:t>[root@ACCEDIAN-SENSOR-TOR-2 ~]# firewall-cmd --list-ports | tr ' ' '\n'</w:t>
      </w:r>
    </w:p>
    <w:p w14:paraId="35B9D0F7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21/tcp</w:t>
      </w:r>
    </w:p>
    <w:p w14:paraId="349275AA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22/tcp</w:t>
      </w:r>
    </w:p>
    <w:p w14:paraId="71B8BDBE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80/tcp</w:t>
      </w:r>
    </w:p>
    <w:p w14:paraId="57540AB2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443/tcp</w:t>
      </w:r>
    </w:p>
    <w:p w14:paraId="4E2B456D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862/tcp</w:t>
      </w:r>
    </w:p>
    <w:p w14:paraId="6D133C9D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1443/tcp</w:t>
      </w:r>
    </w:p>
    <w:p w14:paraId="160940F5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2041/tcp</w:t>
      </w:r>
    </w:p>
    <w:p w14:paraId="7C0DBC76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2200/tcp</w:t>
      </w:r>
    </w:p>
    <w:p w14:paraId="3603E351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6080-6081/tcp</w:t>
      </w:r>
    </w:p>
    <w:p w14:paraId="4E347C5B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6969/tcp</w:t>
      </w:r>
    </w:p>
    <w:p w14:paraId="4E939868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7788-7789/tcp</w:t>
      </w:r>
    </w:p>
    <w:p w14:paraId="0F4AB676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8793/tcp</w:t>
      </w:r>
    </w:p>
    <w:p w14:paraId="404676D4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9080-9081/tcp</w:t>
      </w:r>
    </w:p>
    <w:p w14:paraId="6A497210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10021/tcp</w:t>
      </w:r>
    </w:p>
    <w:p w14:paraId="1EA9C1DB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44240/tcp</w:t>
      </w:r>
    </w:p>
    <w:p w14:paraId="717EB391" w14:textId="77777777" w:rsid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1-65535/udp</w:t>
      </w:r>
    </w:p>
    <w:p w14:paraId="4F1FB0F9" w14:textId="77777777" w:rsidR="00A8777B" w:rsidRPr="00A610EB" w:rsidRDefault="00A8777B" w:rsidP="00A610EB">
      <w:pPr>
        <w:spacing w:before="0" w:after="0"/>
        <w:ind w:left="-1985"/>
        <w:rPr>
          <w:sz w:val="18"/>
          <w:szCs w:val="18"/>
        </w:rPr>
      </w:pPr>
    </w:p>
    <w:p w14:paraId="24BBA6AE" w14:textId="77777777" w:rsidR="00A610EB" w:rsidRPr="00A8777B" w:rsidRDefault="00A610EB" w:rsidP="00A610EB">
      <w:pPr>
        <w:spacing w:before="0" w:after="0"/>
        <w:ind w:left="-1985"/>
        <w:rPr>
          <w:b/>
          <w:bCs/>
          <w:sz w:val="18"/>
          <w:szCs w:val="18"/>
        </w:rPr>
      </w:pPr>
      <w:r w:rsidRPr="00A8777B">
        <w:rPr>
          <w:b/>
          <w:bCs/>
          <w:sz w:val="18"/>
          <w:szCs w:val="18"/>
        </w:rPr>
        <w:t>[root@ACCEDIAN-SENSOR-TOR-2 ~]# rpm -qa | grep -E "qemu-kvm|libvirt"</w:t>
      </w:r>
    </w:p>
    <w:p w14:paraId="4DF6355B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qemu-kvm-tools-8.0.0-16.el9_3.x86_64</w:t>
      </w:r>
    </w:p>
    <w:p w14:paraId="7969BD38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qemu-kvm-docs-8.0.0-16.el9_3.x86_64</w:t>
      </w:r>
    </w:p>
    <w:p w14:paraId="688D1363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qemu-kvm-common-8.0.0-16.el9_3.x86_64</w:t>
      </w:r>
    </w:p>
    <w:p w14:paraId="072DBB86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qemu-kvm-device-display-virtio-gpu-8.0.0-16.el9_3.x86_64</w:t>
      </w:r>
    </w:p>
    <w:p w14:paraId="007FAF24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lastRenderedPageBreak/>
        <w:t>qemu-kvm-ui-opengl-8.0.0-16.el9_3.x86_64</w:t>
      </w:r>
    </w:p>
    <w:p w14:paraId="3D6EB90B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qemu-kvm-ui-egl-headless-8.0.0-16.el9_3.x86_64</w:t>
      </w:r>
    </w:p>
    <w:p w14:paraId="5BBDA0FB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qemu-kvm-device-display-virtio-gpu-pci-8.0.0-16.el9_3.x86_64</w:t>
      </w:r>
    </w:p>
    <w:p w14:paraId="14D59527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qemu-kvm-block-blkio-8.0.0-16.el9_3.x86_64</w:t>
      </w:r>
    </w:p>
    <w:p w14:paraId="60C7B615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qemu-kvm-device-display-virtio-vga-8.0.0-16.el9_3.x86_64</w:t>
      </w:r>
    </w:p>
    <w:p w14:paraId="68A13751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qemu-kvm-device-usb-host-8.0.0-16.el9_3.x86_64</w:t>
      </w:r>
    </w:p>
    <w:p w14:paraId="0BD409A7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qemu-kvm-device-usb-redirect-8.0.0-16.el9_3.x86_64</w:t>
      </w:r>
    </w:p>
    <w:p w14:paraId="6082FC5F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qemu-kvm-audio-pa-8.0.0-16.el9_3.x86_64</w:t>
      </w:r>
    </w:p>
    <w:p w14:paraId="1C18A4E7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qemu-kvm-core-8.0.0-16.el9_3.x86_64</w:t>
      </w:r>
    </w:p>
    <w:p w14:paraId="787AE3F8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qemu-kvm-block-rbd-8.0.0-16.el9_3.x86_64</w:t>
      </w:r>
    </w:p>
    <w:p w14:paraId="1D8887D3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libvirt-libs-9.5.0-7.el9_3.x86_64</w:t>
      </w:r>
    </w:p>
    <w:p w14:paraId="19CF5E54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libvirt-client-9.5.0-7.el9_3.x86_64</w:t>
      </w:r>
    </w:p>
    <w:p w14:paraId="43628A97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libvirt-daemon-common-9.5.0-7.el9_3.x86_64</w:t>
      </w:r>
    </w:p>
    <w:p w14:paraId="366BA709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libvirt-daemon-driver-storage-core-9.5.0-7.el9_3.x86_64</w:t>
      </w:r>
    </w:p>
    <w:p w14:paraId="5AF3D87D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libvirt-daemon-driver-network-9.5.0-7.el9_3.x86_64</w:t>
      </w:r>
    </w:p>
    <w:p w14:paraId="57C5138B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libvirt-daemon-driver-nwfilter-9.5.0-7.el9_3.x86_64</w:t>
      </w:r>
    </w:p>
    <w:p w14:paraId="3E8B970F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libvirt-daemon-lock-9.5.0-7.el9_3.x86_64</w:t>
      </w:r>
    </w:p>
    <w:p w14:paraId="0C2EF2F1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libvirt-daemon-log-9.5.0-7.el9_3.x86_64</w:t>
      </w:r>
    </w:p>
    <w:p w14:paraId="002ACEE3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libvirt-daemon-driver-qemu-9.5.0-7.el9_3.x86_64</w:t>
      </w:r>
    </w:p>
    <w:p w14:paraId="054F8AF3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libvirt-daemon-plugin-lockd-9.5.0-7.el9_3.x86_64</w:t>
      </w:r>
    </w:p>
    <w:p w14:paraId="57922D65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libvirt-daemon-config-nwfilter-9.5.0-7.el9_3.x86_64</w:t>
      </w:r>
    </w:p>
    <w:p w14:paraId="1DE46ED8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libvirt-daemon-config-network-9.5.0-7.el9_3.x86_64</w:t>
      </w:r>
    </w:p>
    <w:p w14:paraId="5F7D1E6C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libvirt-daemon-driver-storage-disk-9.5.0-7.el9_3.x86_64</w:t>
      </w:r>
    </w:p>
    <w:p w14:paraId="5E04F9C9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libvirt-daemon-driver-storage-iscsi-9.5.0-7.el9_3.x86_64</w:t>
      </w:r>
    </w:p>
    <w:p w14:paraId="7FEF8B14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libvirt-daemon-driver-storage-logical-9.5.0-7.el9_3.x86_64</w:t>
      </w:r>
    </w:p>
    <w:p w14:paraId="23B77029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libvirt-daemon-driver-storage-mpath-9.5.0-7.el9_3.x86_64</w:t>
      </w:r>
    </w:p>
    <w:p w14:paraId="4F568BF7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libvirt-daemon-driver-storage-rbd-9.5.0-7.el9_3.x86_64</w:t>
      </w:r>
    </w:p>
    <w:p w14:paraId="46446FFA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libvirt-daemon-driver-storage-scsi-9.5.0-7.el9_3.x86_64</w:t>
      </w:r>
    </w:p>
    <w:p w14:paraId="4A889D37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libvirt-daemon-driver-storage-9.5.0-7.el9_3.x86_64</w:t>
      </w:r>
    </w:p>
    <w:p w14:paraId="7604272F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libvirt-daemon-driver-interface-9.5.0-7.el9_3.x86_64</w:t>
      </w:r>
    </w:p>
    <w:p w14:paraId="18603EF9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libvirt-daemon-driver-nodedev-9.5.0-7.el9_3.x86_64</w:t>
      </w:r>
    </w:p>
    <w:p w14:paraId="3F5C848A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libvirt-daemon-driver-secret-9.5.0-7.el9_3.x86_64</w:t>
      </w:r>
    </w:p>
    <w:p w14:paraId="5B5570CE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libvirt-daemon-proxy-9.5.0-7.el9_3.x86_64</w:t>
      </w:r>
    </w:p>
    <w:p w14:paraId="77D58465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libvirt-daemon-9.5.0-7.el9_3.x86_64</w:t>
      </w:r>
    </w:p>
    <w:p w14:paraId="554516AB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libvirt-9.5.0-7.el9_3.x86_64</w:t>
      </w:r>
    </w:p>
    <w:p w14:paraId="56838140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qemu-kvm-8.0.0-16.el9_3.x86_64</w:t>
      </w:r>
    </w:p>
    <w:p w14:paraId="0E025A02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python3-libvirt-9.3.0-1.el9.x86_64</w:t>
      </w:r>
    </w:p>
    <w:p w14:paraId="0B43A578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libvirt-glib-4.0.0-3.el9.x86_64</w:t>
      </w:r>
    </w:p>
    <w:p w14:paraId="3D2F9C8C" w14:textId="77777777" w:rsid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libvirt-daemon-kvm-9.5.0-7.el9_3.x86_64</w:t>
      </w:r>
    </w:p>
    <w:p w14:paraId="45EE09CB" w14:textId="77777777" w:rsidR="00A8777B" w:rsidRPr="00A610EB" w:rsidRDefault="00A8777B" w:rsidP="00A610EB">
      <w:pPr>
        <w:spacing w:before="0" w:after="0"/>
        <w:ind w:left="-1985"/>
        <w:rPr>
          <w:sz w:val="18"/>
          <w:szCs w:val="18"/>
        </w:rPr>
      </w:pPr>
    </w:p>
    <w:p w14:paraId="66958A4A" w14:textId="77777777" w:rsidR="00A610EB" w:rsidRPr="00A8777B" w:rsidRDefault="00A610EB" w:rsidP="00A610EB">
      <w:pPr>
        <w:spacing w:before="0" w:after="0"/>
        <w:ind w:left="-1985"/>
        <w:rPr>
          <w:b/>
          <w:bCs/>
          <w:sz w:val="18"/>
          <w:szCs w:val="18"/>
        </w:rPr>
      </w:pPr>
      <w:r w:rsidRPr="00A8777B">
        <w:rPr>
          <w:b/>
          <w:bCs/>
          <w:sz w:val="18"/>
          <w:szCs w:val="18"/>
        </w:rPr>
        <w:t>[root@ACCEDIAN-SENSOR-TOR-2 ~]# lsmod | grep kvm</w:t>
      </w:r>
    </w:p>
    <w:p w14:paraId="11E71426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kvm_intel             479232  4</w:t>
      </w:r>
    </w:p>
    <w:p w14:paraId="68FCB26B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kvm                  1327104  1 kvm_intel</w:t>
      </w:r>
    </w:p>
    <w:p w14:paraId="4155B10D" w14:textId="77777777" w:rsid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irqbypass              16384  29 kvm</w:t>
      </w:r>
    </w:p>
    <w:p w14:paraId="447D8D51" w14:textId="77777777" w:rsidR="00A8777B" w:rsidRPr="00A610EB" w:rsidRDefault="00A8777B" w:rsidP="00A610EB">
      <w:pPr>
        <w:spacing w:before="0" w:after="0"/>
        <w:ind w:left="-1985"/>
        <w:rPr>
          <w:sz w:val="18"/>
          <w:szCs w:val="18"/>
        </w:rPr>
      </w:pPr>
    </w:p>
    <w:p w14:paraId="0F761512" w14:textId="77777777" w:rsidR="00A610EB" w:rsidRPr="00A8777B" w:rsidRDefault="00A610EB" w:rsidP="00A610EB">
      <w:pPr>
        <w:spacing w:before="0" w:after="0"/>
        <w:ind w:left="-1985"/>
        <w:rPr>
          <w:b/>
          <w:bCs/>
          <w:sz w:val="18"/>
          <w:szCs w:val="18"/>
        </w:rPr>
      </w:pPr>
      <w:r w:rsidRPr="00A8777B">
        <w:rPr>
          <w:b/>
          <w:bCs/>
          <w:sz w:val="18"/>
          <w:szCs w:val="18"/>
        </w:rPr>
        <w:t>[root@ACCEDIAN-SENSOR-TOR-2 ~]# systemctl status libvirtd</w:t>
      </w:r>
    </w:p>
    <w:p w14:paraId="401302BF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○ libvirtd.service - Virtualization daemon</w:t>
      </w:r>
    </w:p>
    <w:p w14:paraId="345D1D7F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 xml:space="preserve">     Loaded: loaded (/usr/lib/systemd/system/libvirtd.service; enabled; preset: disabled)</w:t>
      </w:r>
    </w:p>
    <w:p w14:paraId="73416F3E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 xml:space="preserve">     Active: inactive (dead)</w:t>
      </w:r>
    </w:p>
    <w:p w14:paraId="3055A31F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lastRenderedPageBreak/>
        <w:t>TriggeredBy: ○ libvirtd-admin.socket</w:t>
      </w:r>
    </w:p>
    <w:p w14:paraId="605FB101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 xml:space="preserve">             ○ libvirtd-ro.socket</w:t>
      </w:r>
    </w:p>
    <w:p w14:paraId="52165DE9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 xml:space="preserve">             ○ libvirtd-tls.socket</w:t>
      </w:r>
    </w:p>
    <w:p w14:paraId="3F1D98B9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 xml:space="preserve">             ○ libvirtd-tcp.socket</w:t>
      </w:r>
    </w:p>
    <w:p w14:paraId="6D78CC51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 xml:space="preserve">             ○ libvirtd.socket</w:t>
      </w:r>
    </w:p>
    <w:p w14:paraId="4E433AD5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 xml:space="preserve">       Docs: man:libvirtd(8)</w:t>
      </w:r>
    </w:p>
    <w:p w14:paraId="0434DD84" w14:textId="11295994" w:rsid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 xml:space="preserve">             </w:t>
      </w:r>
      <w:hyperlink r:id="rId25" w:history="1">
        <w:r w:rsidR="00A8777B" w:rsidRPr="0054708B">
          <w:rPr>
            <w:rStyle w:val="Hipervnculo"/>
            <w:sz w:val="18"/>
            <w:szCs w:val="18"/>
          </w:rPr>
          <w:t>https://libvirt.org</w:t>
        </w:r>
      </w:hyperlink>
    </w:p>
    <w:p w14:paraId="51B0B408" w14:textId="77777777" w:rsidR="00A8777B" w:rsidRPr="00A610EB" w:rsidRDefault="00A8777B" w:rsidP="00A610EB">
      <w:pPr>
        <w:spacing w:before="0" w:after="0"/>
        <w:ind w:left="-1985"/>
        <w:rPr>
          <w:sz w:val="18"/>
          <w:szCs w:val="18"/>
        </w:rPr>
      </w:pPr>
    </w:p>
    <w:p w14:paraId="7B22C626" w14:textId="77777777" w:rsidR="00A610EB" w:rsidRPr="00A8777B" w:rsidRDefault="00A610EB" w:rsidP="00A610EB">
      <w:pPr>
        <w:spacing w:before="0" w:after="0"/>
        <w:ind w:left="-1985"/>
        <w:rPr>
          <w:b/>
          <w:bCs/>
          <w:sz w:val="18"/>
          <w:szCs w:val="18"/>
        </w:rPr>
      </w:pPr>
      <w:r w:rsidRPr="00A8777B">
        <w:rPr>
          <w:b/>
          <w:bCs/>
          <w:sz w:val="18"/>
          <w:szCs w:val="18"/>
        </w:rPr>
        <w:t>[root@ACCEDIAN-SENSOR-TOR-2 ~]# lsblk</w:t>
      </w:r>
    </w:p>
    <w:p w14:paraId="00189EAA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NAME        MAJ:MIN RM  SIZE RO TYPE  MOUNTPOINTS</w:t>
      </w:r>
    </w:p>
    <w:p w14:paraId="4B8B80CD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sda           8:0    0  2.2T  0 disk</w:t>
      </w:r>
    </w:p>
    <w:p w14:paraId="41D91649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sdb           8:16   1    0B  0 disk</w:t>
      </w:r>
    </w:p>
    <w:p w14:paraId="4038BF84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nvme1n1     259:0    0  1.5T  0 disk</w:t>
      </w:r>
    </w:p>
    <w:p w14:paraId="5C18125A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├─nvme1n1p1 259:1    0    8G  0 part</w:t>
      </w:r>
    </w:p>
    <w:p w14:paraId="2284FA03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│ └─md126     9:126  0    8G  0 raid1 [SWAP]</w:t>
      </w:r>
    </w:p>
    <w:p w14:paraId="62780D78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└─nvme1n1p2 259:2    0  1.4T  0 part</w:t>
      </w:r>
    </w:p>
    <w:p w14:paraId="32A9A044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 xml:space="preserve">  └─md127     9:127  0  1.4T  0 raid1 /</w:t>
      </w:r>
    </w:p>
    <w:p w14:paraId="30762B38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nvme0n1     259:4    0  1.5T  0 disk</w:t>
      </w:r>
    </w:p>
    <w:p w14:paraId="4064C701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├─nvme0n1p1 259:5    0  600M  0 part  /boot/efi</w:t>
      </w:r>
    </w:p>
    <w:p w14:paraId="75334C06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├─nvme0n1p2 259:6    0    1G  0 part  /boot</w:t>
      </w:r>
    </w:p>
    <w:p w14:paraId="4BF87A24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├─nvme0n1p3 259:7    0    8G  0 part</w:t>
      </w:r>
    </w:p>
    <w:p w14:paraId="16728994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│ └─md126     9:126  0    8G  0 raid1 [SWAP]</w:t>
      </w:r>
    </w:p>
    <w:p w14:paraId="4314A5B8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└─nvme0n1p4 259:8    0  1.4T  0 part</w:t>
      </w:r>
    </w:p>
    <w:p w14:paraId="0A264B1B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 xml:space="preserve">  └─md127     9:127  0  1.4T  0 raid1 /</w:t>
      </w:r>
    </w:p>
    <w:p w14:paraId="0D8FC076" w14:textId="77777777" w:rsidR="00A8777B" w:rsidRDefault="00A8777B" w:rsidP="00A610EB">
      <w:pPr>
        <w:spacing w:before="0" w:after="0"/>
        <w:ind w:left="-1985"/>
        <w:rPr>
          <w:b/>
          <w:bCs/>
          <w:sz w:val="18"/>
          <w:szCs w:val="18"/>
        </w:rPr>
      </w:pPr>
    </w:p>
    <w:p w14:paraId="7A1BF451" w14:textId="7A5E4526" w:rsidR="00A610EB" w:rsidRPr="00A8777B" w:rsidRDefault="00A610EB" w:rsidP="00A610EB">
      <w:pPr>
        <w:spacing w:before="0" w:after="0"/>
        <w:ind w:left="-1985"/>
        <w:rPr>
          <w:b/>
          <w:bCs/>
          <w:sz w:val="18"/>
          <w:szCs w:val="18"/>
        </w:rPr>
      </w:pPr>
      <w:r w:rsidRPr="00A8777B">
        <w:rPr>
          <w:b/>
          <w:bCs/>
          <w:sz w:val="18"/>
          <w:szCs w:val="18"/>
        </w:rPr>
        <w:t>[root@ACCEDIAN-SENSOR-TOR-2 ~]# df</w:t>
      </w:r>
    </w:p>
    <w:p w14:paraId="1D78B965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df: /mnt/vcx: Input/output error</w:t>
      </w:r>
    </w:p>
    <w:p w14:paraId="3B6D15CF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Filesystem      1K-blocks     Used  Available Use% Mounted on</w:t>
      </w:r>
    </w:p>
    <w:p w14:paraId="62EA6FED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devtmpfs             4096        0       4096   0% /dev</w:t>
      </w:r>
    </w:p>
    <w:p w14:paraId="56D4CD1C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tmpfs            65557496        0   65557496   0% /dev/shm</w:t>
      </w:r>
    </w:p>
    <w:p w14:paraId="3CCD883C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tmpfs            26223000    19944   26203056   1% /run</w:t>
      </w:r>
    </w:p>
    <w:p w14:paraId="33F03034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/dev/md127     1502500992 15975532 1486525460   2% /</w:t>
      </w:r>
    </w:p>
    <w:p w14:paraId="2075FC88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/dev/nvme0n1p2     983040   253472     729568  26% /boot</w:t>
      </w:r>
    </w:p>
    <w:p w14:paraId="6965A560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/dev/nvme0n1p1     613184     7140     606044   2% /boot/efi</w:t>
      </w:r>
    </w:p>
    <w:p w14:paraId="7B864803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tmpfs            13111496        4   13111492   1% /run/user/0</w:t>
      </w:r>
    </w:p>
    <w:p w14:paraId="01D3F309" w14:textId="77777777" w:rsidR="00A8777B" w:rsidRDefault="00A8777B" w:rsidP="00A610EB">
      <w:pPr>
        <w:spacing w:before="0" w:after="0"/>
        <w:ind w:left="-1985"/>
        <w:rPr>
          <w:sz w:val="18"/>
          <w:szCs w:val="18"/>
        </w:rPr>
      </w:pPr>
    </w:p>
    <w:p w14:paraId="698589C2" w14:textId="5ED739DE" w:rsidR="00A610EB" w:rsidRPr="00A8777B" w:rsidRDefault="00A610EB" w:rsidP="00A610EB">
      <w:pPr>
        <w:spacing w:before="0" w:after="0"/>
        <w:ind w:left="-1985"/>
        <w:rPr>
          <w:b/>
          <w:bCs/>
          <w:sz w:val="18"/>
          <w:szCs w:val="18"/>
        </w:rPr>
      </w:pPr>
      <w:r w:rsidRPr="00A8777B">
        <w:rPr>
          <w:b/>
          <w:bCs/>
          <w:sz w:val="18"/>
          <w:szCs w:val="18"/>
        </w:rPr>
        <w:t>[root@ACCEDIAN-SENSOR-TOR-2 ~]# nmcli con show</w:t>
      </w:r>
    </w:p>
    <w:p w14:paraId="4302BC41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NAME  UUID                                  TYPE      DEVICE</w:t>
      </w:r>
    </w:p>
    <w:p w14:paraId="5AFCEF37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eno1  f75d84c7-56e0-4cb0-9c88-64d39a03b59f  ethernet  eno1</w:t>
      </w:r>
    </w:p>
    <w:p w14:paraId="3471F682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lo    190eb7d4-627e-4210-9f44-f905a599cc99  loopback  lo</w:t>
      </w:r>
    </w:p>
    <w:p w14:paraId="130AB7CA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eno2  01dd0faf-5b2f-419f-8021-a85e48326e63  ethernet  --</w:t>
      </w:r>
    </w:p>
    <w:p w14:paraId="1D397CB4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eno3  92306700-39f6-47b7-850f-3020f2965013  ethernet  --</w:t>
      </w:r>
    </w:p>
    <w:p w14:paraId="4171C155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eno4  784050de-a772-42a5-a53f-41e8cd6850d6  ethernet  --</w:t>
      </w:r>
    </w:p>
    <w:p w14:paraId="4412BFB5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eno5  269df50b-a7a0-4246-8830-8d654b377d23  ethernet  --</w:t>
      </w:r>
    </w:p>
    <w:p w14:paraId="1E5156D3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eno6  d24c01e5-f0a5-4e97-ae08-ea1d3bbcb21b  ethernet  --</w:t>
      </w:r>
    </w:p>
    <w:p w14:paraId="317CAEDA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eno7  70c695f5-42c1-4511-bc5f-71bc7ebc0355  ethernet  --</w:t>
      </w:r>
    </w:p>
    <w:p w14:paraId="174C9EA4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eno8  74f22818-7231-4172-8858-77ef0eb74314  ethernet  --</w:t>
      </w:r>
    </w:p>
    <w:p w14:paraId="716EAAF4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[root@ACCEDIAN-SENSOR-TOR-2 ~]#</w:t>
      </w:r>
    </w:p>
    <w:p w14:paraId="3DA14761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</w:p>
    <w:p w14:paraId="04592A3B" w14:textId="24BD2FB7" w:rsidR="00A8777B" w:rsidRDefault="00A8777B" w:rsidP="00A8777B">
      <w:pPr>
        <w:spacing w:before="0" w:after="0"/>
        <w:ind w:left="-1985"/>
        <w:rPr>
          <w:b/>
          <w:bCs/>
          <w:color w:val="709FDB" w:themeColor="text2" w:themeTint="80"/>
          <w:sz w:val="24"/>
        </w:rPr>
      </w:pPr>
      <w:r w:rsidRPr="00A610EB">
        <w:rPr>
          <w:b/>
          <w:bCs/>
          <w:color w:val="709FDB" w:themeColor="text2" w:themeTint="80"/>
          <w:sz w:val="24"/>
        </w:rPr>
        <w:lastRenderedPageBreak/>
        <w:t>ACCEDIAN-SENSOR-</w:t>
      </w:r>
      <w:r>
        <w:rPr>
          <w:b/>
          <w:bCs/>
          <w:color w:val="709FDB" w:themeColor="text2" w:themeTint="80"/>
          <w:sz w:val="24"/>
        </w:rPr>
        <w:t>JO2</w:t>
      </w:r>
      <w:r w:rsidRPr="00A610EB">
        <w:rPr>
          <w:b/>
          <w:bCs/>
          <w:color w:val="709FDB" w:themeColor="text2" w:themeTint="80"/>
          <w:sz w:val="24"/>
        </w:rPr>
        <w:t>-1</w:t>
      </w:r>
    </w:p>
    <w:p w14:paraId="6F3C2E13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</w:p>
    <w:p w14:paraId="72C086EF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</w:p>
    <w:p w14:paraId="5BB0620D" w14:textId="77777777" w:rsidR="00A610EB" w:rsidRPr="00A8777B" w:rsidRDefault="00A610EB" w:rsidP="00A610EB">
      <w:pPr>
        <w:spacing w:before="0" w:after="0"/>
        <w:ind w:left="-1985"/>
        <w:rPr>
          <w:b/>
          <w:bCs/>
          <w:sz w:val="18"/>
          <w:szCs w:val="18"/>
        </w:rPr>
      </w:pPr>
      <w:r w:rsidRPr="00A8777B">
        <w:rPr>
          <w:b/>
          <w:bCs/>
          <w:sz w:val="18"/>
          <w:szCs w:val="18"/>
        </w:rPr>
        <w:t>[root@ACCEDIAN-SENSOR-JO2-1 ~]# cat /etc/redhat-release</w:t>
      </w:r>
    </w:p>
    <w:p w14:paraId="18AE63CB" w14:textId="77777777" w:rsid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Red Hat Enterprise Linux release 9.3 (Plow)</w:t>
      </w:r>
    </w:p>
    <w:p w14:paraId="06B7C359" w14:textId="77777777" w:rsidR="00A8777B" w:rsidRPr="00A610EB" w:rsidRDefault="00A8777B" w:rsidP="00A610EB">
      <w:pPr>
        <w:spacing w:before="0" w:after="0"/>
        <w:ind w:left="-1985"/>
        <w:rPr>
          <w:sz w:val="18"/>
          <w:szCs w:val="18"/>
        </w:rPr>
      </w:pPr>
    </w:p>
    <w:p w14:paraId="753718C4" w14:textId="77777777" w:rsidR="00A610EB" w:rsidRPr="00A8777B" w:rsidRDefault="00A610EB" w:rsidP="00A610EB">
      <w:pPr>
        <w:spacing w:before="0" w:after="0"/>
        <w:ind w:left="-1985"/>
        <w:rPr>
          <w:b/>
          <w:bCs/>
          <w:sz w:val="18"/>
          <w:szCs w:val="18"/>
        </w:rPr>
      </w:pPr>
      <w:r w:rsidRPr="00A8777B">
        <w:rPr>
          <w:b/>
          <w:bCs/>
          <w:sz w:val="18"/>
          <w:szCs w:val="18"/>
        </w:rPr>
        <w:t>[root@ACCEDIAN-SENSOR-JO2-1 ~]# uname -r</w:t>
      </w:r>
    </w:p>
    <w:p w14:paraId="5DBE15FB" w14:textId="52CDD438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5.14.0-362.8.1.el9_3.x86_64</w:t>
      </w:r>
    </w:p>
    <w:p w14:paraId="205CB595" w14:textId="77777777" w:rsidR="00A8777B" w:rsidRDefault="00A8777B" w:rsidP="00A610EB">
      <w:pPr>
        <w:spacing w:before="0" w:after="0"/>
        <w:ind w:left="-1985"/>
        <w:rPr>
          <w:b/>
          <w:bCs/>
          <w:sz w:val="18"/>
          <w:szCs w:val="18"/>
        </w:rPr>
      </w:pPr>
    </w:p>
    <w:p w14:paraId="605E24E9" w14:textId="3FAE64C5" w:rsidR="00A610EB" w:rsidRPr="00A8777B" w:rsidRDefault="00A610EB" w:rsidP="00A610EB">
      <w:pPr>
        <w:spacing w:before="0" w:after="0"/>
        <w:ind w:left="-1985"/>
        <w:rPr>
          <w:b/>
          <w:bCs/>
          <w:sz w:val="18"/>
          <w:szCs w:val="18"/>
        </w:rPr>
      </w:pPr>
      <w:r w:rsidRPr="00A8777B">
        <w:rPr>
          <w:b/>
          <w:bCs/>
          <w:sz w:val="18"/>
          <w:szCs w:val="18"/>
        </w:rPr>
        <w:t>[root@ACCEDIAN-SENSOR-JO2-1 ~]# firewall-cmd --list-ports | tr ' ' '\n'</w:t>
      </w:r>
    </w:p>
    <w:p w14:paraId="16BAD99C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21-22/tcp</w:t>
      </w:r>
    </w:p>
    <w:p w14:paraId="193AFCC8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80/tcp</w:t>
      </w:r>
    </w:p>
    <w:p w14:paraId="07004699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443/tcp</w:t>
      </w:r>
    </w:p>
    <w:p w14:paraId="30A10911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514/tcp</w:t>
      </w:r>
    </w:p>
    <w:p w14:paraId="2CE58E78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862/tcp</w:t>
      </w:r>
    </w:p>
    <w:p w14:paraId="7D975B65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1443/tcp</w:t>
      </w:r>
    </w:p>
    <w:p w14:paraId="329A2EAC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1812/tcp</w:t>
      </w:r>
    </w:p>
    <w:p w14:paraId="5FFD556C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2041/tcp</w:t>
      </w:r>
    </w:p>
    <w:p w14:paraId="14C30161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2200/tcp</w:t>
      </w:r>
    </w:p>
    <w:p w14:paraId="1818A45B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6000/tcp</w:t>
      </w:r>
    </w:p>
    <w:p w14:paraId="046600CB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6080/tcp</w:t>
      </w:r>
    </w:p>
    <w:p w14:paraId="58391508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6081/tcp</w:t>
      </w:r>
    </w:p>
    <w:p w14:paraId="20E8B0F8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6969/tcp</w:t>
      </w:r>
    </w:p>
    <w:p w14:paraId="19D9E480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7788-7789/tcp</w:t>
      </w:r>
    </w:p>
    <w:p w14:paraId="571FC423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9080-9081/tcp</w:t>
      </w:r>
    </w:p>
    <w:p w14:paraId="78B4510C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10021/tcp</w:t>
      </w:r>
    </w:p>
    <w:p w14:paraId="38962D80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11021/tcp</w:t>
      </w:r>
    </w:p>
    <w:p w14:paraId="745C4FF4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14040/tcp</w:t>
      </w:r>
    </w:p>
    <w:p w14:paraId="14743649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44240/tcp</w:t>
      </w:r>
    </w:p>
    <w:p w14:paraId="49533EB3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1-65535/udp</w:t>
      </w:r>
    </w:p>
    <w:p w14:paraId="0FA3305D" w14:textId="77777777" w:rsidR="00A8777B" w:rsidRDefault="00A8777B" w:rsidP="00A610EB">
      <w:pPr>
        <w:spacing w:before="0" w:after="0"/>
        <w:ind w:left="-1985"/>
        <w:rPr>
          <w:b/>
          <w:bCs/>
          <w:sz w:val="18"/>
          <w:szCs w:val="18"/>
        </w:rPr>
      </w:pPr>
    </w:p>
    <w:p w14:paraId="24136DE7" w14:textId="1FAECAB4" w:rsidR="00A610EB" w:rsidRPr="00A8777B" w:rsidRDefault="00A610EB" w:rsidP="00A610EB">
      <w:pPr>
        <w:spacing w:before="0" w:after="0"/>
        <w:ind w:left="-1985"/>
        <w:rPr>
          <w:b/>
          <w:bCs/>
          <w:sz w:val="18"/>
          <w:szCs w:val="18"/>
        </w:rPr>
      </w:pPr>
      <w:r w:rsidRPr="00A8777B">
        <w:rPr>
          <w:b/>
          <w:bCs/>
          <w:sz w:val="18"/>
          <w:szCs w:val="18"/>
        </w:rPr>
        <w:t>[root@ACCEDIAN-SENSOR-JO2-1 ~]# rpm -qa | grep -E "qemu-kvm|libvirt"</w:t>
      </w:r>
    </w:p>
    <w:p w14:paraId="186BF4A9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qemu-kvm-tools-8.0.0-16.el9_3.x86_64</w:t>
      </w:r>
    </w:p>
    <w:p w14:paraId="0095C4A6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qemu-kvm-docs-8.0.0-16.el9_3.x86_64</w:t>
      </w:r>
    </w:p>
    <w:p w14:paraId="0CA5D233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qemu-kvm-common-8.0.0-16.el9_3.x86_64</w:t>
      </w:r>
    </w:p>
    <w:p w14:paraId="507DA35A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qemu-kvm-device-display-virtio-gpu-8.0.0-16.el9_3.x86_64</w:t>
      </w:r>
    </w:p>
    <w:p w14:paraId="7EF09B35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qemu-kvm-ui-opengl-8.0.0-16.el9_3.x86_64</w:t>
      </w:r>
    </w:p>
    <w:p w14:paraId="6F7F2ACD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qemu-kvm-ui-egl-headless-8.0.0-16.el9_3.x86_64</w:t>
      </w:r>
    </w:p>
    <w:p w14:paraId="7C99DFB3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qemu-kvm-device-display-virtio-gpu-pci-8.0.0-16.el9_3.x86_64</w:t>
      </w:r>
    </w:p>
    <w:p w14:paraId="3627BF27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qemu-kvm-block-blkio-8.0.0-16.el9_3.x86_64</w:t>
      </w:r>
    </w:p>
    <w:p w14:paraId="2DDD0F04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qemu-kvm-device-display-virtio-vga-8.0.0-16.el9_3.x86_64</w:t>
      </w:r>
    </w:p>
    <w:p w14:paraId="1495C9BF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qemu-kvm-device-usb-host-8.0.0-16.el9_3.x86_64</w:t>
      </w:r>
    </w:p>
    <w:p w14:paraId="51696E31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qemu-kvm-device-usb-redirect-8.0.0-16.el9_3.x86_64</w:t>
      </w:r>
    </w:p>
    <w:p w14:paraId="54B5246B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qemu-kvm-audio-pa-8.0.0-16.el9_3.x86_64</w:t>
      </w:r>
    </w:p>
    <w:p w14:paraId="4442F5D0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qemu-kvm-core-8.0.0-16.el9_3.x86_64</w:t>
      </w:r>
    </w:p>
    <w:p w14:paraId="57DCF757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qemu-kvm-block-rbd-8.0.0-16.el9_3.x86_64</w:t>
      </w:r>
    </w:p>
    <w:p w14:paraId="5309A915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libvirt-libs-9.5.0-7.el9_3.x86_64</w:t>
      </w:r>
    </w:p>
    <w:p w14:paraId="34A87AB9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libvirt-client-9.5.0-7.el9_3.x86_64</w:t>
      </w:r>
    </w:p>
    <w:p w14:paraId="3E78DADB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libvirt-daemon-common-9.5.0-7.el9_3.x86_64</w:t>
      </w:r>
    </w:p>
    <w:p w14:paraId="3D70E09F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lastRenderedPageBreak/>
        <w:t>libvirt-daemon-driver-storage-core-9.5.0-7.el9_3.x86_64</w:t>
      </w:r>
    </w:p>
    <w:p w14:paraId="2E65FE2B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libvirt-daemon-driver-network-9.5.0-7.el9_3.x86_64</w:t>
      </w:r>
    </w:p>
    <w:p w14:paraId="19D47943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libvirt-daemon-driver-nwfilter-9.5.0-7.el9_3.x86_64</w:t>
      </w:r>
    </w:p>
    <w:p w14:paraId="073CB751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libvirt-daemon-lock-9.5.0-7.el9_3.x86_64</w:t>
      </w:r>
    </w:p>
    <w:p w14:paraId="3F5145D7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libvirt-daemon-log-9.5.0-7.el9_3.x86_64</w:t>
      </w:r>
    </w:p>
    <w:p w14:paraId="2BF1116A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libvirt-daemon-driver-qemu-9.5.0-7.el9_3.x86_64</w:t>
      </w:r>
    </w:p>
    <w:p w14:paraId="5A35CDD9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libvirt-daemon-plugin-lockd-9.5.0-7.el9_3.x86_64</w:t>
      </w:r>
    </w:p>
    <w:p w14:paraId="5D26DC77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libvirt-daemon-config-nwfilter-9.5.0-7.el9_3.x86_64</w:t>
      </w:r>
    </w:p>
    <w:p w14:paraId="36E4AAE1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libvirt-daemon-config-network-9.5.0-7.el9_3.x86_64</w:t>
      </w:r>
    </w:p>
    <w:p w14:paraId="7D7C57EB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libvirt-daemon-driver-storage-disk-9.5.0-7.el9_3.x86_64</w:t>
      </w:r>
    </w:p>
    <w:p w14:paraId="2645DEF0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libvirt-daemon-driver-storage-iscsi-9.5.0-7.el9_3.x86_64</w:t>
      </w:r>
    </w:p>
    <w:p w14:paraId="61866DBC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libvirt-daemon-driver-storage-logical-9.5.0-7.el9_3.x86_64</w:t>
      </w:r>
    </w:p>
    <w:p w14:paraId="7D2CA93F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libvirt-daemon-driver-storage-mpath-9.5.0-7.el9_3.x86_64</w:t>
      </w:r>
    </w:p>
    <w:p w14:paraId="3565E1EE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libvirt-daemon-driver-storage-rbd-9.5.0-7.el9_3.x86_64</w:t>
      </w:r>
    </w:p>
    <w:p w14:paraId="20992DAC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libvirt-daemon-driver-storage-scsi-9.5.0-7.el9_3.x86_64</w:t>
      </w:r>
    </w:p>
    <w:p w14:paraId="2F79DA87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libvirt-daemon-driver-storage-9.5.0-7.el9_3.x86_64</w:t>
      </w:r>
    </w:p>
    <w:p w14:paraId="70C14BF9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libvirt-daemon-driver-interface-9.5.0-7.el9_3.x86_64</w:t>
      </w:r>
    </w:p>
    <w:p w14:paraId="428C94FB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libvirt-daemon-driver-nodedev-9.5.0-7.el9_3.x86_64</w:t>
      </w:r>
    </w:p>
    <w:p w14:paraId="263C2F09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libvirt-daemon-driver-secret-9.5.0-7.el9_3.x86_64</w:t>
      </w:r>
    </w:p>
    <w:p w14:paraId="6DE53B8B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libvirt-daemon-proxy-9.5.0-7.el9_3.x86_64</w:t>
      </w:r>
    </w:p>
    <w:p w14:paraId="0E2A2415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libvirt-daemon-9.5.0-7.el9_3.x86_64</w:t>
      </w:r>
    </w:p>
    <w:p w14:paraId="01B6F25B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python3-libvirt-9.3.0-1.el9.x86_64</w:t>
      </w:r>
    </w:p>
    <w:p w14:paraId="627C2D6D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libvirt-9.5.0-7.el9_3.x86_64</w:t>
      </w:r>
    </w:p>
    <w:p w14:paraId="50E79A6C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qemu-kvm-8.0.0-16.el9_3.x86_64</w:t>
      </w:r>
    </w:p>
    <w:p w14:paraId="601BFA53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libvirt-glib-4.0.0-3.el9.x86_64</w:t>
      </w:r>
    </w:p>
    <w:p w14:paraId="2C5F1ADE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libvirt-daemon-kvm-9.5.0-7.el9_3.x86_64</w:t>
      </w:r>
    </w:p>
    <w:p w14:paraId="796A044D" w14:textId="77777777" w:rsidR="00A8777B" w:rsidRDefault="00A8777B" w:rsidP="00A610EB">
      <w:pPr>
        <w:spacing w:before="0" w:after="0"/>
        <w:ind w:left="-1985"/>
        <w:rPr>
          <w:b/>
          <w:bCs/>
          <w:sz w:val="18"/>
          <w:szCs w:val="18"/>
        </w:rPr>
      </w:pPr>
    </w:p>
    <w:p w14:paraId="579692E2" w14:textId="02831284" w:rsidR="00A610EB" w:rsidRPr="00A8777B" w:rsidRDefault="00A610EB" w:rsidP="00A610EB">
      <w:pPr>
        <w:spacing w:before="0" w:after="0"/>
        <w:ind w:left="-1985"/>
        <w:rPr>
          <w:b/>
          <w:bCs/>
          <w:sz w:val="18"/>
          <w:szCs w:val="18"/>
        </w:rPr>
      </w:pPr>
      <w:r w:rsidRPr="00A8777B">
        <w:rPr>
          <w:b/>
          <w:bCs/>
          <w:sz w:val="18"/>
          <w:szCs w:val="18"/>
        </w:rPr>
        <w:t>[root@ACCEDIAN-SENSOR-JO2-1 ~]# lsmod | grep kvm</w:t>
      </w:r>
    </w:p>
    <w:p w14:paraId="468DD8F2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kvm_intel             479232  4</w:t>
      </w:r>
    </w:p>
    <w:p w14:paraId="4AC88485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kvm                  1327104  1 kvm_intel</w:t>
      </w:r>
    </w:p>
    <w:p w14:paraId="0990BC89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irqbypass              16384  29 kvm</w:t>
      </w:r>
    </w:p>
    <w:p w14:paraId="2D06E8E3" w14:textId="77777777" w:rsidR="00A8777B" w:rsidRDefault="00A8777B" w:rsidP="00A610EB">
      <w:pPr>
        <w:spacing w:before="0" w:after="0"/>
        <w:ind w:left="-1985"/>
        <w:rPr>
          <w:b/>
          <w:bCs/>
          <w:sz w:val="18"/>
          <w:szCs w:val="18"/>
        </w:rPr>
      </w:pPr>
    </w:p>
    <w:p w14:paraId="109D7B8F" w14:textId="73340092" w:rsidR="00A610EB" w:rsidRPr="00A8777B" w:rsidRDefault="00A610EB" w:rsidP="00A610EB">
      <w:pPr>
        <w:spacing w:before="0" w:after="0"/>
        <w:ind w:left="-1985"/>
        <w:rPr>
          <w:b/>
          <w:bCs/>
          <w:sz w:val="18"/>
          <w:szCs w:val="18"/>
        </w:rPr>
      </w:pPr>
      <w:r w:rsidRPr="00A8777B">
        <w:rPr>
          <w:b/>
          <w:bCs/>
          <w:sz w:val="18"/>
          <w:szCs w:val="18"/>
        </w:rPr>
        <w:t>[root@ACCEDIAN-SENSOR-JO2-1 ~]# systemctl status libvirtd</w:t>
      </w:r>
    </w:p>
    <w:p w14:paraId="0499E1BD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○ libvirtd.service - Virtualization daemon</w:t>
      </w:r>
    </w:p>
    <w:p w14:paraId="1E75B966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 xml:space="preserve">     Loaded: loaded (/usr/lib/systemd/system/libvirtd.service; enabled; preset: disabled)</w:t>
      </w:r>
    </w:p>
    <w:p w14:paraId="25563833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 xml:space="preserve">     Active: inactive (dead)</w:t>
      </w:r>
    </w:p>
    <w:p w14:paraId="77B6D491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TriggeredBy: ○ libvirtd-ro.socket</w:t>
      </w:r>
    </w:p>
    <w:p w14:paraId="3C05A8ED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 xml:space="preserve">             ○ libvirtd-tls.socket</w:t>
      </w:r>
    </w:p>
    <w:p w14:paraId="402E5574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 xml:space="preserve">             ○ libvirtd-tcp.socket</w:t>
      </w:r>
    </w:p>
    <w:p w14:paraId="4C911650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 xml:space="preserve">             ○ libvirtd.socket</w:t>
      </w:r>
    </w:p>
    <w:p w14:paraId="7511C65D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 xml:space="preserve">             ○ libvirtd-admin.socket</w:t>
      </w:r>
    </w:p>
    <w:p w14:paraId="45F3CCAE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 xml:space="preserve">       Docs: man:libvirtd(8)</w:t>
      </w:r>
    </w:p>
    <w:p w14:paraId="35000275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 xml:space="preserve">             https://libvirt.org</w:t>
      </w:r>
    </w:p>
    <w:p w14:paraId="77D93D45" w14:textId="77777777" w:rsidR="00A8777B" w:rsidRDefault="00A8777B" w:rsidP="00A610EB">
      <w:pPr>
        <w:spacing w:before="0" w:after="0"/>
        <w:ind w:left="-1985"/>
        <w:rPr>
          <w:b/>
          <w:bCs/>
          <w:sz w:val="18"/>
          <w:szCs w:val="18"/>
        </w:rPr>
      </w:pPr>
    </w:p>
    <w:p w14:paraId="5C6B14C6" w14:textId="7D210C13" w:rsidR="00A610EB" w:rsidRPr="00A8777B" w:rsidRDefault="00A610EB" w:rsidP="00A610EB">
      <w:pPr>
        <w:spacing w:before="0" w:after="0"/>
        <w:ind w:left="-1985"/>
        <w:rPr>
          <w:b/>
          <w:bCs/>
          <w:sz w:val="18"/>
          <w:szCs w:val="18"/>
        </w:rPr>
      </w:pPr>
      <w:r w:rsidRPr="00A8777B">
        <w:rPr>
          <w:b/>
          <w:bCs/>
          <w:sz w:val="18"/>
          <w:szCs w:val="18"/>
        </w:rPr>
        <w:t>[root@ACCEDIAN-SENSOR-JO2-1 ~]# lsblk</w:t>
      </w:r>
    </w:p>
    <w:p w14:paraId="1308DAB5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NAME        MAJ:MIN RM  SIZE RO TYPE  MOUNTPOINTS</w:t>
      </w:r>
    </w:p>
    <w:p w14:paraId="55BAFF02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sda           8:0    0  1.1T  0 disk</w:t>
      </w:r>
    </w:p>
    <w:p w14:paraId="01D5E4D8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sdb           8:16   0  1.1T  0 disk</w:t>
      </w:r>
    </w:p>
    <w:p w14:paraId="05B8E247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sdc           8:32   0  1.1T  0 disk</w:t>
      </w:r>
    </w:p>
    <w:p w14:paraId="20CD6CED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lastRenderedPageBreak/>
        <w:t>sdd           8:48   1    0B  0 disk</w:t>
      </w:r>
    </w:p>
    <w:p w14:paraId="03D8943D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nvme1n1     259:0    0  1.5T  0 disk</w:t>
      </w:r>
    </w:p>
    <w:p w14:paraId="26BB8BB7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├─nvme1n1p1 259:1    0  600M  0 part  /boot/efi</w:t>
      </w:r>
    </w:p>
    <w:p w14:paraId="03EBB95F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├─nvme1n1p2 259:2    0    1G  0 part  /boot</w:t>
      </w:r>
    </w:p>
    <w:p w14:paraId="05333118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├─nvme1n1p3 259:3    0    8G  0 part</w:t>
      </w:r>
    </w:p>
    <w:p w14:paraId="17EF0AB3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│ └─md126     9:126  0    8G  0 raid1 [SWAP]</w:t>
      </w:r>
    </w:p>
    <w:p w14:paraId="487A2DDC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└─nvme1n1p4 259:4    0  1.4T  0 part</w:t>
      </w:r>
    </w:p>
    <w:p w14:paraId="123E354B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 xml:space="preserve">  └─md127     9:127  0  1.4T  0 raid1 /</w:t>
      </w:r>
    </w:p>
    <w:p w14:paraId="778F2A4D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nvme0n1     259:6    0  1.5T  0 disk</w:t>
      </w:r>
    </w:p>
    <w:p w14:paraId="4A56C4AF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├─nvme0n1p1 259:7    0    8G  0 part</w:t>
      </w:r>
    </w:p>
    <w:p w14:paraId="7DC43906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│ └─md126     9:126  0    8G  0 raid1 [SWAP]</w:t>
      </w:r>
    </w:p>
    <w:p w14:paraId="6BCC9802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└─nvme0n1p2 259:8    0  1.4T  0 part</w:t>
      </w:r>
    </w:p>
    <w:p w14:paraId="22F0763F" w14:textId="77777777" w:rsid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 xml:space="preserve">  └─md127     9:127  0  1.4T  0 raid1 /</w:t>
      </w:r>
    </w:p>
    <w:p w14:paraId="28798A86" w14:textId="77777777" w:rsidR="00A8777B" w:rsidRPr="00A610EB" w:rsidRDefault="00A8777B" w:rsidP="00A610EB">
      <w:pPr>
        <w:spacing w:before="0" w:after="0"/>
        <w:ind w:left="-1985"/>
        <w:rPr>
          <w:sz w:val="18"/>
          <w:szCs w:val="18"/>
        </w:rPr>
      </w:pPr>
    </w:p>
    <w:p w14:paraId="7DF5098D" w14:textId="77777777" w:rsidR="00A610EB" w:rsidRPr="00A8777B" w:rsidRDefault="00A610EB" w:rsidP="00A610EB">
      <w:pPr>
        <w:spacing w:before="0" w:after="0"/>
        <w:ind w:left="-1985"/>
        <w:rPr>
          <w:b/>
          <w:bCs/>
          <w:sz w:val="18"/>
          <w:szCs w:val="18"/>
        </w:rPr>
      </w:pPr>
      <w:r w:rsidRPr="00A8777B">
        <w:rPr>
          <w:b/>
          <w:bCs/>
          <w:sz w:val="18"/>
          <w:szCs w:val="18"/>
        </w:rPr>
        <w:t>[root@ACCEDIAN-SENSOR-JO2-1 ~]# df</w:t>
      </w:r>
    </w:p>
    <w:p w14:paraId="3C7C6F0B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df: /mnt/vcx: Input/output error</w:t>
      </w:r>
    </w:p>
    <w:p w14:paraId="0CBCC68D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Filesystem      1K-blocks     Used  Available Use% Mounted on</w:t>
      </w:r>
    </w:p>
    <w:p w14:paraId="4119C2A0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devtmpfs             4096        0       4096   0% /dev</w:t>
      </w:r>
    </w:p>
    <w:p w14:paraId="144C3ED5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tmpfs            65557492        0   65557492   0% /dev/shm</w:t>
      </w:r>
    </w:p>
    <w:p w14:paraId="4C132887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tmpfs            26223000    19892   26203108   1% /run</w:t>
      </w:r>
    </w:p>
    <w:p w14:paraId="160690E5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/dev/md127     1502503040 15739220 1486763820   2% /</w:t>
      </w:r>
    </w:p>
    <w:p w14:paraId="14F17078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/dev/nvme1n1p2     983040   253472     729568  26% /boot</w:t>
      </w:r>
    </w:p>
    <w:p w14:paraId="0D7465D1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/dev/nvme1n1p1     613184     7140     606044   2% /boot/efi</w:t>
      </w:r>
    </w:p>
    <w:p w14:paraId="4572BB92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tmpfs            13111496        4   13111492   1% /run/user/0</w:t>
      </w:r>
    </w:p>
    <w:p w14:paraId="50647F61" w14:textId="77777777" w:rsidR="00A8777B" w:rsidRDefault="00A8777B" w:rsidP="00A610EB">
      <w:pPr>
        <w:spacing w:before="0" w:after="0"/>
        <w:ind w:left="-1985"/>
        <w:rPr>
          <w:sz w:val="18"/>
          <w:szCs w:val="18"/>
        </w:rPr>
      </w:pPr>
    </w:p>
    <w:p w14:paraId="5D92B62A" w14:textId="59C4079A" w:rsidR="00A610EB" w:rsidRPr="00A8777B" w:rsidRDefault="00A610EB" w:rsidP="00A610EB">
      <w:pPr>
        <w:spacing w:before="0" w:after="0"/>
        <w:ind w:left="-1985"/>
        <w:rPr>
          <w:b/>
          <w:bCs/>
          <w:sz w:val="18"/>
          <w:szCs w:val="18"/>
        </w:rPr>
      </w:pPr>
      <w:r w:rsidRPr="00A8777B">
        <w:rPr>
          <w:b/>
          <w:bCs/>
          <w:sz w:val="18"/>
          <w:szCs w:val="18"/>
        </w:rPr>
        <w:t>[root@ACCEDIAN-SENSOR-JO2-1 ~]# nmcli con show</w:t>
      </w:r>
    </w:p>
    <w:p w14:paraId="60635933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NAME  UUID                                  TYPE      DEVICE</w:t>
      </w:r>
    </w:p>
    <w:p w14:paraId="5E61E19A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eno1  41694b81-b146-420e-917a-15988589849d  ethernet  eno1</w:t>
      </w:r>
    </w:p>
    <w:p w14:paraId="6C18B63F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lo    28de2761-eb64-4946-8ba2-c9d2564c1f63  loopback  lo</w:t>
      </w:r>
    </w:p>
    <w:p w14:paraId="0B147EE8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eno2  025061f7-67c8-490d-9f31-87c4c695d476  ethernet  --</w:t>
      </w:r>
    </w:p>
    <w:p w14:paraId="2C55530A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eno3  11bc50b2-d157-47ad-bcbd-3bd31043973d  ethernet  --</w:t>
      </w:r>
    </w:p>
    <w:p w14:paraId="605F686B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eno4  48903d08-1dc6-409d-8cf5-3b860a7aff3e  ethernet  --</w:t>
      </w:r>
    </w:p>
    <w:p w14:paraId="4735BD24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eno5  8ab6feb2-29ad-42e7-8796-e0455b7f9dc2  ethernet  --</w:t>
      </w:r>
    </w:p>
    <w:p w14:paraId="73A5F9F9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eno6  a84b8324-e2c4-4039-a541-d189d140d1f1  ethernet  --</w:t>
      </w:r>
    </w:p>
    <w:p w14:paraId="4173B4E0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eno7  27d81bdf-e855-4978-a712-bbb840642ef7  ethernet  --</w:t>
      </w:r>
    </w:p>
    <w:p w14:paraId="0EEED31D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eno8  8a46b296-3af9-48ca-9836-c2395cd2a931  ethernet  --</w:t>
      </w:r>
    </w:p>
    <w:p w14:paraId="7B25BBED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[root@ACCEDIAN-SENSOR-JO2-1 ~]#</w:t>
      </w:r>
    </w:p>
    <w:p w14:paraId="71A75C5F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</w:p>
    <w:p w14:paraId="3C8F8A4B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</w:p>
    <w:p w14:paraId="3A777D50" w14:textId="4C0B86F9" w:rsidR="00A8777B" w:rsidRDefault="00A8777B" w:rsidP="00A8777B">
      <w:pPr>
        <w:spacing w:before="0" w:after="0"/>
        <w:ind w:left="-1985"/>
        <w:rPr>
          <w:b/>
          <w:bCs/>
          <w:color w:val="709FDB" w:themeColor="text2" w:themeTint="80"/>
          <w:sz w:val="24"/>
        </w:rPr>
      </w:pPr>
      <w:r w:rsidRPr="00A610EB">
        <w:rPr>
          <w:b/>
          <w:bCs/>
          <w:color w:val="709FDB" w:themeColor="text2" w:themeTint="80"/>
          <w:sz w:val="24"/>
        </w:rPr>
        <w:t>ACCEDIAN-SENSOR-</w:t>
      </w:r>
      <w:r>
        <w:rPr>
          <w:b/>
          <w:bCs/>
          <w:color w:val="709FDB" w:themeColor="text2" w:themeTint="80"/>
          <w:sz w:val="24"/>
        </w:rPr>
        <w:t>JO2</w:t>
      </w:r>
      <w:r w:rsidRPr="00A610EB">
        <w:rPr>
          <w:b/>
          <w:bCs/>
          <w:color w:val="709FDB" w:themeColor="text2" w:themeTint="80"/>
          <w:sz w:val="24"/>
        </w:rPr>
        <w:t>-</w:t>
      </w:r>
      <w:r>
        <w:rPr>
          <w:b/>
          <w:bCs/>
          <w:color w:val="709FDB" w:themeColor="text2" w:themeTint="80"/>
          <w:sz w:val="24"/>
        </w:rPr>
        <w:t>2</w:t>
      </w:r>
    </w:p>
    <w:p w14:paraId="16DEB6BF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</w:p>
    <w:p w14:paraId="79156D7D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</w:p>
    <w:p w14:paraId="4FB94B81" w14:textId="1F06531A" w:rsidR="00A610EB" w:rsidRPr="00A8777B" w:rsidRDefault="00A610EB" w:rsidP="00A610EB">
      <w:pPr>
        <w:spacing w:before="0" w:after="0"/>
        <w:ind w:left="-1985"/>
        <w:rPr>
          <w:b/>
          <w:bCs/>
          <w:sz w:val="18"/>
          <w:szCs w:val="18"/>
        </w:rPr>
      </w:pPr>
      <w:r w:rsidRPr="00A8777B">
        <w:rPr>
          <w:b/>
          <w:bCs/>
          <w:sz w:val="18"/>
          <w:szCs w:val="18"/>
        </w:rPr>
        <w:t>[root@ACCEDIAN-SENSOR-JO2-</w:t>
      </w:r>
      <w:r w:rsidR="00A8777B" w:rsidRPr="00A8777B">
        <w:rPr>
          <w:b/>
          <w:bCs/>
          <w:sz w:val="18"/>
          <w:szCs w:val="18"/>
        </w:rPr>
        <w:t>2</w:t>
      </w:r>
      <w:r w:rsidRPr="00A8777B">
        <w:rPr>
          <w:b/>
          <w:bCs/>
          <w:sz w:val="18"/>
          <w:szCs w:val="18"/>
        </w:rPr>
        <w:t xml:space="preserve"> ~]# cat /etc/redhat-release</w:t>
      </w:r>
    </w:p>
    <w:p w14:paraId="129286E2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Red Hat Enterprise Linux release 9.3 (Plow)</w:t>
      </w:r>
    </w:p>
    <w:p w14:paraId="5FC29BD4" w14:textId="77777777" w:rsidR="00A8777B" w:rsidRDefault="00A8777B" w:rsidP="00A610EB">
      <w:pPr>
        <w:spacing w:before="0" w:after="0"/>
        <w:ind w:left="-1985"/>
        <w:rPr>
          <w:b/>
          <w:bCs/>
          <w:sz w:val="18"/>
          <w:szCs w:val="18"/>
        </w:rPr>
      </w:pPr>
    </w:p>
    <w:p w14:paraId="1A4D389D" w14:textId="6356CD50" w:rsidR="00A610EB" w:rsidRPr="00A8777B" w:rsidRDefault="00A610EB" w:rsidP="00A610EB">
      <w:pPr>
        <w:spacing w:before="0" w:after="0"/>
        <w:ind w:left="-1985"/>
        <w:rPr>
          <w:b/>
          <w:bCs/>
          <w:sz w:val="18"/>
          <w:szCs w:val="18"/>
        </w:rPr>
      </w:pPr>
      <w:r w:rsidRPr="00A8777B">
        <w:rPr>
          <w:b/>
          <w:bCs/>
          <w:sz w:val="18"/>
          <w:szCs w:val="18"/>
        </w:rPr>
        <w:t>[root@ACCEDIAN-SENSOR-JO2-</w:t>
      </w:r>
      <w:r w:rsidR="00A8777B">
        <w:rPr>
          <w:b/>
          <w:bCs/>
          <w:sz w:val="18"/>
          <w:szCs w:val="18"/>
        </w:rPr>
        <w:t>2</w:t>
      </w:r>
      <w:r w:rsidRPr="00A8777B">
        <w:rPr>
          <w:b/>
          <w:bCs/>
          <w:sz w:val="18"/>
          <w:szCs w:val="18"/>
        </w:rPr>
        <w:t xml:space="preserve"> ~]# uname -r</w:t>
      </w:r>
    </w:p>
    <w:p w14:paraId="1F818E78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5.14.0-362.8.1.el9_3.x86_64</w:t>
      </w:r>
    </w:p>
    <w:p w14:paraId="1ED790C7" w14:textId="77777777" w:rsidR="00A8777B" w:rsidRDefault="00A8777B" w:rsidP="00A610EB">
      <w:pPr>
        <w:spacing w:before="0" w:after="0"/>
        <w:ind w:left="-1985"/>
        <w:rPr>
          <w:b/>
          <w:bCs/>
          <w:sz w:val="18"/>
          <w:szCs w:val="18"/>
        </w:rPr>
      </w:pPr>
    </w:p>
    <w:p w14:paraId="1B0F3D02" w14:textId="77777777" w:rsidR="00A8777B" w:rsidRDefault="00A8777B" w:rsidP="00A610EB">
      <w:pPr>
        <w:spacing w:before="0" w:after="0"/>
        <w:ind w:left="-1985"/>
        <w:rPr>
          <w:b/>
          <w:bCs/>
          <w:sz w:val="18"/>
          <w:szCs w:val="18"/>
        </w:rPr>
      </w:pPr>
    </w:p>
    <w:p w14:paraId="4843443F" w14:textId="2DDD3B89" w:rsidR="00A610EB" w:rsidRPr="00A8777B" w:rsidRDefault="00A610EB" w:rsidP="00A610EB">
      <w:pPr>
        <w:spacing w:before="0" w:after="0"/>
        <w:ind w:left="-1985"/>
        <w:rPr>
          <w:b/>
          <w:bCs/>
          <w:sz w:val="18"/>
          <w:szCs w:val="18"/>
        </w:rPr>
      </w:pPr>
      <w:r w:rsidRPr="00A8777B">
        <w:rPr>
          <w:b/>
          <w:bCs/>
          <w:sz w:val="18"/>
          <w:szCs w:val="18"/>
        </w:rPr>
        <w:lastRenderedPageBreak/>
        <w:t>[root@ACCEDIAN-SENSOR-JO2-</w:t>
      </w:r>
      <w:r w:rsidR="00A8777B">
        <w:rPr>
          <w:b/>
          <w:bCs/>
          <w:sz w:val="18"/>
          <w:szCs w:val="18"/>
        </w:rPr>
        <w:t>2</w:t>
      </w:r>
      <w:r w:rsidRPr="00A8777B">
        <w:rPr>
          <w:b/>
          <w:bCs/>
          <w:sz w:val="18"/>
          <w:szCs w:val="18"/>
        </w:rPr>
        <w:t xml:space="preserve"> ~]# firewall-cmd --list-ports | tr ' ' '\n'</w:t>
      </w:r>
    </w:p>
    <w:p w14:paraId="579DF6A2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21-22/tcp</w:t>
      </w:r>
    </w:p>
    <w:p w14:paraId="620B8535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53/tcp</w:t>
      </w:r>
    </w:p>
    <w:p w14:paraId="6F0232B8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80/tcp</w:t>
      </w:r>
    </w:p>
    <w:p w14:paraId="4260AF56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123/tcp</w:t>
      </w:r>
    </w:p>
    <w:p w14:paraId="12333EB3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443/tcp</w:t>
      </w:r>
    </w:p>
    <w:p w14:paraId="52F9254E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514/tcp</w:t>
      </w:r>
    </w:p>
    <w:p w14:paraId="3B18F7BB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862/tcp</w:t>
      </w:r>
    </w:p>
    <w:p w14:paraId="47E484F8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1443/tcp</w:t>
      </w:r>
    </w:p>
    <w:p w14:paraId="24CDF53D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1812/tcp</w:t>
      </w:r>
    </w:p>
    <w:p w14:paraId="0C45E228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2041/tcp</w:t>
      </w:r>
    </w:p>
    <w:p w14:paraId="7001C676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2200/tcp</w:t>
      </w:r>
    </w:p>
    <w:p w14:paraId="0F2783F9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6000/tcp</w:t>
      </w:r>
    </w:p>
    <w:p w14:paraId="79FE9888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6080-6081/tcp</w:t>
      </w:r>
    </w:p>
    <w:p w14:paraId="372E98A3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6969/tcp</w:t>
      </w:r>
    </w:p>
    <w:p w14:paraId="11A2692E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7788-7789/tcp</w:t>
      </w:r>
    </w:p>
    <w:p w14:paraId="1EA9B386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9080-9081/tcp</w:t>
      </w:r>
    </w:p>
    <w:p w14:paraId="6F58DCCA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10021/tcp</w:t>
      </w:r>
    </w:p>
    <w:p w14:paraId="3F1B2BAB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11021/tcp</w:t>
      </w:r>
    </w:p>
    <w:p w14:paraId="10670362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14040/tcp</w:t>
      </w:r>
    </w:p>
    <w:p w14:paraId="5AF98C49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44240/tcp</w:t>
      </w:r>
    </w:p>
    <w:p w14:paraId="3287A383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1-65535/udp</w:t>
      </w:r>
    </w:p>
    <w:p w14:paraId="0CDB7F9C" w14:textId="77777777" w:rsidR="00A8777B" w:rsidRDefault="00A8777B" w:rsidP="00A610EB">
      <w:pPr>
        <w:spacing w:before="0" w:after="0"/>
        <w:ind w:left="-1985"/>
        <w:rPr>
          <w:b/>
          <w:bCs/>
          <w:sz w:val="18"/>
          <w:szCs w:val="18"/>
        </w:rPr>
      </w:pPr>
    </w:p>
    <w:p w14:paraId="1898AE03" w14:textId="14188CBA" w:rsidR="00A610EB" w:rsidRPr="00A8777B" w:rsidRDefault="00A610EB" w:rsidP="00A610EB">
      <w:pPr>
        <w:spacing w:before="0" w:after="0"/>
        <w:ind w:left="-1985"/>
        <w:rPr>
          <w:b/>
          <w:bCs/>
          <w:sz w:val="18"/>
          <w:szCs w:val="18"/>
        </w:rPr>
      </w:pPr>
      <w:r w:rsidRPr="00A8777B">
        <w:rPr>
          <w:b/>
          <w:bCs/>
          <w:sz w:val="18"/>
          <w:szCs w:val="18"/>
        </w:rPr>
        <w:t>[root@ACCEDIAN-SENSOR-JO2-</w:t>
      </w:r>
      <w:r w:rsidR="00A8777B" w:rsidRPr="00A8777B">
        <w:rPr>
          <w:b/>
          <w:bCs/>
          <w:sz w:val="18"/>
          <w:szCs w:val="18"/>
        </w:rPr>
        <w:t>2</w:t>
      </w:r>
      <w:r w:rsidRPr="00A8777B">
        <w:rPr>
          <w:b/>
          <w:bCs/>
          <w:sz w:val="18"/>
          <w:szCs w:val="18"/>
        </w:rPr>
        <w:t xml:space="preserve"> ~]# rpm -qa | grep -E "qemu-kvm|libvirt"</w:t>
      </w:r>
    </w:p>
    <w:p w14:paraId="34585F44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qemu-kvm-tools-8.0.0-16.el9_3.x86_64</w:t>
      </w:r>
    </w:p>
    <w:p w14:paraId="3D4B73B1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qemu-kvm-docs-8.0.0-16.el9_3.x86_64</w:t>
      </w:r>
    </w:p>
    <w:p w14:paraId="12A22BCA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qemu-kvm-common-8.0.0-16.el9_3.x86_64</w:t>
      </w:r>
    </w:p>
    <w:p w14:paraId="727699BB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qemu-kvm-device-display-virtio-gpu-8.0.0-16.el9_3.x86_64</w:t>
      </w:r>
    </w:p>
    <w:p w14:paraId="4AF4815C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qemu-kvm-ui-opengl-8.0.0-16.el9_3.x86_64</w:t>
      </w:r>
    </w:p>
    <w:p w14:paraId="21138BF4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qemu-kvm-ui-egl-headless-8.0.0-16.el9_3.x86_64</w:t>
      </w:r>
    </w:p>
    <w:p w14:paraId="05ECC7D7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qemu-kvm-device-display-virtio-gpu-pci-8.0.0-16.el9_3.x86_64</w:t>
      </w:r>
    </w:p>
    <w:p w14:paraId="67BB3F6C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qemu-kvm-block-blkio-8.0.0-16.el9_3.x86_64</w:t>
      </w:r>
    </w:p>
    <w:p w14:paraId="157CF48B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qemu-kvm-device-display-virtio-vga-8.0.0-16.el9_3.x86_64</w:t>
      </w:r>
    </w:p>
    <w:p w14:paraId="75BE37F5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qemu-kvm-device-usb-host-8.0.0-16.el9_3.x86_64</w:t>
      </w:r>
    </w:p>
    <w:p w14:paraId="1D75AC70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qemu-kvm-device-usb-redirect-8.0.0-16.el9_3.x86_64</w:t>
      </w:r>
    </w:p>
    <w:p w14:paraId="46651709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qemu-kvm-audio-pa-8.0.0-16.el9_3.x86_64</w:t>
      </w:r>
    </w:p>
    <w:p w14:paraId="2F317FA6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qemu-kvm-core-8.0.0-16.el9_3.x86_64</w:t>
      </w:r>
    </w:p>
    <w:p w14:paraId="18FAD2CE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qemu-kvm-block-rbd-8.0.0-16.el9_3.x86_64</w:t>
      </w:r>
    </w:p>
    <w:p w14:paraId="6975F7F5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libvirt-libs-9.5.0-7.el9_3.x86_64</w:t>
      </w:r>
    </w:p>
    <w:p w14:paraId="6DB66B03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libvirt-client-9.5.0-7.el9_3.x86_64</w:t>
      </w:r>
    </w:p>
    <w:p w14:paraId="0A343958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libvirt-daemon-common-9.5.0-7.el9_3.x86_64</w:t>
      </w:r>
    </w:p>
    <w:p w14:paraId="1088A423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libvirt-daemon-driver-storage-core-9.5.0-7.el9_3.x86_64</w:t>
      </w:r>
    </w:p>
    <w:p w14:paraId="650D8AE9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libvirt-daemon-driver-network-9.5.0-7.el9_3.x86_64</w:t>
      </w:r>
    </w:p>
    <w:p w14:paraId="5396EF53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libvirt-daemon-config-network-9.5.0-7.el9_3.x86_64</w:t>
      </w:r>
    </w:p>
    <w:p w14:paraId="60682575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libvirt-daemon-driver-nwfilter-9.5.0-7.el9_3.x86_64</w:t>
      </w:r>
    </w:p>
    <w:p w14:paraId="1671DF56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libvirt-daemon-driver-secret-9.5.0-7.el9_3.x86_64</w:t>
      </w:r>
    </w:p>
    <w:p w14:paraId="299193F3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libvirt-daemon-lock-9.5.0-7.el9_3.x86_64</w:t>
      </w:r>
    </w:p>
    <w:p w14:paraId="50E5A379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libvirt-daemon-log-9.5.0-7.el9_3.x86_64</w:t>
      </w:r>
    </w:p>
    <w:p w14:paraId="14BD3CC4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libvirt-daemon-driver-qemu-9.5.0-7.el9_3.x86_64</w:t>
      </w:r>
    </w:p>
    <w:p w14:paraId="3AD0DC95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lastRenderedPageBreak/>
        <w:t>libvirt-daemon-plugin-lockd-9.5.0-7.el9_3.x86_64</w:t>
      </w:r>
    </w:p>
    <w:p w14:paraId="79AB0E80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libvirt-daemon-config-nwfilter-9.5.0-7.el9_3.x86_64</w:t>
      </w:r>
    </w:p>
    <w:p w14:paraId="3258448E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libvirt-daemon-driver-storage-disk-9.5.0-7.el9_3.x86_64</w:t>
      </w:r>
    </w:p>
    <w:p w14:paraId="7F4ABF64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libvirt-daemon-driver-storage-iscsi-9.5.0-7.el9_3.x86_64</w:t>
      </w:r>
    </w:p>
    <w:p w14:paraId="719D6E4A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libvirt-daemon-driver-storage-logical-9.5.0-7.el9_3.x86_64</w:t>
      </w:r>
    </w:p>
    <w:p w14:paraId="3F9CFC9A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libvirt-daemon-driver-storage-mpath-9.5.0-7.el9_3.x86_64</w:t>
      </w:r>
    </w:p>
    <w:p w14:paraId="04937332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libvirt-daemon-driver-storage-rbd-9.5.0-7.el9_3.x86_64</w:t>
      </w:r>
    </w:p>
    <w:p w14:paraId="27B6F113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libvirt-daemon-driver-storage-scsi-9.5.0-7.el9_3.x86_64</w:t>
      </w:r>
    </w:p>
    <w:p w14:paraId="304B2A50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libvirt-daemon-driver-storage-9.5.0-7.el9_3.x86_64</w:t>
      </w:r>
    </w:p>
    <w:p w14:paraId="4EA312AF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libvirt-daemon-driver-interface-9.5.0-7.el9_3.x86_64</w:t>
      </w:r>
    </w:p>
    <w:p w14:paraId="61109252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libvirt-daemon-driver-nodedev-9.5.0-7.el9_3.x86_64</w:t>
      </w:r>
    </w:p>
    <w:p w14:paraId="53CA5052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libvirt-daemon-proxy-9.5.0-7.el9_3.x86_64</w:t>
      </w:r>
    </w:p>
    <w:p w14:paraId="13782F49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libvirt-daemon-9.5.0-7.el9_3.x86_64</w:t>
      </w:r>
    </w:p>
    <w:p w14:paraId="04BAC0AA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libvirt-9.5.0-7.el9_3.x86_64</w:t>
      </w:r>
    </w:p>
    <w:p w14:paraId="0B7DF5A1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qemu-kvm-8.0.0-16.el9_3.x86_64</w:t>
      </w:r>
    </w:p>
    <w:p w14:paraId="7A44D9FB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python3-libvirt-9.3.0-1.el9.x86_64</w:t>
      </w:r>
    </w:p>
    <w:p w14:paraId="3E6B70BD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libvirt-glib-4.0.0-3.el9.x86_64</w:t>
      </w:r>
    </w:p>
    <w:p w14:paraId="3AD0D48F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libvirt-daemon-kvm-9.5.0-7.el9_3.x86_64</w:t>
      </w:r>
    </w:p>
    <w:p w14:paraId="787739E1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[root@ACCEDIAN-SENSOR-JO2-1 ~]# lsmod | grep kvm</w:t>
      </w:r>
    </w:p>
    <w:p w14:paraId="10F454F7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kvm_intel             479232  4</w:t>
      </w:r>
    </w:p>
    <w:p w14:paraId="086C54AF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kvm                  1327104  1 kvm_intel</w:t>
      </w:r>
    </w:p>
    <w:p w14:paraId="3EF985F5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irqbypass              16384  29 kvm</w:t>
      </w:r>
    </w:p>
    <w:p w14:paraId="39A0828E" w14:textId="77777777" w:rsidR="00A8777B" w:rsidRDefault="00A8777B" w:rsidP="00A610EB">
      <w:pPr>
        <w:spacing w:before="0" w:after="0"/>
        <w:ind w:left="-1985"/>
        <w:rPr>
          <w:sz w:val="18"/>
          <w:szCs w:val="18"/>
        </w:rPr>
      </w:pPr>
    </w:p>
    <w:p w14:paraId="0594CD51" w14:textId="4121DC08" w:rsidR="00A610EB" w:rsidRPr="00A8777B" w:rsidRDefault="00A610EB" w:rsidP="00A610EB">
      <w:pPr>
        <w:spacing w:before="0" w:after="0"/>
        <w:ind w:left="-1985"/>
        <w:rPr>
          <w:b/>
          <w:bCs/>
          <w:sz w:val="18"/>
          <w:szCs w:val="18"/>
        </w:rPr>
      </w:pPr>
      <w:r w:rsidRPr="00A8777B">
        <w:rPr>
          <w:b/>
          <w:bCs/>
          <w:sz w:val="18"/>
          <w:szCs w:val="18"/>
        </w:rPr>
        <w:t>[root@ACCEDIAN-SENSOR-JO2-</w:t>
      </w:r>
      <w:r w:rsidR="00A8777B">
        <w:rPr>
          <w:b/>
          <w:bCs/>
          <w:sz w:val="18"/>
          <w:szCs w:val="18"/>
        </w:rPr>
        <w:t>2</w:t>
      </w:r>
      <w:r w:rsidRPr="00A8777B">
        <w:rPr>
          <w:b/>
          <w:bCs/>
          <w:sz w:val="18"/>
          <w:szCs w:val="18"/>
        </w:rPr>
        <w:t xml:space="preserve"> ~]# systemctl status libvirtd</w:t>
      </w:r>
    </w:p>
    <w:p w14:paraId="38955094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○ libvirtd.service - Virtualization daemon</w:t>
      </w:r>
    </w:p>
    <w:p w14:paraId="5341016D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 xml:space="preserve">     Loaded: loaded (/usr/lib/systemd/system/libvirtd.service; enabled; preset: disabled)</w:t>
      </w:r>
    </w:p>
    <w:p w14:paraId="7FE08D42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 xml:space="preserve">     Active: inactive (dead)</w:t>
      </w:r>
    </w:p>
    <w:p w14:paraId="649814EF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TriggeredBy: ○ libvirtd-tls.socket</w:t>
      </w:r>
    </w:p>
    <w:p w14:paraId="39680DAF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 xml:space="preserve">             ○ libvirtd-tcp.socket</w:t>
      </w:r>
    </w:p>
    <w:p w14:paraId="67E1CBE3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 xml:space="preserve">             ○ libvirtd.socket</w:t>
      </w:r>
    </w:p>
    <w:p w14:paraId="5C57B115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 xml:space="preserve">             ○ libvirtd-ro.socket</w:t>
      </w:r>
    </w:p>
    <w:p w14:paraId="2B3168DE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 xml:space="preserve">             ○ libvirtd-admin.socket</w:t>
      </w:r>
    </w:p>
    <w:p w14:paraId="2190D841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 xml:space="preserve">       Docs: man:libvirtd(8)</w:t>
      </w:r>
    </w:p>
    <w:p w14:paraId="4CC4F3A7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 xml:space="preserve">             https://libvirt.org</w:t>
      </w:r>
    </w:p>
    <w:p w14:paraId="2981B80B" w14:textId="77777777" w:rsidR="00A8777B" w:rsidRDefault="00A8777B" w:rsidP="00A610EB">
      <w:pPr>
        <w:spacing w:before="0" w:after="0"/>
        <w:ind w:left="-1985"/>
        <w:rPr>
          <w:b/>
          <w:bCs/>
          <w:sz w:val="18"/>
          <w:szCs w:val="18"/>
        </w:rPr>
      </w:pPr>
    </w:p>
    <w:p w14:paraId="3AC436CB" w14:textId="74FD03A5" w:rsidR="00A610EB" w:rsidRPr="00A8777B" w:rsidRDefault="00A610EB" w:rsidP="00A610EB">
      <w:pPr>
        <w:spacing w:before="0" w:after="0"/>
        <w:ind w:left="-1985"/>
        <w:rPr>
          <w:b/>
          <w:bCs/>
          <w:sz w:val="18"/>
          <w:szCs w:val="18"/>
        </w:rPr>
      </w:pPr>
      <w:r w:rsidRPr="00A8777B">
        <w:rPr>
          <w:b/>
          <w:bCs/>
          <w:sz w:val="18"/>
          <w:szCs w:val="18"/>
        </w:rPr>
        <w:t>[root@ACCEDIAN-SENSOR-JO2-</w:t>
      </w:r>
      <w:r w:rsidR="00A8777B" w:rsidRPr="00A8777B">
        <w:rPr>
          <w:b/>
          <w:bCs/>
          <w:sz w:val="18"/>
          <w:szCs w:val="18"/>
        </w:rPr>
        <w:t>2</w:t>
      </w:r>
      <w:r w:rsidRPr="00A8777B">
        <w:rPr>
          <w:b/>
          <w:bCs/>
          <w:sz w:val="18"/>
          <w:szCs w:val="18"/>
        </w:rPr>
        <w:t xml:space="preserve"> ~]# lsblk</w:t>
      </w:r>
    </w:p>
    <w:p w14:paraId="1476DD85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NAME        MAJ:MIN RM  SIZE RO TYPE  MOUNTPOINTS</w:t>
      </w:r>
    </w:p>
    <w:p w14:paraId="2F1CEDA4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sda           8:0    0  1.1T  0 disk</w:t>
      </w:r>
    </w:p>
    <w:p w14:paraId="03D57A82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sdb           8:16   0  1.1T  0 disk</w:t>
      </w:r>
    </w:p>
    <w:p w14:paraId="2FC97D1B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sdc           8:32   0  1.1T  0 disk</w:t>
      </w:r>
    </w:p>
    <w:p w14:paraId="5FD15145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sdd           8:48   1    0B  0 disk</w:t>
      </w:r>
    </w:p>
    <w:p w14:paraId="7C27A372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nvme1n1     259:0    0  1.5T  0 disk</w:t>
      </w:r>
    </w:p>
    <w:p w14:paraId="17B65563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├─nvme1n1p1 259:1    0    8G  0 part</w:t>
      </w:r>
    </w:p>
    <w:p w14:paraId="48F66BF0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│ └─md127     9:127  0    8G  0 raid1 [SWAP]</w:t>
      </w:r>
    </w:p>
    <w:p w14:paraId="3097C023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└─nvme1n1p2 259:2    0  1.4T  0 part</w:t>
      </w:r>
    </w:p>
    <w:p w14:paraId="48B2D269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 xml:space="preserve">  └─md126     9:126  0  1.4T  0 raid1 /</w:t>
      </w:r>
    </w:p>
    <w:p w14:paraId="0F3EDBDE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nvme0n1     259:4    0  1.5T  0 disk</w:t>
      </w:r>
    </w:p>
    <w:p w14:paraId="79857F54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├─nvme0n1p1 259:5    0  600M  0 part  /boot/efi</w:t>
      </w:r>
    </w:p>
    <w:p w14:paraId="1172B5C0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├─nvme0n1p2 259:6    0    1G  0 part  /boot</w:t>
      </w:r>
    </w:p>
    <w:p w14:paraId="78B34084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lastRenderedPageBreak/>
        <w:t>├─nvme0n1p3 259:7    0    8G  0 part</w:t>
      </w:r>
    </w:p>
    <w:p w14:paraId="0FBF09E2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│ └─md127     9:127  0    8G  0 raid1 [SWAP]</w:t>
      </w:r>
    </w:p>
    <w:p w14:paraId="2EEAD561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└─nvme0n1p4 259:8    0  1.4T  0 part</w:t>
      </w:r>
    </w:p>
    <w:p w14:paraId="0208BF83" w14:textId="77777777" w:rsid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 xml:space="preserve">  └─md126     9:126  0  1.4T  0 raid1 /</w:t>
      </w:r>
    </w:p>
    <w:p w14:paraId="4E18B185" w14:textId="77777777" w:rsidR="00A8777B" w:rsidRPr="00A610EB" w:rsidRDefault="00A8777B" w:rsidP="00A610EB">
      <w:pPr>
        <w:spacing w:before="0" w:after="0"/>
        <w:ind w:left="-1985"/>
        <w:rPr>
          <w:sz w:val="18"/>
          <w:szCs w:val="18"/>
        </w:rPr>
      </w:pPr>
    </w:p>
    <w:p w14:paraId="24A7ACD4" w14:textId="713F543B" w:rsidR="00A610EB" w:rsidRPr="00A8777B" w:rsidRDefault="00A610EB" w:rsidP="00A610EB">
      <w:pPr>
        <w:spacing w:before="0" w:after="0"/>
        <w:ind w:left="-1985"/>
        <w:rPr>
          <w:b/>
          <w:bCs/>
          <w:sz w:val="18"/>
          <w:szCs w:val="18"/>
        </w:rPr>
      </w:pPr>
      <w:r w:rsidRPr="00A8777B">
        <w:rPr>
          <w:b/>
          <w:bCs/>
          <w:sz w:val="18"/>
          <w:szCs w:val="18"/>
        </w:rPr>
        <w:t>[root@ACCEDIAN-SENSOR-JO2-</w:t>
      </w:r>
      <w:r w:rsidR="00A8777B">
        <w:rPr>
          <w:b/>
          <w:bCs/>
          <w:sz w:val="18"/>
          <w:szCs w:val="18"/>
        </w:rPr>
        <w:t>2</w:t>
      </w:r>
      <w:r w:rsidRPr="00A8777B">
        <w:rPr>
          <w:b/>
          <w:bCs/>
          <w:sz w:val="18"/>
          <w:szCs w:val="18"/>
        </w:rPr>
        <w:t xml:space="preserve"> ~]# df</w:t>
      </w:r>
    </w:p>
    <w:p w14:paraId="4F9E0940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df: /mnt/vcx: Input/output error</w:t>
      </w:r>
    </w:p>
    <w:p w14:paraId="7CD5AA9F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Filesystem      1K-blocks     Used  Available Use% Mounted on</w:t>
      </w:r>
    </w:p>
    <w:p w14:paraId="2BFF95D1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devtmpfs             4096        0       4096   0% /dev</w:t>
      </w:r>
    </w:p>
    <w:p w14:paraId="072336BD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tmpfs            65557488        0   65557488   0% /dev/shm</w:t>
      </w:r>
    </w:p>
    <w:p w14:paraId="6CF7B2E5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tmpfs            26222996    19716   26203280   1% /run</w:t>
      </w:r>
    </w:p>
    <w:p w14:paraId="7596EAE8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/dev/md126     1502503040 19418872 1483084168   2% /</w:t>
      </w:r>
    </w:p>
    <w:p w14:paraId="39BEBFE4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/dev/nvme0n1p2     983040   253472     729568  26% /boot</w:t>
      </w:r>
    </w:p>
    <w:p w14:paraId="65D4602C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/dev/nvme0n1p1     613184     7140     606044   2% /boot/efi</w:t>
      </w:r>
    </w:p>
    <w:p w14:paraId="1F7A69BA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tmpfs            13111496        4   13111492   1% /run/user/0</w:t>
      </w:r>
    </w:p>
    <w:p w14:paraId="2DDCDFF9" w14:textId="77777777" w:rsidR="00A8777B" w:rsidRDefault="00A8777B" w:rsidP="00A610EB">
      <w:pPr>
        <w:spacing w:before="0" w:after="0"/>
        <w:ind w:left="-1985"/>
        <w:rPr>
          <w:b/>
          <w:bCs/>
          <w:sz w:val="18"/>
          <w:szCs w:val="18"/>
        </w:rPr>
      </w:pPr>
    </w:p>
    <w:p w14:paraId="3636D412" w14:textId="5936FEE1" w:rsidR="00A610EB" w:rsidRPr="00A8777B" w:rsidRDefault="00A610EB" w:rsidP="00A610EB">
      <w:pPr>
        <w:spacing w:before="0" w:after="0"/>
        <w:ind w:left="-1985"/>
        <w:rPr>
          <w:b/>
          <w:bCs/>
          <w:sz w:val="18"/>
          <w:szCs w:val="18"/>
        </w:rPr>
      </w:pPr>
      <w:r w:rsidRPr="00A8777B">
        <w:rPr>
          <w:b/>
          <w:bCs/>
          <w:sz w:val="18"/>
          <w:szCs w:val="18"/>
        </w:rPr>
        <w:t>[root@ACCEDIAN-SENSOR-JO2-</w:t>
      </w:r>
      <w:r w:rsidR="00A8777B">
        <w:rPr>
          <w:b/>
          <w:bCs/>
          <w:sz w:val="18"/>
          <w:szCs w:val="18"/>
        </w:rPr>
        <w:t>2</w:t>
      </w:r>
      <w:r w:rsidRPr="00A8777B">
        <w:rPr>
          <w:b/>
          <w:bCs/>
          <w:sz w:val="18"/>
          <w:szCs w:val="18"/>
        </w:rPr>
        <w:t xml:space="preserve"> ~]# nmcli con show</w:t>
      </w:r>
    </w:p>
    <w:p w14:paraId="707285A9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NAME  UUID                                  TYPE      DEVICE</w:t>
      </w:r>
    </w:p>
    <w:p w14:paraId="747E9D67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eno2  ac179839-2fb3-4d2a-8970-3c3529ab8961  ethernet  eno2</w:t>
      </w:r>
    </w:p>
    <w:p w14:paraId="38695FBF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lo    62d0b683-0ef0-4e98-aace-4a82d588f954  loopback  lo</w:t>
      </w:r>
    </w:p>
    <w:p w14:paraId="3D8AE872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eno1  bdc2b91d-6d8f-45b9-9526-a5145d5d7871  ethernet  --</w:t>
      </w:r>
    </w:p>
    <w:p w14:paraId="150430E3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eno3  9743aa47-3384-4ef0-a8c8-690824639ba6  ethernet  --</w:t>
      </w:r>
    </w:p>
    <w:p w14:paraId="5CD43547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eno4  8aabda25-95d5-4714-85b5-fc5956e8463a  ethernet  --</w:t>
      </w:r>
    </w:p>
    <w:p w14:paraId="540CC334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eno5  d037183e-84e9-4bb6-9426-0a49c3ca9f57  ethernet  --</w:t>
      </w:r>
    </w:p>
    <w:p w14:paraId="08A976A3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eno6  eaea5518-c914-455e-b3a8-361e711e08a8  ethernet  --</w:t>
      </w:r>
    </w:p>
    <w:p w14:paraId="68390F66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eno7  f10b99b8-260f-488f-b517-46b64357947f  ethernet  --</w:t>
      </w:r>
    </w:p>
    <w:p w14:paraId="7010A121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eno8  4a95382c-a6b7-4732-8b4d-ce1f9e2a6b64  ethernet  --</w:t>
      </w:r>
    </w:p>
    <w:p w14:paraId="49027077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[root@ACCEDIAN-SENSOR-JO2-1 ~]#</w:t>
      </w:r>
    </w:p>
    <w:p w14:paraId="7DA15A45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</w:p>
    <w:p w14:paraId="32110F7D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</w:p>
    <w:p w14:paraId="538C0327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</w:p>
    <w:p w14:paraId="0574BDF2" w14:textId="6DEB78F3" w:rsidR="00A8777B" w:rsidRDefault="00A8777B" w:rsidP="00A8777B">
      <w:pPr>
        <w:spacing w:before="0" w:after="0"/>
        <w:ind w:left="-1985"/>
        <w:rPr>
          <w:b/>
          <w:bCs/>
          <w:color w:val="709FDB" w:themeColor="text2" w:themeTint="80"/>
          <w:sz w:val="24"/>
        </w:rPr>
      </w:pPr>
      <w:r w:rsidRPr="00A610EB">
        <w:rPr>
          <w:b/>
          <w:bCs/>
          <w:color w:val="709FDB" w:themeColor="text2" w:themeTint="80"/>
          <w:sz w:val="24"/>
        </w:rPr>
        <w:t>ACCEDIAN-SENSOR-</w:t>
      </w:r>
      <w:r>
        <w:rPr>
          <w:b/>
          <w:bCs/>
          <w:color w:val="709FDB" w:themeColor="text2" w:themeTint="80"/>
          <w:sz w:val="24"/>
        </w:rPr>
        <w:t>MON</w:t>
      </w:r>
      <w:r w:rsidRPr="00A610EB">
        <w:rPr>
          <w:b/>
          <w:bCs/>
          <w:color w:val="709FDB" w:themeColor="text2" w:themeTint="80"/>
          <w:sz w:val="24"/>
        </w:rPr>
        <w:t>-1</w:t>
      </w:r>
    </w:p>
    <w:p w14:paraId="3D61D9B7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</w:p>
    <w:p w14:paraId="4AD61710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</w:p>
    <w:p w14:paraId="1FD7FE17" w14:textId="77777777" w:rsidR="00A610EB" w:rsidRPr="00A8777B" w:rsidRDefault="00A610EB" w:rsidP="00A610EB">
      <w:pPr>
        <w:spacing w:before="0" w:after="0"/>
        <w:ind w:left="-1985"/>
        <w:rPr>
          <w:b/>
          <w:bCs/>
          <w:sz w:val="18"/>
          <w:szCs w:val="18"/>
        </w:rPr>
      </w:pPr>
      <w:r w:rsidRPr="00A8777B">
        <w:rPr>
          <w:b/>
          <w:bCs/>
          <w:sz w:val="18"/>
          <w:szCs w:val="18"/>
        </w:rPr>
        <w:t>[root@accedian-sensor-mon-1 ~]# cat /etc/redhat-release</w:t>
      </w:r>
    </w:p>
    <w:p w14:paraId="3C3B8DED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Red Hat Enterprise Linux release 9.3 (Plow)</w:t>
      </w:r>
    </w:p>
    <w:p w14:paraId="7BFAE073" w14:textId="77777777" w:rsidR="00A8777B" w:rsidRDefault="00A8777B" w:rsidP="00A610EB">
      <w:pPr>
        <w:spacing w:before="0" w:after="0"/>
        <w:ind w:left="-1985"/>
        <w:rPr>
          <w:b/>
          <w:bCs/>
          <w:sz w:val="18"/>
          <w:szCs w:val="18"/>
        </w:rPr>
      </w:pPr>
    </w:p>
    <w:p w14:paraId="53C08135" w14:textId="7D8BEC73" w:rsidR="00A610EB" w:rsidRPr="00A8777B" w:rsidRDefault="00A610EB" w:rsidP="00A610EB">
      <w:pPr>
        <w:spacing w:before="0" w:after="0"/>
        <w:ind w:left="-1985"/>
        <w:rPr>
          <w:b/>
          <w:bCs/>
          <w:sz w:val="18"/>
          <w:szCs w:val="18"/>
        </w:rPr>
      </w:pPr>
      <w:r w:rsidRPr="00A8777B">
        <w:rPr>
          <w:b/>
          <w:bCs/>
          <w:sz w:val="18"/>
          <w:szCs w:val="18"/>
        </w:rPr>
        <w:t>[root@accedian-sensor-mon-1 ~]# uname -r</w:t>
      </w:r>
    </w:p>
    <w:p w14:paraId="1B29AC5E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5.14.0-362.8.1.el9_3.x86_64</w:t>
      </w:r>
    </w:p>
    <w:p w14:paraId="1FDF8E3A" w14:textId="77777777" w:rsidR="00A8777B" w:rsidRDefault="00A8777B" w:rsidP="00A610EB">
      <w:pPr>
        <w:spacing w:before="0" w:after="0"/>
        <w:ind w:left="-1985"/>
        <w:rPr>
          <w:b/>
          <w:bCs/>
          <w:sz w:val="18"/>
          <w:szCs w:val="18"/>
        </w:rPr>
      </w:pPr>
    </w:p>
    <w:p w14:paraId="28C64B05" w14:textId="62819289" w:rsidR="00A610EB" w:rsidRPr="00A8777B" w:rsidRDefault="00A610EB" w:rsidP="00A610EB">
      <w:pPr>
        <w:spacing w:before="0" w:after="0"/>
        <w:ind w:left="-1985"/>
        <w:rPr>
          <w:b/>
          <w:bCs/>
          <w:sz w:val="18"/>
          <w:szCs w:val="18"/>
        </w:rPr>
      </w:pPr>
      <w:r w:rsidRPr="00A8777B">
        <w:rPr>
          <w:b/>
          <w:bCs/>
          <w:sz w:val="18"/>
          <w:szCs w:val="18"/>
        </w:rPr>
        <w:t>[root@accedian-sensor-mon-1 ~]# firewall-cmd --list-ports | tr ' ' '\n'</w:t>
      </w:r>
    </w:p>
    <w:p w14:paraId="5A38D37C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20/tcp</w:t>
      </w:r>
    </w:p>
    <w:p w14:paraId="51161FA0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21/tcp</w:t>
      </w:r>
    </w:p>
    <w:p w14:paraId="58C82653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22/tcp</w:t>
      </w:r>
    </w:p>
    <w:p w14:paraId="117318E5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80/tcp</w:t>
      </w:r>
    </w:p>
    <w:p w14:paraId="078EBB66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443/tcp</w:t>
      </w:r>
    </w:p>
    <w:p w14:paraId="09B7DFFF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514/tcp</w:t>
      </w:r>
    </w:p>
    <w:p w14:paraId="6E18E5FE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862/tcp</w:t>
      </w:r>
    </w:p>
    <w:p w14:paraId="4C3C2F7E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1443/tcp</w:t>
      </w:r>
    </w:p>
    <w:p w14:paraId="3BF6D61B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lastRenderedPageBreak/>
        <w:t>1812/tcp</w:t>
      </w:r>
    </w:p>
    <w:p w14:paraId="0780A1C7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2041/tcp</w:t>
      </w:r>
    </w:p>
    <w:p w14:paraId="6CCB0C35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2200/tcp</w:t>
      </w:r>
    </w:p>
    <w:p w14:paraId="44A040F1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6000/tcp</w:t>
      </w:r>
    </w:p>
    <w:p w14:paraId="52E848C6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6080-6081/tcp</w:t>
      </w:r>
    </w:p>
    <w:p w14:paraId="343CAAFF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6969/tcp</w:t>
      </w:r>
    </w:p>
    <w:p w14:paraId="1678D507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7788-7789/tcp</w:t>
      </w:r>
    </w:p>
    <w:p w14:paraId="34911F99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9080-9081/tcp</w:t>
      </w:r>
    </w:p>
    <w:p w14:paraId="3E75F0F2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10021/tcp</w:t>
      </w:r>
    </w:p>
    <w:p w14:paraId="4DA94EE0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11021/tcp</w:t>
      </w:r>
    </w:p>
    <w:p w14:paraId="7343D4D8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14040/tcp</w:t>
      </w:r>
    </w:p>
    <w:p w14:paraId="0C494AC6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44240/tcp</w:t>
      </w:r>
    </w:p>
    <w:p w14:paraId="72C63B69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1-65535/udp</w:t>
      </w:r>
    </w:p>
    <w:p w14:paraId="27294FD9" w14:textId="77777777" w:rsidR="00A8777B" w:rsidRDefault="00A8777B" w:rsidP="00A610EB">
      <w:pPr>
        <w:spacing w:before="0" w:after="0"/>
        <w:ind w:left="-1985"/>
        <w:rPr>
          <w:b/>
          <w:bCs/>
          <w:sz w:val="18"/>
          <w:szCs w:val="18"/>
        </w:rPr>
      </w:pPr>
    </w:p>
    <w:p w14:paraId="39E20ECD" w14:textId="5E601598" w:rsidR="00A610EB" w:rsidRPr="00A8777B" w:rsidRDefault="00A610EB" w:rsidP="00A610EB">
      <w:pPr>
        <w:spacing w:before="0" w:after="0"/>
        <w:ind w:left="-1985"/>
        <w:rPr>
          <w:b/>
          <w:bCs/>
          <w:sz w:val="18"/>
          <w:szCs w:val="18"/>
        </w:rPr>
      </w:pPr>
      <w:r w:rsidRPr="00A8777B">
        <w:rPr>
          <w:b/>
          <w:bCs/>
          <w:sz w:val="18"/>
          <w:szCs w:val="18"/>
        </w:rPr>
        <w:t>[root@accedian-sensor-mon-1 ~]# rpm -qa | grep -E "qemu-kvm|libvirt"</w:t>
      </w:r>
    </w:p>
    <w:p w14:paraId="305E986E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qemu-kvm-tools-8.0.0-16.el9_3.x86_64</w:t>
      </w:r>
    </w:p>
    <w:p w14:paraId="380A7227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qemu-kvm-docs-8.0.0-16.el9_3.x86_64</w:t>
      </w:r>
    </w:p>
    <w:p w14:paraId="03CA12DF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qemu-kvm-common-8.0.0-16.el9_3.x86_64</w:t>
      </w:r>
    </w:p>
    <w:p w14:paraId="7A429A2C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qemu-kvm-device-display-virtio-gpu-8.0.0-16.el9_3.x86_64</w:t>
      </w:r>
    </w:p>
    <w:p w14:paraId="68218DC8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qemu-kvm-ui-opengl-8.0.0-16.el9_3.x86_64</w:t>
      </w:r>
    </w:p>
    <w:p w14:paraId="6A491EF9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qemu-kvm-ui-egl-headless-8.0.0-16.el9_3.x86_64</w:t>
      </w:r>
    </w:p>
    <w:p w14:paraId="12363730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qemu-kvm-device-display-virtio-gpu-pci-8.0.0-16.el9_3.x86_64</w:t>
      </w:r>
    </w:p>
    <w:p w14:paraId="44EFE229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qemu-kvm-block-blkio-8.0.0-16.el9_3.x86_64</w:t>
      </w:r>
    </w:p>
    <w:p w14:paraId="41C421CD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qemu-kvm-device-display-virtio-vga-8.0.0-16.el9_3.x86_64</w:t>
      </w:r>
    </w:p>
    <w:p w14:paraId="1C518653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qemu-kvm-device-usb-host-8.0.0-16.el9_3.x86_64</w:t>
      </w:r>
    </w:p>
    <w:p w14:paraId="7E9AD140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qemu-kvm-device-usb-redirect-8.0.0-16.el9_3.x86_64</w:t>
      </w:r>
    </w:p>
    <w:p w14:paraId="145A7FCF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qemu-kvm-audio-pa-8.0.0-16.el9_3.x86_64</w:t>
      </w:r>
    </w:p>
    <w:p w14:paraId="6EE5EFE7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qemu-kvm-core-8.0.0-16.el9_3.x86_64</w:t>
      </w:r>
    </w:p>
    <w:p w14:paraId="06316A9B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qemu-kvm-block-rbd-8.0.0-16.el9_3.x86_64</w:t>
      </w:r>
    </w:p>
    <w:p w14:paraId="30D36F30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libvirt-libs-9.5.0-7.el9_3.x86_64</w:t>
      </w:r>
    </w:p>
    <w:p w14:paraId="3A5D44BA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libvirt-client-9.5.0-7.el9_3.x86_64</w:t>
      </w:r>
    </w:p>
    <w:p w14:paraId="27226791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libvirt-daemon-common-9.5.0-7.el9_3.x86_64</w:t>
      </w:r>
    </w:p>
    <w:p w14:paraId="6DEBF0E7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libvirt-daemon-driver-storage-core-9.5.0-7.el9_3.x86_64</w:t>
      </w:r>
    </w:p>
    <w:p w14:paraId="0F85B5D9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libvirt-daemon-driver-network-9.5.0-7.el9_3.x86_64</w:t>
      </w:r>
    </w:p>
    <w:p w14:paraId="179DF6EA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libvirt-daemon-driver-nwfilter-9.5.0-7.el9_3.x86_64</w:t>
      </w:r>
    </w:p>
    <w:p w14:paraId="22162183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libvirt-daemon-lock-9.5.0-7.el9_3.x86_64</w:t>
      </w:r>
    </w:p>
    <w:p w14:paraId="46106266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libvirt-daemon-log-9.5.0-7.el9_3.x86_64</w:t>
      </w:r>
    </w:p>
    <w:p w14:paraId="7D9BCBA7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libvirt-daemon-driver-qemu-9.5.0-7.el9_3.x86_64</w:t>
      </w:r>
    </w:p>
    <w:p w14:paraId="5CE0B562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libvirt-daemon-plugin-lockd-9.5.0-7.el9_3.x86_64</w:t>
      </w:r>
    </w:p>
    <w:p w14:paraId="339B6A36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libvirt-daemon-config-nwfilter-9.5.0-7.el9_3.x86_64</w:t>
      </w:r>
    </w:p>
    <w:p w14:paraId="6C466BE3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libvirt-daemon-config-network-9.5.0-7.el9_3.x86_64</w:t>
      </w:r>
    </w:p>
    <w:p w14:paraId="64A5CE3C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libvirt-daemon-driver-storage-disk-9.5.0-7.el9_3.x86_64</w:t>
      </w:r>
    </w:p>
    <w:p w14:paraId="47E5CDDB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libvirt-daemon-driver-storage-iscsi-9.5.0-7.el9_3.x86_64</w:t>
      </w:r>
    </w:p>
    <w:p w14:paraId="56172047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libvirt-daemon-driver-storage-logical-9.5.0-7.el9_3.x86_64</w:t>
      </w:r>
    </w:p>
    <w:p w14:paraId="503E15D7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libvirt-daemon-driver-storage-mpath-9.5.0-7.el9_3.x86_64</w:t>
      </w:r>
    </w:p>
    <w:p w14:paraId="78D8AEF8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libvirt-daemon-driver-storage-rbd-9.5.0-7.el9_3.x86_64</w:t>
      </w:r>
    </w:p>
    <w:p w14:paraId="2BBD6671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libvirt-daemon-driver-storage-scsi-9.5.0-7.el9_3.x86_64</w:t>
      </w:r>
    </w:p>
    <w:p w14:paraId="1C0FCAC1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libvirt-daemon-driver-storage-9.5.0-7.el9_3.x86_64</w:t>
      </w:r>
    </w:p>
    <w:p w14:paraId="24E20F74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libvirt-daemon-driver-interface-9.5.0-7.el9_3.x86_64</w:t>
      </w:r>
    </w:p>
    <w:p w14:paraId="0F77979B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lastRenderedPageBreak/>
        <w:t>libvirt-daemon-driver-nodedev-9.5.0-7.el9_3.x86_64</w:t>
      </w:r>
    </w:p>
    <w:p w14:paraId="79FFCD34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libvirt-daemon-driver-secret-9.5.0-7.el9_3.x86_64</w:t>
      </w:r>
    </w:p>
    <w:p w14:paraId="6570310F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libvirt-daemon-proxy-9.5.0-7.el9_3.x86_64</w:t>
      </w:r>
    </w:p>
    <w:p w14:paraId="1C16FF51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libvirt-daemon-9.5.0-7.el9_3.x86_64</w:t>
      </w:r>
    </w:p>
    <w:p w14:paraId="394D8B5C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python3-libvirt-9.3.0-1.el9.x86_64</w:t>
      </w:r>
    </w:p>
    <w:p w14:paraId="6EE82674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libvirt-9.5.0-7.el9_3.x86_64</w:t>
      </w:r>
    </w:p>
    <w:p w14:paraId="5B182EC5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qemu-kvm-8.0.0-16.el9_3.x86_64</w:t>
      </w:r>
    </w:p>
    <w:p w14:paraId="49C71482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libvirt-glib-4.0.0-3.el9.x86_64</w:t>
      </w:r>
    </w:p>
    <w:p w14:paraId="756A8A01" w14:textId="77777777" w:rsid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libvirt-daemon-kvm-9.5.0-7.el9_3.x86_64</w:t>
      </w:r>
    </w:p>
    <w:p w14:paraId="61CB9988" w14:textId="77777777" w:rsidR="00A8777B" w:rsidRPr="00A610EB" w:rsidRDefault="00A8777B" w:rsidP="00A610EB">
      <w:pPr>
        <w:spacing w:before="0" w:after="0"/>
        <w:ind w:left="-1985"/>
        <w:rPr>
          <w:sz w:val="18"/>
          <w:szCs w:val="18"/>
        </w:rPr>
      </w:pPr>
    </w:p>
    <w:p w14:paraId="133D2CD8" w14:textId="77777777" w:rsidR="00A610EB" w:rsidRPr="00A8777B" w:rsidRDefault="00A610EB" w:rsidP="00A610EB">
      <w:pPr>
        <w:spacing w:before="0" w:after="0"/>
        <w:ind w:left="-1985"/>
        <w:rPr>
          <w:b/>
          <w:bCs/>
          <w:sz w:val="18"/>
          <w:szCs w:val="18"/>
        </w:rPr>
      </w:pPr>
      <w:r w:rsidRPr="00A8777B">
        <w:rPr>
          <w:b/>
          <w:bCs/>
          <w:sz w:val="18"/>
          <w:szCs w:val="18"/>
        </w:rPr>
        <w:t>[root@accedian-sensor-mon-1 ~]# lsmod | grep kvm</w:t>
      </w:r>
    </w:p>
    <w:p w14:paraId="2CEE2446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kvm_intel             479232  4</w:t>
      </w:r>
    </w:p>
    <w:p w14:paraId="46F2680C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kvm                  1327104  1 kvm_intel</w:t>
      </w:r>
    </w:p>
    <w:p w14:paraId="5C8E6D4C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irqbypass              16384  29 kvm</w:t>
      </w:r>
    </w:p>
    <w:p w14:paraId="2794F1B6" w14:textId="77777777" w:rsidR="00A8777B" w:rsidRDefault="00A8777B" w:rsidP="00A610EB">
      <w:pPr>
        <w:spacing w:before="0" w:after="0"/>
        <w:ind w:left="-1985"/>
        <w:rPr>
          <w:b/>
          <w:bCs/>
          <w:sz w:val="18"/>
          <w:szCs w:val="18"/>
        </w:rPr>
      </w:pPr>
    </w:p>
    <w:p w14:paraId="5F03EDC0" w14:textId="5ACDE347" w:rsidR="00A610EB" w:rsidRPr="00A8777B" w:rsidRDefault="00A610EB" w:rsidP="00A610EB">
      <w:pPr>
        <w:spacing w:before="0" w:after="0"/>
        <w:ind w:left="-1985"/>
        <w:rPr>
          <w:b/>
          <w:bCs/>
          <w:sz w:val="18"/>
          <w:szCs w:val="18"/>
        </w:rPr>
      </w:pPr>
      <w:r w:rsidRPr="00A8777B">
        <w:rPr>
          <w:b/>
          <w:bCs/>
          <w:sz w:val="18"/>
          <w:szCs w:val="18"/>
        </w:rPr>
        <w:t>[root@accedian-sensor-mon-1 ~]# systemctl status libvirtd</w:t>
      </w:r>
    </w:p>
    <w:p w14:paraId="34C4C33B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○ libvirtd.service - Virtualization daemon</w:t>
      </w:r>
    </w:p>
    <w:p w14:paraId="7B827829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 xml:space="preserve">     Loaded: loaded (/usr/lib/systemd/system/libvirtd.service; enabled; preset: disabled)</w:t>
      </w:r>
    </w:p>
    <w:p w14:paraId="5748B2E8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 xml:space="preserve">     Active: inactive (dead)</w:t>
      </w:r>
    </w:p>
    <w:p w14:paraId="1B044B6B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TriggeredBy: ○ libvirtd-ro.socket</w:t>
      </w:r>
    </w:p>
    <w:p w14:paraId="0ECE193F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 xml:space="preserve">             ○ libvirtd.socket</w:t>
      </w:r>
    </w:p>
    <w:p w14:paraId="13AB4368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 xml:space="preserve">             ○ libvirtd-tls.socket</w:t>
      </w:r>
    </w:p>
    <w:p w14:paraId="2C45A521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 xml:space="preserve">             ○ libvirtd-admin.socket</w:t>
      </w:r>
    </w:p>
    <w:p w14:paraId="06DCAD3F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 xml:space="preserve">             ○ libvirtd-tcp.socket</w:t>
      </w:r>
    </w:p>
    <w:p w14:paraId="5AEEFD96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 xml:space="preserve">       Docs: man:libvirtd(8)</w:t>
      </w:r>
    </w:p>
    <w:p w14:paraId="1D834A12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 xml:space="preserve">             https://libvirt.org</w:t>
      </w:r>
    </w:p>
    <w:p w14:paraId="44881855" w14:textId="77777777" w:rsidR="00A8777B" w:rsidRDefault="00A8777B" w:rsidP="00A610EB">
      <w:pPr>
        <w:spacing w:before="0" w:after="0"/>
        <w:ind w:left="-1985"/>
        <w:rPr>
          <w:b/>
          <w:bCs/>
          <w:sz w:val="18"/>
          <w:szCs w:val="18"/>
        </w:rPr>
      </w:pPr>
    </w:p>
    <w:p w14:paraId="50BD6191" w14:textId="1809A192" w:rsidR="00A610EB" w:rsidRPr="00A8777B" w:rsidRDefault="00A610EB" w:rsidP="00A610EB">
      <w:pPr>
        <w:spacing w:before="0" w:after="0"/>
        <w:ind w:left="-1985"/>
        <w:rPr>
          <w:b/>
          <w:bCs/>
          <w:sz w:val="18"/>
          <w:szCs w:val="18"/>
        </w:rPr>
      </w:pPr>
      <w:r w:rsidRPr="00A8777B">
        <w:rPr>
          <w:b/>
          <w:bCs/>
          <w:sz w:val="18"/>
          <w:szCs w:val="18"/>
        </w:rPr>
        <w:t>[root@accedian-sensor-mon-1 ~]# lsblk</w:t>
      </w:r>
    </w:p>
    <w:p w14:paraId="0C54C707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NAME      MAJ:MIN RM   SIZE RO TYPE  MOUNTPOINTS</w:t>
      </w:r>
    </w:p>
    <w:p w14:paraId="2B6418BB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sda         8:0    0 447.1G  0 disk</w:t>
      </w:r>
    </w:p>
    <w:p w14:paraId="3A1598D3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├─sda1      8:1    0   600M  0 part  /boot/efi</w:t>
      </w:r>
    </w:p>
    <w:p w14:paraId="699496CA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├─sda2      8:2    0     1G  0 part  /boot</w:t>
      </w:r>
    </w:p>
    <w:p w14:paraId="0469AFCF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├─sda3      8:3    0  15.6G  0 part</w:t>
      </w:r>
    </w:p>
    <w:p w14:paraId="658A454E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│ └─md127   9:127  0  15.6G  0 raid1 [SWAP]</w:t>
      </w:r>
    </w:p>
    <w:p w14:paraId="0491A884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└─sda4      8:4    0 429.9G  0 part</w:t>
      </w:r>
    </w:p>
    <w:p w14:paraId="62FA87FF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 xml:space="preserve">  └─md126   9:126  0 429.8G  0 raid1 /</w:t>
      </w:r>
    </w:p>
    <w:p w14:paraId="40403CBF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sdb         8:16   0 447.1G  0 disk</w:t>
      </w:r>
    </w:p>
    <w:p w14:paraId="7B672F91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├─sdb1      8:17   0  15.6G  0 part</w:t>
      </w:r>
    </w:p>
    <w:p w14:paraId="4098D91E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│ └─md127   9:127  0  15.6G  0 raid1 [SWAP]</w:t>
      </w:r>
    </w:p>
    <w:p w14:paraId="42CE2F16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└─sdb2      8:18   0 429.9G  0 part</w:t>
      </w:r>
    </w:p>
    <w:p w14:paraId="7AF13B00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 xml:space="preserve">  └─md126   9:126  0 429.8G  0 raid1 /</w:t>
      </w:r>
    </w:p>
    <w:p w14:paraId="721C6590" w14:textId="77777777" w:rsidR="00A8777B" w:rsidRDefault="00A8777B" w:rsidP="00A610EB">
      <w:pPr>
        <w:spacing w:before="0" w:after="0"/>
        <w:ind w:left="-1985"/>
        <w:rPr>
          <w:b/>
          <w:bCs/>
          <w:sz w:val="18"/>
          <w:szCs w:val="18"/>
        </w:rPr>
      </w:pPr>
    </w:p>
    <w:p w14:paraId="1371714E" w14:textId="341A5ADB" w:rsidR="00A610EB" w:rsidRPr="00A8777B" w:rsidRDefault="00A610EB" w:rsidP="00A610EB">
      <w:pPr>
        <w:spacing w:before="0" w:after="0"/>
        <w:ind w:left="-1985"/>
        <w:rPr>
          <w:b/>
          <w:bCs/>
          <w:sz w:val="18"/>
          <w:szCs w:val="18"/>
        </w:rPr>
      </w:pPr>
      <w:r w:rsidRPr="00A8777B">
        <w:rPr>
          <w:b/>
          <w:bCs/>
          <w:sz w:val="18"/>
          <w:szCs w:val="18"/>
        </w:rPr>
        <w:t>[root@accedian-sensor-mon-1 ~]# df</w:t>
      </w:r>
    </w:p>
    <w:p w14:paraId="02146C05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Filesystem     1K-blocks    Used Available Use% Mounted on</w:t>
      </w:r>
    </w:p>
    <w:p w14:paraId="6480B582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devtmpfs            4096       0      4096   0% /dev</w:t>
      </w:r>
    </w:p>
    <w:p w14:paraId="38C03730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tmpfs           16148888       0  16148888   0% /dev/shm</w:t>
      </w:r>
    </w:p>
    <w:p w14:paraId="4111F9B0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tmpfs            6459556    9584   6449972   1% /run</w:t>
      </w:r>
    </w:p>
    <w:p w14:paraId="69A4B930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/dev/md126     450482268 8353180 442129088   2% /</w:t>
      </w:r>
    </w:p>
    <w:p w14:paraId="6F6167FC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/dev/sda2         983040  256072    726968  27% /boot</w:t>
      </w:r>
    </w:p>
    <w:p w14:paraId="06DF30ED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lastRenderedPageBreak/>
        <w:t>/dev/sda1         613160    7140    606020   2% /boot/efi</w:t>
      </w:r>
    </w:p>
    <w:p w14:paraId="3B64A9AC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tmpfs            3229776       4   3229772   1% /run/user/0</w:t>
      </w:r>
    </w:p>
    <w:p w14:paraId="0023461F" w14:textId="77777777" w:rsidR="00A8777B" w:rsidRDefault="00A8777B" w:rsidP="00A610EB">
      <w:pPr>
        <w:spacing w:before="0" w:after="0"/>
        <w:ind w:left="-1985"/>
        <w:rPr>
          <w:b/>
          <w:bCs/>
          <w:sz w:val="18"/>
          <w:szCs w:val="18"/>
        </w:rPr>
      </w:pPr>
    </w:p>
    <w:p w14:paraId="1FCE0075" w14:textId="467135A1" w:rsidR="00A610EB" w:rsidRPr="00A8777B" w:rsidRDefault="00A610EB" w:rsidP="00A610EB">
      <w:pPr>
        <w:spacing w:before="0" w:after="0"/>
        <w:ind w:left="-1985"/>
        <w:rPr>
          <w:b/>
          <w:bCs/>
          <w:sz w:val="18"/>
          <w:szCs w:val="18"/>
        </w:rPr>
      </w:pPr>
      <w:r w:rsidRPr="00A8777B">
        <w:rPr>
          <w:b/>
          <w:bCs/>
          <w:sz w:val="18"/>
          <w:szCs w:val="18"/>
        </w:rPr>
        <w:t>[root@accedian-sensor-mon-1 ~]# nmcli con show</w:t>
      </w:r>
    </w:p>
    <w:p w14:paraId="3CF43B3B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NAME     UUID                                  TYPE      DEVICE</w:t>
      </w:r>
    </w:p>
    <w:p w14:paraId="00911F27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ens15f1  8913617f-10da-45f7-ad1b-8cb2aa0c3068  ethernet  ens15f1</w:t>
      </w:r>
    </w:p>
    <w:p w14:paraId="5A64D10A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lo       40f7c293-82cb-47a8-be6e-e2da080a5bca  loopback  lo</w:t>
      </w:r>
    </w:p>
    <w:p w14:paraId="68B45D79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ens15f0  b47a67cb-32c4-43c4-8bca-b9df57462289  ethernet  --</w:t>
      </w:r>
    </w:p>
    <w:p w14:paraId="6A72E563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ens1f0   0c4c0057-d67f-465f-9aa2-768e5d988865  ethernet  --</w:t>
      </w:r>
    </w:p>
    <w:p w14:paraId="54D6FF86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ens1f1   58d3b7bd-1c37-4b69-a649-24c69aacbfc6  ethernet  --</w:t>
      </w:r>
    </w:p>
    <w:p w14:paraId="57159B7C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[root@accedian-sensor-mon-1 ~]#</w:t>
      </w:r>
    </w:p>
    <w:p w14:paraId="72FABBC9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</w:p>
    <w:p w14:paraId="53A1B8B2" w14:textId="2DE1AF85" w:rsidR="00A8777B" w:rsidRDefault="00A8777B" w:rsidP="00A8777B">
      <w:pPr>
        <w:spacing w:before="0" w:after="0"/>
        <w:ind w:left="-1985"/>
        <w:rPr>
          <w:b/>
          <w:bCs/>
          <w:color w:val="709FDB" w:themeColor="text2" w:themeTint="80"/>
          <w:sz w:val="24"/>
        </w:rPr>
      </w:pPr>
      <w:r w:rsidRPr="00A610EB">
        <w:rPr>
          <w:b/>
          <w:bCs/>
          <w:color w:val="709FDB" w:themeColor="text2" w:themeTint="80"/>
          <w:sz w:val="24"/>
        </w:rPr>
        <w:t>ACCEDIAN-SENSOR-</w:t>
      </w:r>
      <w:r>
        <w:rPr>
          <w:b/>
          <w:bCs/>
          <w:color w:val="709FDB" w:themeColor="text2" w:themeTint="80"/>
          <w:sz w:val="24"/>
        </w:rPr>
        <w:t>ASU</w:t>
      </w:r>
      <w:r w:rsidRPr="00A610EB">
        <w:rPr>
          <w:b/>
          <w:bCs/>
          <w:color w:val="709FDB" w:themeColor="text2" w:themeTint="80"/>
          <w:sz w:val="24"/>
        </w:rPr>
        <w:t>-1</w:t>
      </w:r>
    </w:p>
    <w:p w14:paraId="06B53A5E" w14:textId="77777777" w:rsidR="00A8777B" w:rsidRDefault="00A8777B" w:rsidP="00A8777B">
      <w:pPr>
        <w:spacing w:before="0" w:after="0"/>
        <w:ind w:left="-1985"/>
        <w:rPr>
          <w:b/>
          <w:bCs/>
          <w:color w:val="709FDB" w:themeColor="text2" w:themeTint="80"/>
          <w:sz w:val="24"/>
        </w:rPr>
      </w:pPr>
    </w:p>
    <w:p w14:paraId="31150421" w14:textId="77777777" w:rsidR="00A610EB" w:rsidRPr="00A8777B" w:rsidRDefault="00A610EB" w:rsidP="00A610EB">
      <w:pPr>
        <w:spacing w:before="0" w:after="0"/>
        <w:ind w:left="-1985"/>
        <w:rPr>
          <w:b/>
          <w:bCs/>
          <w:sz w:val="18"/>
          <w:szCs w:val="18"/>
        </w:rPr>
      </w:pPr>
      <w:r w:rsidRPr="00A8777B">
        <w:rPr>
          <w:b/>
          <w:bCs/>
          <w:sz w:val="18"/>
          <w:szCs w:val="18"/>
        </w:rPr>
        <w:t>[root@ACCEDIAN-SENSOR-ASU-1 ~]# cat /etc/redhat-release</w:t>
      </w:r>
    </w:p>
    <w:p w14:paraId="0E4C38F0" w14:textId="77777777" w:rsid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Red Hat Enterprise Linux release 9.3 (Plow)</w:t>
      </w:r>
    </w:p>
    <w:p w14:paraId="413778CD" w14:textId="77777777" w:rsidR="00A8777B" w:rsidRPr="00A610EB" w:rsidRDefault="00A8777B" w:rsidP="00A610EB">
      <w:pPr>
        <w:spacing w:before="0" w:after="0"/>
        <w:ind w:left="-1985"/>
        <w:rPr>
          <w:sz w:val="18"/>
          <w:szCs w:val="18"/>
        </w:rPr>
      </w:pPr>
    </w:p>
    <w:p w14:paraId="1D310597" w14:textId="77777777" w:rsidR="00A610EB" w:rsidRPr="00A8777B" w:rsidRDefault="00A610EB" w:rsidP="00A610EB">
      <w:pPr>
        <w:spacing w:before="0" w:after="0"/>
        <w:ind w:left="-1985"/>
        <w:rPr>
          <w:b/>
          <w:bCs/>
          <w:sz w:val="18"/>
          <w:szCs w:val="18"/>
        </w:rPr>
      </w:pPr>
      <w:r w:rsidRPr="00A8777B">
        <w:rPr>
          <w:b/>
          <w:bCs/>
          <w:sz w:val="18"/>
          <w:szCs w:val="18"/>
        </w:rPr>
        <w:t>[root@ACCEDIAN-SENSOR-ASU-1 ~]# uname -r</w:t>
      </w:r>
    </w:p>
    <w:p w14:paraId="7CB02062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5.14.0-362.8.1.el9_3.x86_64</w:t>
      </w:r>
    </w:p>
    <w:p w14:paraId="213F966D" w14:textId="77777777" w:rsidR="00A8777B" w:rsidRDefault="00A8777B" w:rsidP="00A610EB">
      <w:pPr>
        <w:spacing w:before="0" w:after="0"/>
        <w:ind w:left="-1985"/>
        <w:rPr>
          <w:b/>
          <w:bCs/>
          <w:sz w:val="18"/>
          <w:szCs w:val="18"/>
        </w:rPr>
      </w:pPr>
    </w:p>
    <w:p w14:paraId="0BD74817" w14:textId="08222705" w:rsidR="00A610EB" w:rsidRPr="00A8777B" w:rsidRDefault="00A610EB" w:rsidP="00A610EB">
      <w:pPr>
        <w:spacing w:before="0" w:after="0"/>
        <w:ind w:left="-1985"/>
        <w:rPr>
          <w:b/>
          <w:bCs/>
          <w:sz w:val="18"/>
          <w:szCs w:val="18"/>
        </w:rPr>
      </w:pPr>
      <w:r w:rsidRPr="00A8777B">
        <w:rPr>
          <w:b/>
          <w:bCs/>
          <w:sz w:val="18"/>
          <w:szCs w:val="18"/>
        </w:rPr>
        <w:t>[root@ACCEDIAN-SENSOR-ASU-1 ~]# firewall-cmd --list-ports | tr ' ' '\n'</w:t>
      </w:r>
    </w:p>
    <w:p w14:paraId="5CF550D4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21/tcp</w:t>
      </w:r>
    </w:p>
    <w:p w14:paraId="4A2AB0E1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22/tcp</w:t>
      </w:r>
    </w:p>
    <w:p w14:paraId="62D075BD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80/tcp</w:t>
      </w:r>
    </w:p>
    <w:p w14:paraId="7241B0DE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443/tcp</w:t>
      </w:r>
    </w:p>
    <w:p w14:paraId="5D2B335A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862/tcp</w:t>
      </w:r>
    </w:p>
    <w:p w14:paraId="5D5DE387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2041/tcp</w:t>
      </w:r>
    </w:p>
    <w:p w14:paraId="75EE9818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2200/tcp</w:t>
      </w:r>
    </w:p>
    <w:p w14:paraId="5D4DB9B1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6080/tcp</w:t>
      </w:r>
    </w:p>
    <w:p w14:paraId="09D9A793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6081/tcp</w:t>
      </w:r>
    </w:p>
    <w:p w14:paraId="7DFE77EF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6969/tcp</w:t>
      </w:r>
    </w:p>
    <w:p w14:paraId="264BFB3F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7788-7789/tcp</w:t>
      </w:r>
    </w:p>
    <w:p w14:paraId="4BF25742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8793/tcp</w:t>
      </w:r>
    </w:p>
    <w:p w14:paraId="2B0A61BC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9080-9081/tcp</w:t>
      </w:r>
    </w:p>
    <w:p w14:paraId="48542C35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10021/tcp</w:t>
      </w:r>
    </w:p>
    <w:p w14:paraId="6030CEF5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11021/tcp</w:t>
      </w:r>
    </w:p>
    <w:p w14:paraId="4B8087D0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14040/tcp</w:t>
      </w:r>
    </w:p>
    <w:p w14:paraId="1CE7053D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44240/tcp</w:t>
      </w:r>
    </w:p>
    <w:p w14:paraId="65C0C45B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1-65535/udp</w:t>
      </w:r>
    </w:p>
    <w:p w14:paraId="3EB8C63E" w14:textId="77777777" w:rsidR="00A8777B" w:rsidRDefault="00A8777B" w:rsidP="00A610EB">
      <w:pPr>
        <w:spacing w:before="0" w:after="0"/>
        <w:ind w:left="-1985"/>
        <w:rPr>
          <w:b/>
          <w:bCs/>
          <w:sz w:val="18"/>
          <w:szCs w:val="18"/>
        </w:rPr>
      </w:pPr>
    </w:p>
    <w:p w14:paraId="2F39D70A" w14:textId="1F7AA280" w:rsidR="00A610EB" w:rsidRPr="00A8777B" w:rsidRDefault="00A610EB" w:rsidP="00A610EB">
      <w:pPr>
        <w:spacing w:before="0" w:after="0"/>
        <w:ind w:left="-1985"/>
        <w:rPr>
          <w:b/>
          <w:bCs/>
          <w:sz w:val="18"/>
          <w:szCs w:val="18"/>
        </w:rPr>
      </w:pPr>
      <w:r w:rsidRPr="00A8777B">
        <w:rPr>
          <w:b/>
          <w:bCs/>
          <w:sz w:val="18"/>
          <w:szCs w:val="18"/>
        </w:rPr>
        <w:t>[root@ACCEDIAN-SENSOR-ASU-1 ~]# rpm -qa | grep -E "qemu-kvm|libvirt"</w:t>
      </w:r>
    </w:p>
    <w:p w14:paraId="58FB5766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qemu-kvm-tools-8.0.0-16.el9_3.x86_64</w:t>
      </w:r>
    </w:p>
    <w:p w14:paraId="3D54C9CF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qemu-kvm-docs-8.0.0-16.el9_3.x86_64</w:t>
      </w:r>
    </w:p>
    <w:p w14:paraId="78CED74C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qemu-kvm-common-8.0.0-16.el9_3.x86_64</w:t>
      </w:r>
    </w:p>
    <w:p w14:paraId="32267B4B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qemu-kvm-device-display-virtio-gpu-8.0.0-16.el9_3.x86_64</w:t>
      </w:r>
    </w:p>
    <w:p w14:paraId="0954A951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qemu-kvm-ui-opengl-8.0.0-16.el9_3.x86_64</w:t>
      </w:r>
    </w:p>
    <w:p w14:paraId="0FF03D54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qemu-kvm-ui-egl-headless-8.0.0-16.el9_3.x86_64</w:t>
      </w:r>
    </w:p>
    <w:p w14:paraId="0E6D7C23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qemu-kvm-device-display-virtio-gpu-pci-8.0.0-16.el9_3.x86_64</w:t>
      </w:r>
    </w:p>
    <w:p w14:paraId="193FFC2C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qemu-kvm-block-blkio-8.0.0-16.el9_3.x86_64</w:t>
      </w:r>
    </w:p>
    <w:p w14:paraId="46B9D2F7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lastRenderedPageBreak/>
        <w:t>qemu-kvm-device-display-virtio-vga-8.0.0-16.el9_3.x86_64</w:t>
      </w:r>
    </w:p>
    <w:p w14:paraId="61DF234C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qemu-kvm-device-usb-host-8.0.0-16.el9_3.x86_64</w:t>
      </w:r>
    </w:p>
    <w:p w14:paraId="485A0515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qemu-kvm-device-usb-redirect-8.0.0-16.el9_3.x86_64</w:t>
      </w:r>
    </w:p>
    <w:p w14:paraId="4081D4BD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qemu-kvm-audio-pa-8.0.0-16.el9_3.x86_64</w:t>
      </w:r>
    </w:p>
    <w:p w14:paraId="4FCB35E5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qemu-kvm-core-8.0.0-16.el9_3.x86_64</w:t>
      </w:r>
    </w:p>
    <w:p w14:paraId="41DF66DC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qemu-kvm-block-rbd-8.0.0-16.el9_3.x86_64</w:t>
      </w:r>
    </w:p>
    <w:p w14:paraId="3279E981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libvirt-libs-9.5.0-7.el9_3.x86_64</w:t>
      </w:r>
    </w:p>
    <w:p w14:paraId="09FFBCB4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libvirt-client-9.5.0-7.el9_3.x86_64</w:t>
      </w:r>
    </w:p>
    <w:p w14:paraId="32F6F9C4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libvirt-daemon-common-9.5.0-7.el9_3.x86_64</w:t>
      </w:r>
    </w:p>
    <w:p w14:paraId="47D8ACC5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libvirt-daemon-driver-storage-core-9.5.0-7.el9_3.x86_64</w:t>
      </w:r>
    </w:p>
    <w:p w14:paraId="5E68CFDD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libvirt-daemon-driver-network-9.5.0-7.el9_3.x86_64</w:t>
      </w:r>
    </w:p>
    <w:p w14:paraId="75FB4A5E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libvirt-daemon-driver-nwfilter-9.5.0-7.el9_3.x86_64</w:t>
      </w:r>
    </w:p>
    <w:p w14:paraId="4460E65E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libvirt-daemon-lock-9.5.0-7.el9_3.x86_64</w:t>
      </w:r>
    </w:p>
    <w:p w14:paraId="5472857B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libvirt-daemon-log-9.5.0-7.el9_3.x86_64</w:t>
      </w:r>
    </w:p>
    <w:p w14:paraId="487797A6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libvirt-daemon-driver-qemu-9.5.0-7.el9_3.x86_64</w:t>
      </w:r>
    </w:p>
    <w:p w14:paraId="2F019E96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libvirt-daemon-plugin-lockd-9.5.0-7.el9_3.x86_64</w:t>
      </w:r>
    </w:p>
    <w:p w14:paraId="6C2DADD1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libvirt-daemon-config-nwfilter-9.5.0-7.el9_3.x86_64</w:t>
      </w:r>
    </w:p>
    <w:p w14:paraId="2F721626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libvirt-daemon-config-network-9.5.0-7.el9_3.x86_64</w:t>
      </w:r>
    </w:p>
    <w:p w14:paraId="46C886F2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libvirt-daemon-driver-storage-disk-9.5.0-7.el9_3.x86_64</w:t>
      </w:r>
    </w:p>
    <w:p w14:paraId="15EDD546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libvirt-daemon-driver-storage-iscsi-9.5.0-7.el9_3.x86_64</w:t>
      </w:r>
    </w:p>
    <w:p w14:paraId="601B8C5C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libvirt-daemon-driver-storage-logical-9.5.0-7.el9_3.x86_64</w:t>
      </w:r>
    </w:p>
    <w:p w14:paraId="1BE48C87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libvirt-daemon-driver-storage-mpath-9.5.0-7.el9_3.x86_64</w:t>
      </w:r>
    </w:p>
    <w:p w14:paraId="29EFC81F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libvirt-daemon-driver-storage-rbd-9.5.0-7.el9_3.x86_64</w:t>
      </w:r>
    </w:p>
    <w:p w14:paraId="6EDD2620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libvirt-daemon-driver-storage-scsi-9.5.0-7.el9_3.x86_64</w:t>
      </w:r>
    </w:p>
    <w:p w14:paraId="350C83CD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libvirt-daemon-driver-storage-9.5.0-7.el9_3.x86_64</w:t>
      </w:r>
    </w:p>
    <w:p w14:paraId="3C2911C9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libvirt-daemon-driver-interface-9.5.0-7.el9_3.x86_64</w:t>
      </w:r>
    </w:p>
    <w:p w14:paraId="0E9C1C59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libvirt-daemon-driver-nodedev-9.5.0-7.el9_3.x86_64</w:t>
      </w:r>
    </w:p>
    <w:p w14:paraId="15F82B05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libvirt-daemon-driver-secret-9.5.0-7.el9_3.x86_64</w:t>
      </w:r>
    </w:p>
    <w:p w14:paraId="6C972A7E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libvirt-daemon-proxy-9.5.0-7.el9_3.x86_64</w:t>
      </w:r>
    </w:p>
    <w:p w14:paraId="7E460F24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libvirt-daemon-9.5.0-7.el9_3.x86_64</w:t>
      </w:r>
    </w:p>
    <w:p w14:paraId="60BFE385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libvirt-9.5.0-7.el9_3.x86_64</w:t>
      </w:r>
    </w:p>
    <w:p w14:paraId="3C884081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qemu-kvm-8.0.0-16.el9_3.x86_64</w:t>
      </w:r>
    </w:p>
    <w:p w14:paraId="521F70E0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python3-libvirt-9.3.0-1.el9.x86_64</w:t>
      </w:r>
    </w:p>
    <w:p w14:paraId="1B3A1D51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libvirt-glib-4.0.0-3.el9.x86_64</w:t>
      </w:r>
    </w:p>
    <w:p w14:paraId="1F835B09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libvirt-daemon-kvm-9.5.0-7.el9_3.x86_64</w:t>
      </w:r>
    </w:p>
    <w:p w14:paraId="3CC8B0F3" w14:textId="77777777" w:rsidR="00A8777B" w:rsidRDefault="00A8777B" w:rsidP="00A610EB">
      <w:pPr>
        <w:spacing w:before="0" w:after="0"/>
        <w:ind w:left="-1985"/>
        <w:rPr>
          <w:b/>
          <w:bCs/>
          <w:sz w:val="18"/>
          <w:szCs w:val="18"/>
        </w:rPr>
      </w:pPr>
    </w:p>
    <w:p w14:paraId="0D481B00" w14:textId="3DC15438" w:rsidR="00A610EB" w:rsidRPr="00A8777B" w:rsidRDefault="00A610EB" w:rsidP="00A610EB">
      <w:pPr>
        <w:spacing w:before="0" w:after="0"/>
        <w:ind w:left="-1985"/>
        <w:rPr>
          <w:b/>
          <w:bCs/>
          <w:sz w:val="18"/>
          <w:szCs w:val="18"/>
        </w:rPr>
      </w:pPr>
      <w:r w:rsidRPr="00A8777B">
        <w:rPr>
          <w:b/>
          <w:bCs/>
          <w:sz w:val="18"/>
          <w:szCs w:val="18"/>
        </w:rPr>
        <w:t>[root@ACCEDIAN-SENSOR-ASU-1 ~]# lsmod | grep kvm</w:t>
      </w:r>
    </w:p>
    <w:p w14:paraId="2240815B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kvm_intel             479232  4</w:t>
      </w:r>
    </w:p>
    <w:p w14:paraId="1FAF35EF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kvm                  1327104  1 kvm_intel</w:t>
      </w:r>
    </w:p>
    <w:p w14:paraId="1FB4DC4E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irqbypass              16384  29 kvm</w:t>
      </w:r>
    </w:p>
    <w:p w14:paraId="7F9F93EC" w14:textId="77777777" w:rsidR="00A8777B" w:rsidRDefault="00A8777B" w:rsidP="00A610EB">
      <w:pPr>
        <w:spacing w:before="0" w:after="0"/>
        <w:ind w:left="-1985"/>
        <w:rPr>
          <w:b/>
          <w:bCs/>
          <w:sz w:val="18"/>
          <w:szCs w:val="18"/>
        </w:rPr>
      </w:pPr>
    </w:p>
    <w:p w14:paraId="787464F0" w14:textId="7A39347D" w:rsidR="00A610EB" w:rsidRPr="00A8777B" w:rsidRDefault="00A610EB" w:rsidP="00A610EB">
      <w:pPr>
        <w:spacing w:before="0" w:after="0"/>
        <w:ind w:left="-1985"/>
        <w:rPr>
          <w:b/>
          <w:bCs/>
          <w:sz w:val="18"/>
          <w:szCs w:val="18"/>
        </w:rPr>
      </w:pPr>
      <w:r w:rsidRPr="00A8777B">
        <w:rPr>
          <w:b/>
          <w:bCs/>
          <w:sz w:val="18"/>
          <w:szCs w:val="18"/>
        </w:rPr>
        <w:t>[root@ACCEDIAN-SENSOR-ASU-1 ~]# systemctl status libvirtd</w:t>
      </w:r>
    </w:p>
    <w:p w14:paraId="24514BC4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● libvirtd.service - Virtualization daemon</w:t>
      </w:r>
    </w:p>
    <w:p w14:paraId="5DD46C5A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 xml:space="preserve">     Loaded: loaded (/usr/lib/systemd/system/libvirtd.service; enabled; preset: disabled)</w:t>
      </w:r>
    </w:p>
    <w:p w14:paraId="394DA3D8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 xml:space="preserve">     Active: active (running) since Wed 2025-12-17 10:06:02 EST; 2 days ago</w:t>
      </w:r>
    </w:p>
    <w:p w14:paraId="72936590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TriggeredBy: ● libvirtd-admin.socket</w:t>
      </w:r>
    </w:p>
    <w:p w14:paraId="1BAC4C30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 xml:space="preserve">             ● libvirtd-ro.socket</w:t>
      </w:r>
    </w:p>
    <w:p w14:paraId="3BF37F1E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 xml:space="preserve">             ○ libvirtd-tls.socket</w:t>
      </w:r>
    </w:p>
    <w:p w14:paraId="076065CA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 xml:space="preserve">             ○ libvirtd-tcp.socket</w:t>
      </w:r>
    </w:p>
    <w:p w14:paraId="182D993A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lastRenderedPageBreak/>
        <w:t xml:space="preserve">             ● libvirtd.socket</w:t>
      </w:r>
    </w:p>
    <w:p w14:paraId="285C0B4E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 xml:space="preserve">       Docs: man:libvirtd(8)</w:t>
      </w:r>
    </w:p>
    <w:p w14:paraId="6E2A82E1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 xml:space="preserve">             https://libvirt.org</w:t>
      </w:r>
    </w:p>
    <w:p w14:paraId="6FEBDFE1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 xml:space="preserve">   Main PID: 39188 (libvirtd)</w:t>
      </w:r>
    </w:p>
    <w:p w14:paraId="46F8BB8A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 xml:space="preserve">      Tasks: 24 (limit: 32768)</w:t>
      </w:r>
    </w:p>
    <w:p w14:paraId="4F3F8043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 xml:space="preserve">     Memory: 31.6M</w:t>
      </w:r>
    </w:p>
    <w:p w14:paraId="52287017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 xml:space="preserve">        CPU: 1.479s</w:t>
      </w:r>
    </w:p>
    <w:p w14:paraId="746115D1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 xml:space="preserve">     CGroup: /system.slice/libvirtd.service</w:t>
      </w:r>
    </w:p>
    <w:p w14:paraId="4B8EEF9B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 xml:space="preserve">             ├─38233 /usr/sbin/dnsmasq --conf-file=/var/lib/libvirt/dnsmasq/default.conf --leasefile-ro --dhcp-script=/u&gt;</w:t>
      </w:r>
    </w:p>
    <w:p w14:paraId="458AF0BD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 xml:space="preserve">             ├─38234 /usr/sbin/dnsmasq --conf-file=/var/lib/libvirt/dnsmasq/default.conf --leasefile-ro --dhcp-script=/u&gt;</w:t>
      </w:r>
    </w:p>
    <w:p w14:paraId="7E425DEB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 xml:space="preserve">             └─39188 /usr/sbin/libvirtd --timeout 120</w:t>
      </w:r>
    </w:p>
    <w:p w14:paraId="531A09B7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</w:p>
    <w:p w14:paraId="28F38960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Dec 17 10:06:02 ACCEDIAN-SENSOR-ASU-1.amx.com dnsmasq[38233]: read /var/lib/libvirt/dnsmasq/default.addnhosts - 0 addres&gt;</w:t>
      </w:r>
    </w:p>
    <w:p w14:paraId="21E9DDD3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Dec 17 10:06:02 ACCEDIAN-SENSOR-ASU-1.amx.com dnsmasq-dhcp[38233]: read /var/lib/libvirt/dnsmasq/default.hostsfile</w:t>
      </w:r>
    </w:p>
    <w:p w14:paraId="23EFB91A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Dec 17 10:06:56 ACCEDIAN-SENSOR-ASU-1.amx.com libvirtd[39188]: libvirt version: 9.5.0, package: 7.el9_3 (Red Hat, Inc. &lt;&gt;</w:t>
      </w:r>
    </w:p>
    <w:p w14:paraId="3E9CDEEE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Dec 17 10:06:56 ACCEDIAN-SENSOR-ASU-1.amx.com libvirtd[39188]: hostname: ACCEDIAN-SENSOR-ASU-1.amx.com</w:t>
      </w:r>
    </w:p>
    <w:p w14:paraId="23212B0D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Dec 17 10:06:56 ACCEDIAN-SENSOR-ASU-1.amx.com libvirtd[39188]: Domain id=1 name='VCX_24.11.1_26810_p0' uuid=c1b783e7-0b3&gt;</w:t>
      </w:r>
    </w:p>
    <w:p w14:paraId="4A7D5C5A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Dec 17 10:06:56 ACCEDIAN-SENSOR-ASU-1.amx.com libvirtd[39188]: Domain id=1 name='VCX_24.11.1_26810_p0' uuid=c1b783e7-0b3&gt;</w:t>
      </w:r>
    </w:p>
    <w:p w14:paraId="464CBF3D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Dec 17 10:07:10 ACCEDIAN-SENSOR-ASU-1.amx.com libvirtd[39188]: Domain id=2 name='VCX_24.11.1_26810_p1' uuid=c6c5f39c-f33&gt;</w:t>
      </w:r>
    </w:p>
    <w:p w14:paraId="09515923" w14:textId="77777777" w:rsid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Dec 17 10:07:10 ACCEDIAN-SENSOR-ASU-1.amx.com libvirtd[39188]: Domain id=2 name='VCX_24.11.1_26810_p1' uuid=c6c5f39c-f33&gt;</w:t>
      </w:r>
    </w:p>
    <w:p w14:paraId="573D2125" w14:textId="77777777" w:rsidR="00A8777B" w:rsidRPr="00A610EB" w:rsidRDefault="00A8777B" w:rsidP="00A610EB">
      <w:pPr>
        <w:spacing w:before="0" w:after="0"/>
        <w:ind w:left="-1985"/>
        <w:rPr>
          <w:sz w:val="18"/>
          <w:szCs w:val="18"/>
        </w:rPr>
      </w:pPr>
    </w:p>
    <w:p w14:paraId="10D53C41" w14:textId="77777777" w:rsidR="00A610EB" w:rsidRPr="00A8777B" w:rsidRDefault="00A610EB" w:rsidP="00A610EB">
      <w:pPr>
        <w:spacing w:before="0" w:after="0"/>
        <w:ind w:left="-1985"/>
        <w:rPr>
          <w:b/>
          <w:bCs/>
          <w:sz w:val="18"/>
          <w:szCs w:val="18"/>
        </w:rPr>
      </w:pPr>
      <w:r w:rsidRPr="00A8777B">
        <w:rPr>
          <w:b/>
          <w:bCs/>
          <w:sz w:val="18"/>
          <w:szCs w:val="18"/>
        </w:rPr>
        <w:t>[root@ACCEDIAN-SENSOR-ASU-1 ~]# lsblk</w:t>
      </w:r>
    </w:p>
    <w:p w14:paraId="5F75475A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NAME        MAJ:MIN RM  SIZE RO TYPE  MOUNTPOINTS</w:t>
      </w:r>
    </w:p>
    <w:p w14:paraId="313F3B50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sda           8:0    1    0B  0 disk</w:t>
      </w:r>
    </w:p>
    <w:p w14:paraId="61D329F4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sdb           8:16   0  1.1T  0 disk</w:t>
      </w:r>
    </w:p>
    <w:p w14:paraId="7CFD50D3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sdc           8:32   0  1.1T  0 disk</w:t>
      </w:r>
    </w:p>
    <w:p w14:paraId="1D12B108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sdd           8:48   0  1.1T  0 disk</w:t>
      </w:r>
    </w:p>
    <w:p w14:paraId="711E357A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nvme1n1     259:0    0  1.5T  0 disk</w:t>
      </w:r>
    </w:p>
    <w:p w14:paraId="2EF684A7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├─nvme1n1p1 259:1    0    8G  0 part</w:t>
      </w:r>
    </w:p>
    <w:p w14:paraId="424BD3E8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│ └─md127     9:127  0    8G  0 raid1 [SWAP]</w:t>
      </w:r>
    </w:p>
    <w:p w14:paraId="720D51EE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└─nvme1n1p2 259:2    0  1.4T  0 part</w:t>
      </w:r>
    </w:p>
    <w:p w14:paraId="040D11D3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 xml:space="preserve">  └─md126     9:126  0  1.4T  0 raid1 /</w:t>
      </w:r>
    </w:p>
    <w:p w14:paraId="04717099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nvme0n1     259:4    0  1.5T  0 disk</w:t>
      </w:r>
    </w:p>
    <w:p w14:paraId="0EF93FC1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├─nvme0n1p1 259:5    0  600M  0 part  /boot/efi</w:t>
      </w:r>
    </w:p>
    <w:p w14:paraId="0B0F7C00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├─nvme0n1p2 259:6    0    1G  0 part  /boot</w:t>
      </w:r>
    </w:p>
    <w:p w14:paraId="6C14B7E8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├─nvme0n1p3 259:7    0    8G  0 part</w:t>
      </w:r>
    </w:p>
    <w:p w14:paraId="71E02A0D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│ └─md127     9:127  0    8G  0 raid1 [SWAP]</w:t>
      </w:r>
    </w:p>
    <w:p w14:paraId="3FBA2EC8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└─nvme0n1p4 259:8    0  1.4T  0 part</w:t>
      </w:r>
    </w:p>
    <w:p w14:paraId="64A18472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 xml:space="preserve">  └─md126     9:126  0  1.4T  0 raid1 /</w:t>
      </w:r>
    </w:p>
    <w:p w14:paraId="236308CB" w14:textId="77777777" w:rsidR="00A610EB" w:rsidRPr="00A8777B" w:rsidRDefault="00A610EB" w:rsidP="00A610EB">
      <w:pPr>
        <w:spacing w:before="0" w:after="0"/>
        <w:ind w:left="-1985"/>
        <w:rPr>
          <w:b/>
          <w:bCs/>
          <w:sz w:val="18"/>
          <w:szCs w:val="18"/>
        </w:rPr>
      </w:pPr>
      <w:r w:rsidRPr="00A8777B">
        <w:rPr>
          <w:b/>
          <w:bCs/>
          <w:sz w:val="18"/>
          <w:szCs w:val="18"/>
        </w:rPr>
        <w:lastRenderedPageBreak/>
        <w:t>[root@ACCEDIAN-SENSOR-ASU-1 ~]# df</w:t>
      </w:r>
    </w:p>
    <w:p w14:paraId="2955257F" w14:textId="77777777" w:rsidR="00A610EB" w:rsidRPr="00A8777B" w:rsidRDefault="00A610EB" w:rsidP="00A610EB">
      <w:pPr>
        <w:spacing w:before="0" w:after="0"/>
        <w:ind w:left="-1985"/>
        <w:rPr>
          <w:sz w:val="18"/>
          <w:szCs w:val="18"/>
        </w:rPr>
      </w:pPr>
      <w:r w:rsidRPr="00A8777B">
        <w:rPr>
          <w:sz w:val="18"/>
          <w:szCs w:val="18"/>
        </w:rPr>
        <w:t>Filesystem      1K-blocks     Used  Available Use% Mounted on</w:t>
      </w:r>
    </w:p>
    <w:p w14:paraId="428C3322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devtmpfs             4096        0       4096   0% /dev</w:t>
      </w:r>
    </w:p>
    <w:p w14:paraId="17926975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tmpfs            65557192        0   65557192   0% /dev/shm</w:t>
      </w:r>
    </w:p>
    <w:p w14:paraId="66E479A1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tmpfs            26222880    10364   26212516   1% /run</w:t>
      </w:r>
    </w:p>
    <w:p w14:paraId="661B044E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/dev/md126     1502503040 15690296 1486812744   2% /</w:t>
      </w:r>
    </w:p>
    <w:p w14:paraId="358116FA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/dev/nvme0n1p2     983040   253472     729568  26% /boot</w:t>
      </w:r>
    </w:p>
    <w:p w14:paraId="345B4B37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/dev/nvme0n1p1     613184     7140     606044   2% /boot/efi</w:t>
      </w:r>
    </w:p>
    <w:p w14:paraId="2D614104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tmpfs            13111436        4   13111432   1% /run/user/0</w:t>
      </w:r>
    </w:p>
    <w:p w14:paraId="6C8D4567" w14:textId="77777777" w:rsidR="00A8777B" w:rsidRDefault="00A8777B" w:rsidP="00A610EB">
      <w:pPr>
        <w:spacing w:before="0" w:after="0"/>
        <w:ind w:left="-1985"/>
        <w:rPr>
          <w:b/>
          <w:bCs/>
          <w:sz w:val="18"/>
          <w:szCs w:val="18"/>
        </w:rPr>
      </w:pPr>
    </w:p>
    <w:p w14:paraId="07080D99" w14:textId="5F2D6BCB" w:rsidR="00A610EB" w:rsidRPr="00A8777B" w:rsidRDefault="00A610EB" w:rsidP="00A610EB">
      <w:pPr>
        <w:spacing w:before="0" w:after="0"/>
        <w:ind w:left="-1985"/>
        <w:rPr>
          <w:b/>
          <w:bCs/>
          <w:sz w:val="18"/>
          <w:szCs w:val="18"/>
        </w:rPr>
      </w:pPr>
      <w:r w:rsidRPr="00A8777B">
        <w:rPr>
          <w:b/>
          <w:bCs/>
          <w:sz w:val="18"/>
          <w:szCs w:val="18"/>
        </w:rPr>
        <w:t>[root@ACCEDIAN-SENSOR-ASU-1 ~]# nmcli con show</w:t>
      </w:r>
    </w:p>
    <w:p w14:paraId="5AFE6393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NAME    UUID                                  TYPE      DEVICE</w:t>
      </w:r>
    </w:p>
    <w:p w14:paraId="6C3ED2B2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eno1    786e77a4-1222-4aa8-a296-462f801e14e2  ethernet  eno1</w:t>
      </w:r>
    </w:p>
    <w:p w14:paraId="4125DDC4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lo      9e685029-1a02-44a6-a1f7-f3202bd8c607  loopback  lo</w:t>
      </w:r>
    </w:p>
    <w:p w14:paraId="64B97FA4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virbr0  e23e3ed1-560e-42cc-b52e-42f966c97e45  bridge    virbr0</w:t>
      </w:r>
    </w:p>
    <w:p w14:paraId="3B62B5CF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eno2    85879744-4687-497c-b87f-dabadd117df8  ethernet  --</w:t>
      </w:r>
    </w:p>
    <w:p w14:paraId="54E58A02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eno3    eccf0283-2b09-4a63-89c4-b32fc0949a7f  ethernet  --</w:t>
      </w:r>
    </w:p>
    <w:p w14:paraId="04EC5755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eno4    e4741c7e-61dd-421c-868d-38c96e6327d0  ethernet  --</w:t>
      </w:r>
    </w:p>
    <w:p w14:paraId="79DEFADE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eno5    cb0167b5-09dc-44e1-be76-12cf126ae8f2  ethernet  --</w:t>
      </w:r>
    </w:p>
    <w:p w14:paraId="7A4B102E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eno6    2202a631-e481-4604-a232-c6ff343426a6  ethernet  --</w:t>
      </w:r>
    </w:p>
    <w:p w14:paraId="2CB8A687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eno7    c7938cb2-d145-413b-ab71-7abdd171484e  ethernet  --</w:t>
      </w:r>
    </w:p>
    <w:p w14:paraId="42D95F96" w14:textId="77777777" w:rsidR="00A610EB" w:rsidRP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eno8    71bce543-0da9-48fa-9f43-9bfe79c2ed17  ethernet  --</w:t>
      </w:r>
    </w:p>
    <w:p w14:paraId="43DC7E22" w14:textId="2834CF77" w:rsidR="00A610EB" w:rsidRDefault="00A610EB" w:rsidP="00A610EB">
      <w:pPr>
        <w:spacing w:before="0" w:after="0"/>
        <w:ind w:left="-1985"/>
        <w:rPr>
          <w:sz w:val="18"/>
          <w:szCs w:val="18"/>
        </w:rPr>
      </w:pPr>
      <w:r w:rsidRPr="00A610EB">
        <w:rPr>
          <w:sz w:val="18"/>
          <w:szCs w:val="18"/>
        </w:rPr>
        <w:t>[root@ACCEDIAN-SENSOR-ASU-1 ~]#</w:t>
      </w:r>
    </w:p>
    <w:p w14:paraId="2B0C30C2" w14:textId="77777777" w:rsidR="00A8777B" w:rsidRDefault="00A8777B" w:rsidP="00A610EB">
      <w:pPr>
        <w:spacing w:before="0" w:after="0"/>
        <w:ind w:left="-1985"/>
        <w:rPr>
          <w:sz w:val="18"/>
          <w:szCs w:val="18"/>
        </w:rPr>
      </w:pPr>
    </w:p>
    <w:p w14:paraId="4E3819C8" w14:textId="77777777" w:rsidR="00A8777B" w:rsidRDefault="00A8777B" w:rsidP="00A610EB">
      <w:pPr>
        <w:spacing w:before="0" w:after="0"/>
        <w:ind w:left="-1985"/>
        <w:rPr>
          <w:sz w:val="18"/>
          <w:szCs w:val="18"/>
        </w:rPr>
      </w:pPr>
    </w:p>
    <w:p w14:paraId="51353AFB" w14:textId="77777777" w:rsidR="00A8777B" w:rsidRDefault="00A8777B" w:rsidP="00A610EB">
      <w:pPr>
        <w:spacing w:before="0" w:after="0"/>
        <w:ind w:left="-1985"/>
        <w:rPr>
          <w:sz w:val="18"/>
          <w:szCs w:val="18"/>
        </w:rPr>
      </w:pPr>
    </w:p>
    <w:p w14:paraId="75F057AE" w14:textId="55F0744B" w:rsidR="00A8777B" w:rsidRDefault="00A8777B" w:rsidP="00A8777B">
      <w:pPr>
        <w:spacing w:before="0" w:after="0"/>
        <w:ind w:left="-1985"/>
        <w:rPr>
          <w:b/>
          <w:bCs/>
          <w:color w:val="709FDB" w:themeColor="text2" w:themeTint="80"/>
          <w:sz w:val="24"/>
        </w:rPr>
      </w:pPr>
      <w:r>
        <w:rPr>
          <w:b/>
          <w:bCs/>
          <w:color w:val="709FDB" w:themeColor="text2" w:themeTint="80"/>
          <w:sz w:val="24"/>
        </w:rPr>
        <w:t>REGISTRACIONES</w:t>
      </w:r>
    </w:p>
    <w:p w14:paraId="40C41553" w14:textId="77777777" w:rsidR="00BE174B" w:rsidRDefault="00BE174B" w:rsidP="00A8777B">
      <w:pPr>
        <w:spacing w:before="0" w:after="0"/>
        <w:ind w:left="-1985"/>
        <w:rPr>
          <w:b/>
          <w:bCs/>
          <w:color w:val="709FDB" w:themeColor="text2" w:themeTint="80"/>
          <w:sz w:val="24"/>
        </w:rPr>
      </w:pPr>
    </w:p>
    <w:p w14:paraId="5177091B" w14:textId="77777777" w:rsidR="00BE174B" w:rsidRPr="00BE174B" w:rsidRDefault="00BE174B" w:rsidP="00BE174B">
      <w:pPr>
        <w:spacing w:before="0" w:after="0"/>
        <w:ind w:left="-1985"/>
        <w:rPr>
          <w:b/>
          <w:bCs/>
          <w:sz w:val="18"/>
          <w:szCs w:val="18"/>
        </w:rPr>
      </w:pPr>
      <w:r w:rsidRPr="00BE174B">
        <w:rPr>
          <w:b/>
          <w:bCs/>
          <w:sz w:val="18"/>
          <w:szCs w:val="18"/>
        </w:rPr>
        <w:t>[root@ACCEDIAN-SENSOR-COR-1 ~]# subscription-manager identity \</w:t>
      </w:r>
    </w:p>
    <w:p w14:paraId="70B9DD36" w14:textId="77777777" w:rsidR="00BE174B" w:rsidRPr="00BE174B" w:rsidRDefault="00BE174B" w:rsidP="00BE174B">
      <w:pPr>
        <w:spacing w:before="0" w:after="0"/>
        <w:ind w:left="-1985"/>
        <w:rPr>
          <w:sz w:val="18"/>
          <w:szCs w:val="18"/>
        </w:rPr>
      </w:pPr>
      <w:r w:rsidRPr="00BE174B">
        <w:rPr>
          <w:sz w:val="18"/>
          <w:szCs w:val="18"/>
        </w:rPr>
        <w:t>system identity: 8ef314b9-6895-4c1e-9de4-6f671a2da73b</w:t>
      </w:r>
    </w:p>
    <w:p w14:paraId="2E3AC25A" w14:textId="77777777" w:rsidR="00BE174B" w:rsidRPr="00BE174B" w:rsidRDefault="00BE174B" w:rsidP="00BE174B">
      <w:pPr>
        <w:spacing w:before="0" w:after="0"/>
        <w:ind w:left="-1985"/>
        <w:rPr>
          <w:sz w:val="18"/>
          <w:szCs w:val="18"/>
        </w:rPr>
      </w:pPr>
      <w:r w:rsidRPr="00BE174B">
        <w:rPr>
          <w:sz w:val="18"/>
          <w:szCs w:val="18"/>
        </w:rPr>
        <w:t>org name: 20018605</w:t>
      </w:r>
    </w:p>
    <w:p w14:paraId="1F3EB82F" w14:textId="77777777" w:rsidR="00BE174B" w:rsidRPr="00BE174B" w:rsidRDefault="00BE174B" w:rsidP="00BE174B">
      <w:pPr>
        <w:spacing w:before="0" w:after="0"/>
        <w:ind w:left="-1985"/>
        <w:rPr>
          <w:sz w:val="18"/>
          <w:szCs w:val="18"/>
        </w:rPr>
      </w:pPr>
      <w:r w:rsidRPr="00BE174B">
        <w:rPr>
          <w:sz w:val="18"/>
          <w:szCs w:val="18"/>
        </w:rPr>
        <w:t>org ID: 20018605</w:t>
      </w:r>
    </w:p>
    <w:p w14:paraId="01EDFEFB" w14:textId="77777777" w:rsidR="00BE174B" w:rsidRPr="00BE174B" w:rsidRDefault="00BE174B" w:rsidP="00BE174B">
      <w:pPr>
        <w:spacing w:before="0" w:after="0"/>
        <w:ind w:left="-1985"/>
        <w:rPr>
          <w:sz w:val="18"/>
          <w:szCs w:val="18"/>
        </w:rPr>
      </w:pPr>
    </w:p>
    <w:p w14:paraId="225B8461" w14:textId="77777777" w:rsidR="00BE174B" w:rsidRPr="00BE174B" w:rsidRDefault="00BE174B" w:rsidP="00BE174B">
      <w:pPr>
        <w:spacing w:before="0" w:after="0"/>
        <w:ind w:left="-1985"/>
        <w:rPr>
          <w:b/>
          <w:bCs/>
          <w:sz w:val="18"/>
          <w:szCs w:val="18"/>
        </w:rPr>
      </w:pPr>
      <w:r w:rsidRPr="00BE174B">
        <w:rPr>
          <w:b/>
          <w:bCs/>
          <w:sz w:val="18"/>
          <w:szCs w:val="18"/>
        </w:rPr>
        <w:t>[root@ACCEDIAN-SENSOR-COR-2 ~]# subscription-manager identity \</w:t>
      </w:r>
    </w:p>
    <w:p w14:paraId="757C0411" w14:textId="77777777" w:rsidR="00BE174B" w:rsidRPr="00BE174B" w:rsidRDefault="00BE174B" w:rsidP="00BE174B">
      <w:pPr>
        <w:spacing w:before="0" w:after="0"/>
        <w:ind w:left="-1985"/>
        <w:rPr>
          <w:sz w:val="18"/>
          <w:szCs w:val="18"/>
        </w:rPr>
      </w:pPr>
      <w:r w:rsidRPr="00BE174B">
        <w:rPr>
          <w:sz w:val="18"/>
          <w:szCs w:val="18"/>
        </w:rPr>
        <w:t>system identity: 0bae4599-a8a9-4615-b05f-a232dcddaeaf</w:t>
      </w:r>
    </w:p>
    <w:p w14:paraId="06162F6C" w14:textId="77777777" w:rsidR="00BE174B" w:rsidRPr="00BE174B" w:rsidRDefault="00BE174B" w:rsidP="00BE174B">
      <w:pPr>
        <w:spacing w:before="0" w:after="0"/>
        <w:ind w:left="-1985"/>
        <w:rPr>
          <w:sz w:val="18"/>
          <w:szCs w:val="18"/>
        </w:rPr>
      </w:pPr>
      <w:r w:rsidRPr="00BE174B">
        <w:rPr>
          <w:sz w:val="18"/>
          <w:szCs w:val="18"/>
        </w:rPr>
        <w:t>org name: 20018605</w:t>
      </w:r>
    </w:p>
    <w:p w14:paraId="1C25FB2F" w14:textId="77777777" w:rsidR="00BE174B" w:rsidRPr="00BE174B" w:rsidRDefault="00BE174B" w:rsidP="00BE174B">
      <w:pPr>
        <w:spacing w:before="0" w:after="0"/>
        <w:ind w:left="-1985"/>
        <w:rPr>
          <w:sz w:val="18"/>
          <w:szCs w:val="18"/>
        </w:rPr>
      </w:pPr>
      <w:r w:rsidRPr="00BE174B">
        <w:rPr>
          <w:sz w:val="18"/>
          <w:szCs w:val="18"/>
        </w:rPr>
        <w:t>org ID: 20018605</w:t>
      </w:r>
    </w:p>
    <w:p w14:paraId="07BF41B6" w14:textId="77777777" w:rsidR="00BE174B" w:rsidRDefault="00BE174B" w:rsidP="00BE174B">
      <w:pPr>
        <w:spacing w:before="0" w:after="0"/>
        <w:ind w:left="-1985"/>
        <w:rPr>
          <w:b/>
          <w:bCs/>
          <w:sz w:val="18"/>
          <w:szCs w:val="18"/>
        </w:rPr>
      </w:pPr>
    </w:p>
    <w:p w14:paraId="08A6171C" w14:textId="0D86CEFC" w:rsidR="00BE174B" w:rsidRPr="00BE174B" w:rsidRDefault="00BE174B" w:rsidP="00BE174B">
      <w:pPr>
        <w:spacing w:before="0" w:after="0"/>
        <w:ind w:left="-1985"/>
        <w:rPr>
          <w:b/>
          <w:bCs/>
          <w:sz w:val="18"/>
          <w:szCs w:val="18"/>
        </w:rPr>
      </w:pPr>
      <w:r w:rsidRPr="00BE174B">
        <w:rPr>
          <w:b/>
          <w:bCs/>
          <w:sz w:val="18"/>
          <w:szCs w:val="18"/>
        </w:rPr>
        <w:t>[root@ACCEDIAN-ORQUESTADOR-COR-1 ~]# subscription-manager identity \</w:t>
      </w:r>
    </w:p>
    <w:p w14:paraId="559A7D76" w14:textId="77777777" w:rsidR="00BE174B" w:rsidRPr="00BE174B" w:rsidRDefault="00BE174B" w:rsidP="00BE174B">
      <w:pPr>
        <w:spacing w:before="0" w:after="0"/>
        <w:ind w:left="-1985"/>
        <w:rPr>
          <w:sz w:val="18"/>
          <w:szCs w:val="18"/>
        </w:rPr>
      </w:pPr>
      <w:r w:rsidRPr="00BE174B">
        <w:rPr>
          <w:sz w:val="18"/>
          <w:szCs w:val="18"/>
        </w:rPr>
        <w:t>system identity: 6bdee99b-a496-4b2d-be4b-e60d74ce789b</w:t>
      </w:r>
    </w:p>
    <w:p w14:paraId="03B42D90" w14:textId="77777777" w:rsidR="00BE174B" w:rsidRPr="00BE174B" w:rsidRDefault="00BE174B" w:rsidP="00BE174B">
      <w:pPr>
        <w:spacing w:before="0" w:after="0"/>
        <w:ind w:left="-1985"/>
        <w:rPr>
          <w:sz w:val="18"/>
          <w:szCs w:val="18"/>
        </w:rPr>
      </w:pPr>
      <w:r w:rsidRPr="00BE174B">
        <w:rPr>
          <w:sz w:val="18"/>
          <w:szCs w:val="18"/>
        </w:rPr>
        <w:t>org name: 20018605</w:t>
      </w:r>
    </w:p>
    <w:p w14:paraId="32448FC8" w14:textId="77777777" w:rsidR="00BE174B" w:rsidRPr="00BE174B" w:rsidRDefault="00BE174B" w:rsidP="00BE174B">
      <w:pPr>
        <w:spacing w:before="0" w:after="0"/>
        <w:ind w:left="-1985"/>
        <w:rPr>
          <w:sz w:val="18"/>
          <w:szCs w:val="18"/>
        </w:rPr>
      </w:pPr>
      <w:r w:rsidRPr="00BE174B">
        <w:rPr>
          <w:sz w:val="18"/>
          <w:szCs w:val="18"/>
        </w:rPr>
        <w:t>org ID: 20018605</w:t>
      </w:r>
    </w:p>
    <w:p w14:paraId="18B2084C" w14:textId="77777777" w:rsidR="00BE174B" w:rsidRPr="00BE174B" w:rsidRDefault="00BE174B" w:rsidP="00BE174B">
      <w:pPr>
        <w:spacing w:before="0" w:after="0"/>
        <w:ind w:left="-1985"/>
        <w:rPr>
          <w:sz w:val="18"/>
          <w:szCs w:val="18"/>
        </w:rPr>
      </w:pPr>
    </w:p>
    <w:p w14:paraId="00F51186" w14:textId="77777777" w:rsidR="00BE174B" w:rsidRPr="00BE174B" w:rsidRDefault="00BE174B" w:rsidP="00BE174B">
      <w:pPr>
        <w:spacing w:before="0" w:after="0"/>
        <w:ind w:left="-1985"/>
        <w:rPr>
          <w:b/>
          <w:bCs/>
          <w:sz w:val="18"/>
          <w:szCs w:val="18"/>
        </w:rPr>
      </w:pPr>
      <w:r w:rsidRPr="00BE174B">
        <w:rPr>
          <w:b/>
          <w:bCs/>
          <w:sz w:val="18"/>
          <w:szCs w:val="18"/>
        </w:rPr>
        <w:t>[root@ACCEDIAN-ORQUESTADOR-COR3-2 ~]# subscription-manager identity \</w:t>
      </w:r>
    </w:p>
    <w:p w14:paraId="59012AA5" w14:textId="77777777" w:rsidR="00BE174B" w:rsidRPr="00BE174B" w:rsidRDefault="00BE174B" w:rsidP="00BE174B">
      <w:pPr>
        <w:spacing w:before="0" w:after="0"/>
        <w:ind w:left="-1985"/>
        <w:rPr>
          <w:sz w:val="18"/>
          <w:szCs w:val="18"/>
        </w:rPr>
      </w:pPr>
      <w:r w:rsidRPr="00BE174B">
        <w:rPr>
          <w:sz w:val="18"/>
          <w:szCs w:val="18"/>
        </w:rPr>
        <w:t>system identity: 12383a1c-1389-4cf2-9749-7f8614097c8d</w:t>
      </w:r>
    </w:p>
    <w:p w14:paraId="1FFC666A" w14:textId="77777777" w:rsidR="00BE174B" w:rsidRPr="00BE174B" w:rsidRDefault="00BE174B" w:rsidP="00BE174B">
      <w:pPr>
        <w:spacing w:before="0" w:after="0"/>
        <w:ind w:left="-1985"/>
        <w:rPr>
          <w:sz w:val="18"/>
          <w:szCs w:val="18"/>
        </w:rPr>
      </w:pPr>
      <w:r w:rsidRPr="00BE174B">
        <w:rPr>
          <w:sz w:val="18"/>
          <w:szCs w:val="18"/>
        </w:rPr>
        <w:t>org name: 20018605</w:t>
      </w:r>
    </w:p>
    <w:p w14:paraId="30F1C6C0" w14:textId="77777777" w:rsidR="00BE174B" w:rsidRPr="00BE174B" w:rsidRDefault="00BE174B" w:rsidP="00BE174B">
      <w:pPr>
        <w:spacing w:before="0" w:after="0"/>
        <w:ind w:left="-1985"/>
        <w:rPr>
          <w:sz w:val="18"/>
          <w:szCs w:val="18"/>
        </w:rPr>
      </w:pPr>
      <w:r w:rsidRPr="00BE174B">
        <w:rPr>
          <w:sz w:val="18"/>
          <w:szCs w:val="18"/>
        </w:rPr>
        <w:t>org ID: 20018605</w:t>
      </w:r>
    </w:p>
    <w:p w14:paraId="4E434700" w14:textId="77777777" w:rsidR="00BE174B" w:rsidRPr="00BE174B" w:rsidRDefault="00BE174B" w:rsidP="00BE174B">
      <w:pPr>
        <w:spacing w:before="0" w:after="0"/>
        <w:ind w:left="-1985"/>
        <w:rPr>
          <w:sz w:val="18"/>
          <w:szCs w:val="18"/>
        </w:rPr>
      </w:pPr>
    </w:p>
    <w:p w14:paraId="0607AD9C" w14:textId="77777777" w:rsidR="00BE174B" w:rsidRPr="00BE174B" w:rsidRDefault="00BE174B" w:rsidP="00BE174B">
      <w:pPr>
        <w:spacing w:before="0" w:after="0"/>
        <w:ind w:left="-1985"/>
        <w:rPr>
          <w:sz w:val="18"/>
          <w:szCs w:val="18"/>
        </w:rPr>
      </w:pPr>
    </w:p>
    <w:p w14:paraId="6F9BEEA5" w14:textId="77777777" w:rsidR="00BE174B" w:rsidRPr="00BE174B" w:rsidRDefault="00BE174B" w:rsidP="00BE174B">
      <w:pPr>
        <w:spacing w:before="0" w:after="0"/>
        <w:ind w:left="-1985"/>
        <w:rPr>
          <w:b/>
          <w:bCs/>
          <w:sz w:val="18"/>
          <w:szCs w:val="18"/>
        </w:rPr>
      </w:pPr>
      <w:r w:rsidRPr="00BE174B">
        <w:rPr>
          <w:b/>
          <w:bCs/>
          <w:sz w:val="18"/>
          <w:szCs w:val="18"/>
        </w:rPr>
        <w:lastRenderedPageBreak/>
        <w:t>[root@ACCEDIAN-SENSOR-TOR-1 ~]# subscription-manager identity \</w:t>
      </w:r>
    </w:p>
    <w:p w14:paraId="23E8DBE2" w14:textId="77777777" w:rsidR="00BE174B" w:rsidRPr="00BE174B" w:rsidRDefault="00BE174B" w:rsidP="00BE174B">
      <w:pPr>
        <w:spacing w:before="0" w:after="0"/>
        <w:ind w:left="-1985"/>
        <w:rPr>
          <w:sz w:val="18"/>
          <w:szCs w:val="18"/>
        </w:rPr>
      </w:pPr>
      <w:r w:rsidRPr="00BE174B">
        <w:rPr>
          <w:sz w:val="18"/>
          <w:szCs w:val="18"/>
        </w:rPr>
        <w:t>system identity: 5095726c-f1ad-41db-b6b3-0a1a662bac2b</w:t>
      </w:r>
    </w:p>
    <w:p w14:paraId="6A5AC2C8" w14:textId="77777777" w:rsidR="00BE174B" w:rsidRPr="00BE174B" w:rsidRDefault="00BE174B" w:rsidP="00BE174B">
      <w:pPr>
        <w:spacing w:before="0" w:after="0"/>
        <w:ind w:left="-1985"/>
        <w:rPr>
          <w:sz w:val="18"/>
          <w:szCs w:val="18"/>
        </w:rPr>
      </w:pPr>
      <w:r w:rsidRPr="00BE174B">
        <w:rPr>
          <w:sz w:val="18"/>
          <w:szCs w:val="18"/>
        </w:rPr>
        <w:t>org name: 20018605</w:t>
      </w:r>
    </w:p>
    <w:p w14:paraId="36EF63CD" w14:textId="77777777" w:rsidR="00BE174B" w:rsidRPr="00BE174B" w:rsidRDefault="00BE174B" w:rsidP="00BE174B">
      <w:pPr>
        <w:spacing w:before="0" w:after="0"/>
        <w:ind w:left="-1985"/>
        <w:rPr>
          <w:sz w:val="18"/>
          <w:szCs w:val="18"/>
        </w:rPr>
      </w:pPr>
      <w:r w:rsidRPr="00BE174B">
        <w:rPr>
          <w:sz w:val="18"/>
          <w:szCs w:val="18"/>
        </w:rPr>
        <w:t>org ID: 20018605</w:t>
      </w:r>
    </w:p>
    <w:p w14:paraId="287D0396" w14:textId="77777777" w:rsidR="00BE174B" w:rsidRPr="00BE174B" w:rsidRDefault="00BE174B" w:rsidP="00BE174B">
      <w:pPr>
        <w:spacing w:before="0" w:after="0"/>
        <w:ind w:left="-1985"/>
        <w:rPr>
          <w:sz w:val="18"/>
          <w:szCs w:val="18"/>
        </w:rPr>
      </w:pPr>
    </w:p>
    <w:p w14:paraId="5EFF6124" w14:textId="77777777" w:rsidR="00BE174B" w:rsidRPr="00BE174B" w:rsidRDefault="00BE174B" w:rsidP="00BE174B">
      <w:pPr>
        <w:spacing w:before="0" w:after="0"/>
        <w:ind w:left="-1985"/>
        <w:rPr>
          <w:b/>
          <w:bCs/>
          <w:sz w:val="18"/>
          <w:szCs w:val="18"/>
        </w:rPr>
      </w:pPr>
      <w:r w:rsidRPr="00BE174B">
        <w:rPr>
          <w:b/>
          <w:bCs/>
          <w:sz w:val="18"/>
          <w:szCs w:val="18"/>
        </w:rPr>
        <w:t>[root@ACCEDIAN-SENSOR-TOR-2 ~]# subscription-manager identity \</w:t>
      </w:r>
    </w:p>
    <w:p w14:paraId="7AB7B7E8" w14:textId="77777777" w:rsidR="00BE174B" w:rsidRPr="00BE174B" w:rsidRDefault="00BE174B" w:rsidP="00BE174B">
      <w:pPr>
        <w:spacing w:before="0" w:after="0"/>
        <w:ind w:left="-1985"/>
        <w:rPr>
          <w:sz w:val="18"/>
          <w:szCs w:val="18"/>
        </w:rPr>
      </w:pPr>
      <w:r w:rsidRPr="00BE174B">
        <w:rPr>
          <w:sz w:val="18"/>
          <w:szCs w:val="18"/>
        </w:rPr>
        <w:t>system identity: 23a92624-ec0c-408c-98d5-48645bdf5d4e</w:t>
      </w:r>
    </w:p>
    <w:p w14:paraId="161F5E7D" w14:textId="0A4FE79C" w:rsidR="00BE174B" w:rsidRPr="00BE174B" w:rsidRDefault="00BE174B" w:rsidP="00BE174B">
      <w:pPr>
        <w:spacing w:before="0" w:after="0"/>
        <w:ind w:left="-1985"/>
        <w:rPr>
          <w:sz w:val="18"/>
          <w:szCs w:val="18"/>
        </w:rPr>
      </w:pPr>
      <w:r w:rsidRPr="00BE174B">
        <w:rPr>
          <w:sz w:val="18"/>
          <w:szCs w:val="18"/>
        </w:rPr>
        <w:t>org name: 20018605</w:t>
      </w:r>
    </w:p>
    <w:p w14:paraId="4C78A2AC" w14:textId="77777777" w:rsidR="00BE174B" w:rsidRPr="00BE174B" w:rsidRDefault="00BE174B" w:rsidP="00BE174B">
      <w:pPr>
        <w:spacing w:before="0" w:after="0"/>
        <w:ind w:left="-1985"/>
        <w:rPr>
          <w:sz w:val="18"/>
          <w:szCs w:val="18"/>
        </w:rPr>
      </w:pPr>
      <w:r w:rsidRPr="00BE174B">
        <w:rPr>
          <w:sz w:val="18"/>
          <w:szCs w:val="18"/>
        </w:rPr>
        <w:t>org ID: 20018605</w:t>
      </w:r>
    </w:p>
    <w:p w14:paraId="2D6625FD" w14:textId="77777777" w:rsidR="00BE174B" w:rsidRPr="00BE174B" w:rsidRDefault="00BE174B" w:rsidP="00BE174B">
      <w:pPr>
        <w:spacing w:before="0" w:after="0"/>
        <w:ind w:left="-1985"/>
        <w:rPr>
          <w:sz w:val="18"/>
          <w:szCs w:val="18"/>
        </w:rPr>
      </w:pPr>
    </w:p>
    <w:p w14:paraId="42CC2158" w14:textId="77777777" w:rsidR="00BE174B" w:rsidRPr="00BE174B" w:rsidRDefault="00BE174B" w:rsidP="00BE174B">
      <w:pPr>
        <w:spacing w:before="0" w:after="0"/>
        <w:ind w:left="-1985"/>
        <w:rPr>
          <w:b/>
          <w:bCs/>
          <w:sz w:val="18"/>
          <w:szCs w:val="18"/>
        </w:rPr>
      </w:pPr>
      <w:r w:rsidRPr="00BE174B">
        <w:rPr>
          <w:b/>
          <w:bCs/>
          <w:sz w:val="18"/>
          <w:szCs w:val="18"/>
        </w:rPr>
        <w:t>[root@ACCEDIAN-SENSOR-JO2-1 ~]# subscription-manager identity \</w:t>
      </w:r>
    </w:p>
    <w:p w14:paraId="158ABAE1" w14:textId="77777777" w:rsidR="00BE174B" w:rsidRPr="00BE174B" w:rsidRDefault="00BE174B" w:rsidP="00BE174B">
      <w:pPr>
        <w:spacing w:before="0" w:after="0"/>
        <w:ind w:left="-1985"/>
        <w:rPr>
          <w:sz w:val="18"/>
          <w:szCs w:val="18"/>
        </w:rPr>
      </w:pPr>
      <w:r w:rsidRPr="00BE174B">
        <w:rPr>
          <w:sz w:val="18"/>
          <w:szCs w:val="18"/>
        </w:rPr>
        <w:t>system identity: 79da8c0e-cd19-4a9e-bfad-745bf3ede15e</w:t>
      </w:r>
    </w:p>
    <w:p w14:paraId="7E61C6FD" w14:textId="77777777" w:rsidR="00BE174B" w:rsidRPr="00BE174B" w:rsidRDefault="00BE174B" w:rsidP="00BE174B">
      <w:pPr>
        <w:spacing w:before="0" w:after="0"/>
        <w:ind w:left="-1985"/>
        <w:rPr>
          <w:sz w:val="18"/>
          <w:szCs w:val="18"/>
        </w:rPr>
      </w:pPr>
      <w:r w:rsidRPr="00BE174B">
        <w:rPr>
          <w:sz w:val="18"/>
          <w:szCs w:val="18"/>
        </w:rPr>
        <w:t>org name: 20018605</w:t>
      </w:r>
    </w:p>
    <w:p w14:paraId="081BCE13" w14:textId="77777777" w:rsidR="00BE174B" w:rsidRPr="00BE174B" w:rsidRDefault="00BE174B" w:rsidP="00BE174B">
      <w:pPr>
        <w:spacing w:before="0" w:after="0"/>
        <w:ind w:left="-1985"/>
        <w:rPr>
          <w:sz w:val="18"/>
          <w:szCs w:val="18"/>
        </w:rPr>
      </w:pPr>
      <w:r w:rsidRPr="00BE174B">
        <w:rPr>
          <w:sz w:val="18"/>
          <w:szCs w:val="18"/>
        </w:rPr>
        <w:t>org ID: 20018605</w:t>
      </w:r>
    </w:p>
    <w:p w14:paraId="5809172A" w14:textId="77777777" w:rsidR="00BE174B" w:rsidRPr="00BE174B" w:rsidRDefault="00BE174B" w:rsidP="00BE174B">
      <w:pPr>
        <w:spacing w:before="0" w:after="0"/>
        <w:ind w:left="-1985"/>
        <w:rPr>
          <w:sz w:val="18"/>
          <w:szCs w:val="18"/>
        </w:rPr>
      </w:pPr>
    </w:p>
    <w:p w14:paraId="6FCA8AE2" w14:textId="0EF71683" w:rsidR="00BE174B" w:rsidRPr="00BE174B" w:rsidRDefault="00BE174B" w:rsidP="00BE174B">
      <w:pPr>
        <w:spacing w:before="0" w:after="0"/>
        <w:ind w:left="-1985"/>
        <w:rPr>
          <w:b/>
          <w:bCs/>
          <w:sz w:val="18"/>
          <w:szCs w:val="18"/>
        </w:rPr>
      </w:pPr>
      <w:r w:rsidRPr="00BE174B">
        <w:rPr>
          <w:b/>
          <w:bCs/>
          <w:sz w:val="18"/>
          <w:szCs w:val="18"/>
        </w:rPr>
        <w:t>[root@ACCEDIAN-SENSOR-JO2-</w:t>
      </w:r>
      <w:r w:rsidRPr="00BE174B">
        <w:rPr>
          <w:b/>
          <w:bCs/>
          <w:sz w:val="18"/>
          <w:szCs w:val="18"/>
        </w:rPr>
        <w:t>2</w:t>
      </w:r>
      <w:r w:rsidRPr="00BE174B">
        <w:rPr>
          <w:b/>
          <w:bCs/>
          <w:sz w:val="18"/>
          <w:szCs w:val="18"/>
        </w:rPr>
        <w:t xml:space="preserve"> ~]# subscription-manager identity \</w:t>
      </w:r>
    </w:p>
    <w:p w14:paraId="5CD6EB06" w14:textId="77777777" w:rsidR="00BE174B" w:rsidRPr="00BE174B" w:rsidRDefault="00BE174B" w:rsidP="00BE174B">
      <w:pPr>
        <w:spacing w:before="0" w:after="0"/>
        <w:ind w:left="-1985"/>
        <w:rPr>
          <w:sz w:val="18"/>
          <w:szCs w:val="18"/>
        </w:rPr>
      </w:pPr>
      <w:r w:rsidRPr="00BE174B">
        <w:rPr>
          <w:sz w:val="18"/>
          <w:szCs w:val="18"/>
        </w:rPr>
        <w:t>system identity: c7182c42-736f-4611-b72d-6e58e48de8d3</w:t>
      </w:r>
    </w:p>
    <w:p w14:paraId="60989FAA" w14:textId="77777777" w:rsidR="00BE174B" w:rsidRPr="00BE174B" w:rsidRDefault="00BE174B" w:rsidP="00BE174B">
      <w:pPr>
        <w:spacing w:before="0" w:after="0"/>
        <w:ind w:left="-1985"/>
        <w:rPr>
          <w:sz w:val="18"/>
          <w:szCs w:val="18"/>
        </w:rPr>
      </w:pPr>
      <w:r w:rsidRPr="00BE174B">
        <w:rPr>
          <w:sz w:val="18"/>
          <w:szCs w:val="18"/>
        </w:rPr>
        <w:t>org name: 20018605</w:t>
      </w:r>
    </w:p>
    <w:p w14:paraId="5A323132" w14:textId="77777777" w:rsidR="00BE174B" w:rsidRPr="00BE174B" w:rsidRDefault="00BE174B" w:rsidP="00BE174B">
      <w:pPr>
        <w:spacing w:before="0" w:after="0"/>
        <w:ind w:left="-1985"/>
        <w:rPr>
          <w:sz w:val="18"/>
          <w:szCs w:val="18"/>
        </w:rPr>
      </w:pPr>
      <w:r w:rsidRPr="00BE174B">
        <w:rPr>
          <w:sz w:val="18"/>
          <w:szCs w:val="18"/>
        </w:rPr>
        <w:t>org ID: 20018605</w:t>
      </w:r>
    </w:p>
    <w:p w14:paraId="66A31730" w14:textId="77777777" w:rsidR="00BE174B" w:rsidRPr="00BE174B" w:rsidRDefault="00BE174B" w:rsidP="00BE174B">
      <w:pPr>
        <w:spacing w:before="0" w:after="0"/>
        <w:ind w:left="-1985"/>
        <w:rPr>
          <w:sz w:val="18"/>
          <w:szCs w:val="18"/>
        </w:rPr>
      </w:pPr>
    </w:p>
    <w:p w14:paraId="19BD6C93" w14:textId="77777777" w:rsidR="00BE174B" w:rsidRPr="00BE174B" w:rsidRDefault="00BE174B" w:rsidP="00BE174B">
      <w:pPr>
        <w:spacing w:before="0" w:after="0"/>
        <w:ind w:left="-1985"/>
        <w:rPr>
          <w:b/>
          <w:bCs/>
          <w:sz w:val="18"/>
          <w:szCs w:val="18"/>
        </w:rPr>
      </w:pPr>
      <w:r w:rsidRPr="00BE174B">
        <w:rPr>
          <w:b/>
          <w:bCs/>
          <w:sz w:val="18"/>
          <w:szCs w:val="18"/>
        </w:rPr>
        <w:t>[root@ACCEDIAN-SENSOR-OLL-1 ~]# subscription-manager identity \</w:t>
      </w:r>
    </w:p>
    <w:p w14:paraId="19420AA9" w14:textId="77777777" w:rsidR="00BE174B" w:rsidRPr="00BE174B" w:rsidRDefault="00BE174B" w:rsidP="00BE174B">
      <w:pPr>
        <w:spacing w:before="0" w:after="0"/>
        <w:ind w:left="-1985"/>
        <w:rPr>
          <w:sz w:val="18"/>
          <w:szCs w:val="18"/>
        </w:rPr>
      </w:pPr>
      <w:r w:rsidRPr="00BE174B">
        <w:rPr>
          <w:sz w:val="18"/>
          <w:szCs w:val="18"/>
        </w:rPr>
        <w:t>system identity: cd7173c1-2c07-405e-9c79-9667e26c1afc</w:t>
      </w:r>
    </w:p>
    <w:p w14:paraId="2C1DC228" w14:textId="77777777" w:rsidR="00BE174B" w:rsidRPr="00BE174B" w:rsidRDefault="00BE174B" w:rsidP="00BE174B">
      <w:pPr>
        <w:spacing w:before="0" w:after="0"/>
        <w:ind w:left="-1985"/>
        <w:rPr>
          <w:sz w:val="18"/>
          <w:szCs w:val="18"/>
        </w:rPr>
      </w:pPr>
      <w:r w:rsidRPr="00BE174B">
        <w:rPr>
          <w:sz w:val="18"/>
          <w:szCs w:val="18"/>
        </w:rPr>
        <w:t>org name: 20018605</w:t>
      </w:r>
    </w:p>
    <w:p w14:paraId="0CAE37C6" w14:textId="77777777" w:rsidR="00BE174B" w:rsidRPr="00BE174B" w:rsidRDefault="00BE174B" w:rsidP="00BE174B">
      <w:pPr>
        <w:spacing w:before="0" w:after="0"/>
        <w:ind w:left="-1985"/>
        <w:rPr>
          <w:sz w:val="18"/>
          <w:szCs w:val="18"/>
        </w:rPr>
      </w:pPr>
      <w:r w:rsidRPr="00BE174B">
        <w:rPr>
          <w:sz w:val="18"/>
          <w:szCs w:val="18"/>
        </w:rPr>
        <w:t>org ID: 20018605</w:t>
      </w:r>
    </w:p>
    <w:p w14:paraId="61BF8547" w14:textId="77777777" w:rsidR="00BE174B" w:rsidRPr="00BE174B" w:rsidRDefault="00BE174B" w:rsidP="00BE174B">
      <w:pPr>
        <w:spacing w:before="0" w:after="0"/>
        <w:ind w:left="-1985"/>
        <w:rPr>
          <w:sz w:val="18"/>
          <w:szCs w:val="18"/>
        </w:rPr>
      </w:pPr>
    </w:p>
    <w:p w14:paraId="0B68D77A" w14:textId="77777777" w:rsidR="00BE174B" w:rsidRPr="00BE174B" w:rsidRDefault="00BE174B" w:rsidP="00BE174B">
      <w:pPr>
        <w:spacing w:before="0" w:after="0"/>
        <w:ind w:left="-1985"/>
        <w:rPr>
          <w:b/>
          <w:bCs/>
          <w:sz w:val="18"/>
          <w:szCs w:val="18"/>
        </w:rPr>
      </w:pPr>
      <w:r w:rsidRPr="00BE174B">
        <w:rPr>
          <w:b/>
          <w:bCs/>
          <w:sz w:val="18"/>
          <w:szCs w:val="18"/>
        </w:rPr>
        <w:t>[root@ACCEDIAN-SENSOR-OLL-2 ~]# subscription-manager identity \</w:t>
      </w:r>
    </w:p>
    <w:p w14:paraId="7F6B747E" w14:textId="77777777" w:rsidR="00BE174B" w:rsidRPr="00BE174B" w:rsidRDefault="00BE174B" w:rsidP="00BE174B">
      <w:pPr>
        <w:spacing w:before="0" w:after="0"/>
        <w:ind w:left="-1985"/>
        <w:rPr>
          <w:sz w:val="18"/>
          <w:szCs w:val="18"/>
        </w:rPr>
      </w:pPr>
      <w:r w:rsidRPr="00BE174B">
        <w:rPr>
          <w:sz w:val="18"/>
          <w:szCs w:val="18"/>
        </w:rPr>
        <w:t>system identity: 03439fec-8b5e-4fa2-8e7d-d69c93d9d33f</w:t>
      </w:r>
    </w:p>
    <w:p w14:paraId="1EAD684B" w14:textId="77777777" w:rsidR="00BE174B" w:rsidRPr="00BE174B" w:rsidRDefault="00BE174B" w:rsidP="00BE174B">
      <w:pPr>
        <w:spacing w:before="0" w:after="0"/>
        <w:ind w:left="-1985"/>
        <w:rPr>
          <w:sz w:val="18"/>
          <w:szCs w:val="18"/>
        </w:rPr>
      </w:pPr>
      <w:r w:rsidRPr="00BE174B">
        <w:rPr>
          <w:sz w:val="18"/>
          <w:szCs w:val="18"/>
        </w:rPr>
        <w:t>org name: 20018605</w:t>
      </w:r>
    </w:p>
    <w:p w14:paraId="7D86D39E" w14:textId="77777777" w:rsidR="00BE174B" w:rsidRPr="00BE174B" w:rsidRDefault="00BE174B" w:rsidP="00BE174B">
      <w:pPr>
        <w:spacing w:before="0" w:after="0"/>
        <w:ind w:left="-1985"/>
        <w:rPr>
          <w:sz w:val="18"/>
          <w:szCs w:val="18"/>
        </w:rPr>
      </w:pPr>
      <w:r w:rsidRPr="00BE174B">
        <w:rPr>
          <w:sz w:val="18"/>
          <w:szCs w:val="18"/>
        </w:rPr>
        <w:t>org ID: 20018605</w:t>
      </w:r>
    </w:p>
    <w:p w14:paraId="6EC1A9F3" w14:textId="77777777" w:rsidR="00BE174B" w:rsidRPr="00BE174B" w:rsidRDefault="00BE174B" w:rsidP="00BE174B">
      <w:pPr>
        <w:spacing w:before="0" w:after="0"/>
        <w:ind w:left="-1985"/>
        <w:rPr>
          <w:sz w:val="18"/>
          <w:szCs w:val="18"/>
        </w:rPr>
      </w:pPr>
    </w:p>
    <w:p w14:paraId="16A1B7E1" w14:textId="77777777" w:rsidR="00BE174B" w:rsidRPr="00BE174B" w:rsidRDefault="00BE174B" w:rsidP="00BE174B">
      <w:pPr>
        <w:spacing w:before="0" w:after="0"/>
        <w:ind w:left="-1985"/>
        <w:rPr>
          <w:b/>
          <w:bCs/>
          <w:sz w:val="18"/>
          <w:szCs w:val="18"/>
        </w:rPr>
      </w:pPr>
      <w:r w:rsidRPr="00BE174B">
        <w:rPr>
          <w:b/>
          <w:bCs/>
          <w:sz w:val="18"/>
          <w:szCs w:val="18"/>
        </w:rPr>
        <w:t>[root@ACCEDIAN-SENSOR-ASU-1 ~]# subscription-manager identity \</w:t>
      </w:r>
    </w:p>
    <w:p w14:paraId="41E02DE2" w14:textId="77777777" w:rsidR="00BE174B" w:rsidRPr="00BE174B" w:rsidRDefault="00BE174B" w:rsidP="00BE174B">
      <w:pPr>
        <w:spacing w:before="0" w:after="0"/>
        <w:ind w:left="-1985"/>
        <w:rPr>
          <w:sz w:val="18"/>
          <w:szCs w:val="18"/>
        </w:rPr>
      </w:pPr>
      <w:r w:rsidRPr="00BE174B">
        <w:rPr>
          <w:sz w:val="18"/>
          <w:szCs w:val="18"/>
        </w:rPr>
        <w:t>system identity: 7fcde9f5-bc03-4b61-85f9-9e7f3ced44ea</w:t>
      </w:r>
    </w:p>
    <w:p w14:paraId="3692CA9B" w14:textId="77777777" w:rsidR="00BE174B" w:rsidRPr="00BE174B" w:rsidRDefault="00BE174B" w:rsidP="00BE174B">
      <w:pPr>
        <w:spacing w:before="0" w:after="0"/>
        <w:ind w:left="-1985"/>
        <w:rPr>
          <w:sz w:val="18"/>
          <w:szCs w:val="18"/>
        </w:rPr>
      </w:pPr>
      <w:r w:rsidRPr="00BE174B">
        <w:rPr>
          <w:sz w:val="18"/>
          <w:szCs w:val="18"/>
        </w:rPr>
        <w:t>org name: 20018605</w:t>
      </w:r>
    </w:p>
    <w:p w14:paraId="387360B8" w14:textId="77777777" w:rsidR="00BE174B" w:rsidRPr="00BE174B" w:rsidRDefault="00BE174B" w:rsidP="00BE174B">
      <w:pPr>
        <w:spacing w:before="0" w:after="0"/>
        <w:ind w:left="-1985"/>
        <w:rPr>
          <w:sz w:val="18"/>
          <w:szCs w:val="18"/>
        </w:rPr>
      </w:pPr>
      <w:r w:rsidRPr="00BE174B">
        <w:rPr>
          <w:sz w:val="18"/>
          <w:szCs w:val="18"/>
        </w:rPr>
        <w:t>org ID: 20018605</w:t>
      </w:r>
    </w:p>
    <w:p w14:paraId="186611FC" w14:textId="77777777" w:rsidR="00BE174B" w:rsidRPr="00BE174B" w:rsidRDefault="00BE174B" w:rsidP="00BE174B">
      <w:pPr>
        <w:spacing w:before="0" w:after="0"/>
        <w:ind w:left="-1985"/>
        <w:rPr>
          <w:sz w:val="18"/>
          <w:szCs w:val="18"/>
        </w:rPr>
      </w:pPr>
    </w:p>
    <w:p w14:paraId="1ECCA05A" w14:textId="77777777" w:rsidR="00BE174B" w:rsidRPr="00BE174B" w:rsidRDefault="00BE174B" w:rsidP="00BE174B">
      <w:pPr>
        <w:spacing w:before="0" w:after="0"/>
        <w:ind w:left="-1985"/>
        <w:rPr>
          <w:b/>
          <w:bCs/>
          <w:sz w:val="18"/>
          <w:szCs w:val="18"/>
        </w:rPr>
      </w:pPr>
      <w:r w:rsidRPr="00BE174B">
        <w:rPr>
          <w:b/>
          <w:bCs/>
          <w:sz w:val="18"/>
          <w:szCs w:val="18"/>
        </w:rPr>
        <w:t>[root@accedian-sensor-mon-1 ~]# subscription-manager identity \</w:t>
      </w:r>
    </w:p>
    <w:p w14:paraId="6A5B6897" w14:textId="77777777" w:rsidR="00BE174B" w:rsidRPr="00BE174B" w:rsidRDefault="00BE174B" w:rsidP="00BE174B">
      <w:pPr>
        <w:spacing w:before="0" w:after="0"/>
        <w:ind w:left="-1985"/>
        <w:rPr>
          <w:sz w:val="18"/>
          <w:szCs w:val="18"/>
        </w:rPr>
      </w:pPr>
      <w:r w:rsidRPr="00BE174B">
        <w:rPr>
          <w:sz w:val="18"/>
          <w:szCs w:val="18"/>
        </w:rPr>
        <w:t>system identity: 4ca0ab54-c888-40cc-ba04-bdfa59f8f287</w:t>
      </w:r>
    </w:p>
    <w:p w14:paraId="517F8F27" w14:textId="77777777" w:rsidR="00BE174B" w:rsidRPr="00BE174B" w:rsidRDefault="00BE174B" w:rsidP="00BE174B">
      <w:pPr>
        <w:spacing w:before="0" w:after="0"/>
        <w:ind w:left="-1985"/>
        <w:rPr>
          <w:sz w:val="18"/>
          <w:szCs w:val="18"/>
        </w:rPr>
      </w:pPr>
      <w:r w:rsidRPr="00BE174B">
        <w:rPr>
          <w:sz w:val="18"/>
          <w:szCs w:val="18"/>
        </w:rPr>
        <w:t>org name: 20018605</w:t>
      </w:r>
    </w:p>
    <w:p w14:paraId="25A3B2DF" w14:textId="77777777" w:rsidR="00BE174B" w:rsidRPr="00BE174B" w:rsidRDefault="00BE174B" w:rsidP="00BE174B">
      <w:pPr>
        <w:spacing w:before="0" w:after="0"/>
        <w:ind w:left="-1985"/>
        <w:rPr>
          <w:sz w:val="18"/>
          <w:szCs w:val="18"/>
        </w:rPr>
      </w:pPr>
      <w:r w:rsidRPr="00BE174B">
        <w:rPr>
          <w:sz w:val="18"/>
          <w:szCs w:val="18"/>
        </w:rPr>
        <w:t>org ID: 20018605</w:t>
      </w:r>
    </w:p>
    <w:p w14:paraId="0B841B38" w14:textId="77777777" w:rsidR="00BE174B" w:rsidRPr="00BE174B" w:rsidRDefault="00BE174B" w:rsidP="00BE174B">
      <w:pPr>
        <w:spacing w:before="0" w:after="0"/>
        <w:ind w:left="-1985"/>
        <w:rPr>
          <w:sz w:val="18"/>
          <w:szCs w:val="18"/>
        </w:rPr>
      </w:pPr>
    </w:p>
    <w:p w14:paraId="6614FA26" w14:textId="77777777" w:rsidR="00BE174B" w:rsidRPr="00BE174B" w:rsidRDefault="00BE174B" w:rsidP="00BE174B">
      <w:pPr>
        <w:spacing w:before="0" w:after="0"/>
        <w:ind w:left="-1985"/>
        <w:rPr>
          <w:sz w:val="18"/>
          <w:szCs w:val="18"/>
        </w:rPr>
      </w:pPr>
    </w:p>
    <w:p w14:paraId="7A85FCC6" w14:textId="77777777" w:rsidR="00BE174B" w:rsidRPr="00BE174B" w:rsidRDefault="00BE174B" w:rsidP="00A8777B">
      <w:pPr>
        <w:spacing w:before="0" w:after="0"/>
        <w:ind w:left="-1985"/>
        <w:rPr>
          <w:sz w:val="18"/>
          <w:szCs w:val="18"/>
        </w:rPr>
      </w:pPr>
    </w:p>
    <w:p w14:paraId="4DA6C87E" w14:textId="77777777" w:rsidR="00A8777B" w:rsidRDefault="00A8777B" w:rsidP="00A610EB">
      <w:pPr>
        <w:spacing w:before="0" w:after="0"/>
        <w:ind w:left="-1985"/>
        <w:rPr>
          <w:sz w:val="18"/>
          <w:szCs w:val="18"/>
        </w:rPr>
      </w:pPr>
    </w:p>
    <w:p w14:paraId="7B0E7D78" w14:textId="77777777" w:rsidR="00A8777B" w:rsidRPr="00D92E66" w:rsidRDefault="00A8777B" w:rsidP="00A610EB">
      <w:pPr>
        <w:spacing w:before="0" w:after="0"/>
        <w:ind w:left="-1985"/>
        <w:rPr>
          <w:sz w:val="18"/>
          <w:szCs w:val="18"/>
        </w:rPr>
      </w:pPr>
    </w:p>
    <w:sectPr w:rsidR="00A8777B" w:rsidRPr="00D92E66" w:rsidSect="00E36912">
      <w:headerReference w:type="even" r:id="rId26"/>
      <w:pgSz w:w="11906" w:h="16838" w:code="9"/>
      <w:pgMar w:top="1440" w:right="1440" w:bottom="1418" w:left="1440" w:header="709" w:footer="567" w:gutter="226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57CAAD" w14:textId="77777777" w:rsidR="00695A29" w:rsidRDefault="00695A29">
      <w:r>
        <w:separator/>
      </w:r>
    </w:p>
  </w:endnote>
  <w:endnote w:type="continuationSeparator" w:id="0">
    <w:p w14:paraId="783D3C40" w14:textId="77777777" w:rsidR="00695A29" w:rsidRDefault="00695A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vers 67 CondensedBold">
    <w:altName w:val="Arial"/>
    <w:charset w:val="00"/>
    <w:family w:val="swiss"/>
    <w:pitch w:val="variable"/>
    <w:sig w:usb0="20007A87" w:usb1="80000000" w:usb2="00000008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isco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92C39" w14:textId="021B56C2" w:rsidR="0019105B" w:rsidRDefault="0019105B" w:rsidP="009A4BDB">
    <w:pPr>
      <w:pStyle w:val="Piedepgina"/>
    </w:pPr>
  </w:p>
  <w:p w14:paraId="562265CA" w14:textId="65B472B7" w:rsidR="0019105B" w:rsidRDefault="0046477A" w:rsidP="00A9056C">
    <w:pPr>
      <w:pStyle w:val="Piedepgina"/>
      <w:tabs>
        <w:tab w:val="left" w:pos="4111"/>
      </w:tabs>
      <w:ind w:left="-2268" w:right="-46" w:firstLine="0"/>
    </w:pPr>
    <w:r>
      <w:rPr>
        <w:lang w:val="en-US"/>
      </w:rPr>
      <w:pict w14:anchorId="56C2D032">
        <v:rect id="_x0000_i1025" style="width:448.6pt;height:2pt" o:hrpct="989" o:hralign="center" o:hrstd="t" o:hrnoshade="t" o:hr="t" fillcolor="#e6130e" stroked="f"/>
      </w:pict>
    </w:r>
  </w:p>
  <w:p w14:paraId="00A7E37C" w14:textId="55A369EA" w:rsidR="0019105B" w:rsidRDefault="0019105B" w:rsidP="009A4BDB">
    <w:pPr>
      <w:pStyle w:val="Piedepgina"/>
      <w:rPr>
        <w:lang w:val="en-US"/>
      </w:rPr>
    </w:pPr>
  </w:p>
  <w:p w14:paraId="6A886C87" w14:textId="7923129E" w:rsidR="0019105B" w:rsidRPr="00C3434C" w:rsidRDefault="00515676" w:rsidP="00515676">
    <w:pPr>
      <w:pStyle w:val="Piedepgina"/>
    </w:pPr>
    <w:r>
      <w:rPr>
        <w:rFonts w:ascii="Times New Roman"/>
        <w:noProof/>
        <w:sz w:val="20"/>
      </w:rPr>
      <w:drawing>
        <wp:anchor distT="0" distB="0" distL="114300" distR="114300" simplePos="0" relativeHeight="251661824" behindDoc="0" locked="0" layoutInCell="1" allowOverlap="1" wp14:anchorId="7B6C5B5E" wp14:editId="38524CC0">
          <wp:simplePos x="0" y="0"/>
          <wp:positionH relativeFrom="margin">
            <wp:posOffset>3015615</wp:posOffset>
          </wp:positionH>
          <wp:positionV relativeFrom="paragraph">
            <wp:posOffset>7516</wp:posOffset>
          </wp:positionV>
          <wp:extent cx="1265555" cy="203835"/>
          <wp:effectExtent l="0" t="0" r="0" b="5715"/>
          <wp:wrapSquare wrapText="bothSides"/>
          <wp:docPr id="692543687" name="Image 1" descr="Icono&#10;&#10;El contenido generado por IA puede ser incorrecto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Icono&#10;&#10;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5555" cy="2038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9105B" w:rsidRPr="009A4BDB">
      <w:t>Page</w:t>
    </w:r>
    <w:r w:rsidR="0019105B" w:rsidRPr="00937579">
      <w:t xml:space="preserve"> </w:t>
    </w:r>
    <w:r w:rsidR="0019105B" w:rsidRPr="008D1B91">
      <w:rPr>
        <w:rStyle w:val="Nmerodepgina"/>
      </w:rPr>
      <w:fldChar w:fldCharType="begin"/>
    </w:r>
    <w:r w:rsidR="0019105B" w:rsidRPr="00937579">
      <w:rPr>
        <w:rStyle w:val="Nmerodepgina"/>
      </w:rPr>
      <w:instrText xml:space="preserve"> PAGE </w:instrText>
    </w:r>
    <w:r w:rsidR="0019105B" w:rsidRPr="008D1B91">
      <w:rPr>
        <w:rStyle w:val="Nmerodepgina"/>
      </w:rPr>
      <w:fldChar w:fldCharType="separate"/>
    </w:r>
    <w:r w:rsidR="0019105B">
      <w:rPr>
        <w:rStyle w:val="Nmerodepgina"/>
        <w:noProof/>
      </w:rPr>
      <w:t>27</w:t>
    </w:r>
    <w:r w:rsidR="0019105B" w:rsidRPr="008D1B91">
      <w:rPr>
        <w:rStyle w:val="Nmerodepgina"/>
      </w:rPr>
      <w:fldChar w:fldCharType="end"/>
    </w:r>
    <w:r w:rsidR="0019105B" w:rsidRPr="00C3434C">
      <w:rPr>
        <w:rStyle w:val="Nmerodepgina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28488" w14:textId="77777777" w:rsidR="0019105B" w:rsidRDefault="0019105B">
    <w:pPr>
      <w:pStyle w:val="Piedepgina"/>
    </w:pPr>
    <w:r>
      <w:rPr>
        <w:noProof/>
        <w:lang w:eastAsia="es-AR"/>
      </w:rPr>
      <w:drawing>
        <wp:anchor distT="0" distB="0" distL="114300" distR="114300" simplePos="0" relativeHeight="251659776" behindDoc="0" locked="0" layoutInCell="1" allowOverlap="1" wp14:anchorId="14206E7B" wp14:editId="3B3B147D">
          <wp:simplePos x="0" y="0"/>
          <wp:positionH relativeFrom="column">
            <wp:posOffset>-904875</wp:posOffset>
          </wp:positionH>
          <wp:positionV relativeFrom="paragraph">
            <wp:posOffset>-3628390</wp:posOffset>
          </wp:positionV>
          <wp:extent cx="7577455" cy="4114800"/>
          <wp:effectExtent l="19050" t="0" r="4445" b="0"/>
          <wp:wrapSquare wrapText="bothSides"/>
          <wp:docPr id="26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7455" cy="4114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A38030" w14:textId="77777777" w:rsidR="00695A29" w:rsidRDefault="00695A29">
      <w:r>
        <w:separator/>
      </w:r>
    </w:p>
  </w:footnote>
  <w:footnote w:type="continuationSeparator" w:id="0">
    <w:p w14:paraId="3C604853" w14:textId="77777777" w:rsidR="00695A29" w:rsidRDefault="00695A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EB1FD" w14:textId="77777777" w:rsidR="0019105B" w:rsidRDefault="0019105B">
    <w:pPr>
      <w:pStyle w:val="Encabezado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C3E47" w14:textId="3DA59818" w:rsidR="0019105B" w:rsidRDefault="0019105B" w:rsidP="00C55077">
    <w:pPr>
      <w:pStyle w:val="Encabezado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67EFF" w14:textId="77777777" w:rsidR="0019105B" w:rsidRDefault="0019105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8498C"/>
    <w:multiLevelType w:val="hybridMultilevel"/>
    <w:tmpl w:val="57E68A7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24529F"/>
    <w:multiLevelType w:val="hybridMultilevel"/>
    <w:tmpl w:val="5C44FB7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9E3238"/>
    <w:multiLevelType w:val="multilevel"/>
    <w:tmpl w:val="FC2CCDF4"/>
    <w:lvl w:ilvl="0">
      <w:start w:val="1"/>
      <w:numFmt w:val="decimal"/>
      <w:pStyle w:val="Ttulo1"/>
      <w:lvlText w:val="Sección 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20"/>
        </w:tabs>
        <w:ind w:left="43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080"/>
        </w:tabs>
        <w:ind w:left="504" w:hanging="504"/>
      </w:pPr>
      <w:rPr>
        <w:rFonts w:hint="default"/>
        <w:sz w:val="28"/>
        <w:szCs w:val="28"/>
      </w:rPr>
    </w:lvl>
    <w:lvl w:ilvl="3">
      <w:start w:val="1"/>
      <w:numFmt w:val="decimal"/>
      <w:lvlText w:val="%1.%2.%3.%4."/>
      <w:lvlJc w:val="left"/>
      <w:pPr>
        <w:tabs>
          <w:tab w:val="num" w:pos="-108"/>
        </w:tabs>
        <w:ind w:left="-54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612"/>
        </w:tabs>
        <w:ind w:left="-3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332"/>
        </w:tabs>
        <w:ind w:left="46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052"/>
        </w:tabs>
        <w:ind w:left="97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412"/>
        </w:tabs>
        <w:ind w:left="147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132"/>
        </w:tabs>
        <w:ind w:left="2052" w:hanging="1440"/>
      </w:pPr>
      <w:rPr>
        <w:rFonts w:hint="default"/>
      </w:rPr>
    </w:lvl>
  </w:abstractNum>
  <w:abstractNum w:abstractNumId="3" w15:restartNumberingAfterBreak="0">
    <w:nsid w:val="667B3C62"/>
    <w:multiLevelType w:val="hybridMultilevel"/>
    <w:tmpl w:val="60D2C178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334C03"/>
    <w:multiLevelType w:val="hybridMultilevel"/>
    <w:tmpl w:val="DDF46C7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5660F5"/>
    <w:multiLevelType w:val="hybridMultilevel"/>
    <w:tmpl w:val="E898A038"/>
    <w:lvl w:ilvl="0" w:tplc="F1167CAC">
      <w:start w:val="1"/>
      <w:numFmt w:val="upperLetter"/>
      <w:pStyle w:val="Appendix"/>
      <w:lvlText w:val="Appendix %1."/>
      <w:lvlJc w:val="left"/>
      <w:pPr>
        <w:tabs>
          <w:tab w:val="num" w:pos="284"/>
        </w:tabs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31485506">
    <w:abstractNumId w:val="5"/>
  </w:num>
  <w:num w:numId="2" w16cid:durableId="384719893">
    <w:abstractNumId w:val="2"/>
  </w:num>
  <w:num w:numId="3" w16cid:durableId="2013754389">
    <w:abstractNumId w:val="3"/>
  </w:num>
  <w:num w:numId="4" w16cid:durableId="1801219070">
    <w:abstractNumId w:val="0"/>
  </w:num>
  <w:num w:numId="5" w16cid:durableId="252445537">
    <w:abstractNumId w:val="4"/>
  </w:num>
  <w:num w:numId="6" w16cid:durableId="1759132676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7E82"/>
    <w:rsid w:val="000015C0"/>
    <w:rsid w:val="00005DAC"/>
    <w:rsid w:val="00007EF6"/>
    <w:rsid w:val="0001242B"/>
    <w:rsid w:val="00014D02"/>
    <w:rsid w:val="00017D54"/>
    <w:rsid w:val="00020B0E"/>
    <w:rsid w:val="000232A4"/>
    <w:rsid w:val="00030FC0"/>
    <w:rsid w:val="000450DC"/>
    <w:rsid w:val="0004734E"/>
    <w:rsid w:val="00047711"/>
    <w:rsid w:val="00060BE3"/>
    <w:rsid w:val="0006171F"/>
    <w:rsid w:val="00064993"/>
    <w:rsid w:val="00064E8A"/>
    <w:rsid w:val="00066CDE"/>
    <w:rsid w:val="000703B3"/>
    <w:rsid w:val="00070A07"/>
    <w:rsid w:val="0007166F"/>
    <w:rsid w:val="00073CAD"/>
    <w:rsid w:val="00075D2F"/>
    <w:rsid w:val="00077D65"/>
    <w:rsid w:val="000858D6"/>
    <w:rsid w:val="00090CA4"/>
    <w:rsid w:val="000917C4"/>
    <w:rsid w:val="0009191C"/>
    <w:rsid w:val="00097A94"/>
    <w:rsid w:val="00097E82"/>
    <w:rsid w:val="000A2C85"/>
    <w:rsid w:val="000B0859"/>
    <w:rsid w:val="000B0BC0"/>
    <w:rsid w:val="000C3325"/>
    <w:rsid w:val="000D0307"/>
    <w:rsid w:val="000D234A"/>
    <w:rsid w:val="000D5359"/>
    <w:rsid w:val="000E0727"/>
    <w:rsid w:val="000E2262"/>
    <w:rsid w:val="000E5C12"/>
    <w:rsid w:val="000F03F7"/>
    <w:rsid w:val="000F3072"/>
    <w:rsid w:val="00100873"/>
    <w:rsid w:val="00102625"/>
    <w:rsid w:val="0010743C"/>
    <w:rsid w:val="00111E77"/>
    <w:rsid w:val="00125E95"/>
    <w:rsid w:val="00127764"/>
    <w:rsid w:val="00133108"/>
    <w:rsid w:val="00133F1A"/>
    <w:rsid w:val="00137F17"/>
    <w:rsid w:val="0014231A"/>
    <w:rsid w:val="00142D09"/>
    <w:rsid w:val="0014745D"/>
    <w:rsid w:val="00151BC4"/>
    <w:rsid w:val="0015216D"/>
    <w:rsid w:val="00152706"/>
    <w:rsid w:val="00154A9C"/>
    <w:rsid w:val="00155048"/>
    <w:rsid w:val="00164920"/>
    <w:rsid w:val="001668DD"/>
    <w:rsid w:val="00177A4C"/>
    <w:rsid w:val="0018715C"/>
    <w:rsid w:val="001875B7"/>
    <w:rsid w:val="0019105B"/>
    <w:rsid w:val="00191DE2"/>
    <w:rsid w:val="00195DFE"/>
    <w:rsid w:val="001A0EEB"/>
    <w:rsid w:val="001A55E8"/>
    <w:rsid w:val="001A6599"/>
    <w:rsid w:val="001A6787"/>
    <w:rsid w:val="001B0CA9"/>
    <w:rsid w:val="001B6BE3"/>
    <w:rsid w:val="001C2498"/>
    <w:rsid w:val="001C35A4"/>
    <w:rsid w:val="001C6D6C"/>
    <w:rsid w:val="001D5EA2"/>
    <w:rsid w:val="001E1CD9"/>
    <w:rsid w:val="001F091D"/>
    <w:rsid w:val="001F6C22"/>
    <w:rsid w:val="001F7D25"/>
    <w:rsid w:val="00201695"/>
    <w:rsid w:val="0020224C"/>
    <w:rsid w:val="00206BCE"/>
    <w:rsid w:val="002138D2"/>
    <w:rsid w:val="002143EA"/>
    <w:rsid w:val="00216C78"/>
    <w:rsid w:val="00222F89"/>
    <w:rsid w:val="0022531A"/>
    <w:rsid w:val="00225A33"/>
    <w:rsid w:val="00235EE9"/>
    <w:rsid w:val="00241953"/>
    <w:rsid w:val="00252B5B"/>
    <w:rsid w:val="00273C9F"/>
    <w:rsid w:val="0027688C"/>
    <w:rsid w:val="00282279"/>
    <w:rsid w:val="002872B5"/>
    <w:rsid w:val="00290C82"/>
    <w:rsid w:val="00290E71"/>
    <w:rsid w:val="0029417C"/>
    <w:rsid w:val="002A57C8"/>
    <w:rsid w:val="002B0672"/>
    <w:rsid w:val="002C1872"/>
    <w:rsid w:val="002C6346"/>
    <w:rsid w:val="002D3F63"/>
    <w:rsid w:val="002F2394"/>
    <w:rsid w:val="00307A72"/>
    <w:rsid w:val="003132D3"/>
    <w:rsid w:val="0031762B"/>
    <w:rsid w:val="003211BD"/>
    <w:rsid w:val="00321933"/>
    <w:rsid w:val="003226CC"/>
    <w:rsid w:val="00322DC9"/>
    <w:rsid w:val="00323E5A"/>
    <w:rsid w:val="00324C9B"/>
    <w:rsid w:val="003300FD"/>
    <w:rsid w:val="00332028"/>
    <w:rsid w:val="00336215"/>
    <w:rsid w:val="003407DB"/>
    <w:rsid w:val="003437F7"/>
    <w:rsid w:val="003576B0"/>
    <w:rsid w:val="00360AC0"/>
    <w:rsid w:val="003637AE"/>
    <w:rsid w:val="003665AC"/>
    <w:rsid w:val="00367C02"/>
    <w:rsid w:val="00371C67"/>
    <w:rsid w:val="00372C54"/>
    <w:rsid w:val="00373EA4"/>
    <w:rsid w:val="0038009C"/>
    <w:rsid w:val="00381300"/>
    <w:rsid w:val="003820A2"/>
    <w:rsid w:val="00382967"/>
    <w:rsid w:val="00383171"/>
    <w:rsid w:val="00390913"/>
    <w:rsid w:val="003A5559"/>
    <w:rsid w:val="003B7C43"/>
    <w:rsid w:val="003C324E"/>
    <w:rsid w:val="003C464D"/>
    <w:rsid w:val="003D4AF5"/>
    <w:rsid w:val="003D663E"/>
    <w:rsid w:val="003D72FA"/>
    <w:rsid w:val="003F270F"/>
    <w:rsid w:val="004040ED"/>
    <w:rsid w:val="004060D3"/>
    <w:rsid w:val="0041773B"/>
    <w:rsid w:val="00425410"/>
    <w:rsid w:val="0043127D"/>
    <w:rsid w:val="00444FBB"/>
    <w:rsid w:val="004546D9"/>
    <w:rsid w:val="0045735D"/>
    <w:rsid w:val="0046477A"/>
    <w:rsid w:val="00477150"/>
    <w:rsid w:val="004944F7"/>
    <w:rsid w:val="004A1B8D"/>
    <w:rsid w:val="004A2E0E"/>
    <w:rsid w:val="004B3F1D"/>
    <w:rsid w:val="004B4C7F"/>
    <w:rsid w:val="004B6DD4"/>
    <w:rsid w:val="004D7AB5"/>
    <w:rsid w:val="004E0B6F"/>
    <w:rsid w:val="004E2908"/>
    <w:rsid w:val="004F158B"/>
    <w:rsid w:val="005007A2"/>
    <w:rsid w:val="00504B43"/>
    <w:rsid w:val="00507E76"/>
    <w:rsid w:val="005139C1"/>
    <w:rsid w:val="00515676"/>
    <w:rsid w:val="00516A4C"/>
    <w:rsid w:val="0053352F"/>
    <w:rsid w:val="005369E6"/>
    <w:rsid w:val="00552364"/>
    <w:rsid w:val="0055253F"/>
    <w:rsid w:val="00553BDE"/>
    <w:rsid w:val="0056048E"/>
    <w:rsid w:val="00564C2C"/>
    <w:rsid w:val="00565FE7"/>
    <w:rsid w:val="00597720"/>
    <w:rsid w:val="005A1885"/>
    <w:rsid w:val="005A202C"/>
    <w:rsid w:val="005C0127"/>
    <w:rsid w:val="005C3EAA"/>
    <w:rsid w:val="005C4D2E"/>
    <w:rsid w:val="005C69F8"/>
    <w:rsid w:val="005E423D"/>
    <w:rsid w:val="005E5A12"/>
    <w:rsid w:val="006024E5"/>
    <w:rsid w:val="0060529D"/>
    <w:rsid w:val="00607CB1"/>
    <w:rsid w:val="00620339"/>
    <w:rsid w:val="00626915"/>
    <w:rsid w:val="00645C35"/>
    <w:rsid w:val="006566EB"/>
    <w:rsid w:val="006571EB"/>
    <w:rsid w:val="00664B6E"/>
    <w:rsid w:val="00664D9F"/>
    <w:rsid w:val="00665755"/>
    <w:rsid w:val="00666FCA"/>
    <w:rsid w:val="006727CE"/>
    <w:rsid w:val="00680D8F"/>
    <w:rsid w:val="00695A29"/>
    <w:rsid w:val="00695FCA"/>
    <w:rsid w:val="006976B6"/>
    <w:rsid w:val="006A14E5"/>
    <w:rsid w:val="006B1F97"/>
    <w:rsid w:val="006B4A89"/>
    <w:rsid w:val="006C12CE"/>
    <w:rsid w:val="006C3740"/>
    <w:rsid w:val="006C56AF"/>
    <w:rsid w:val="006C5E35"/>
    <w:rsid w:val="006C6DB1"/>
    <w:rsid w:val="006D632F"/>
    <w:rsid w:val="006D7BD8"/>
    <w:rsid w:val="006E0230"/>
    <w:rsid w:val="006E71F9"/>
    <w:rsid w:val="006E7669"/>
    <w:rsid w:val="006F64BB"/>
    <w:rsid w:val="006F6B6B"/>
    <w:rsid w:val="0070127B"/>
    <w:rsid w:val="00701AF6"/>
    <w:rsid w:val="007159D0"/>
    <w:rsid w:val="00722F8E"/>
    <w:rsid w:val="007313F1"/>
    <w:rsid w:val="007327E6"/>
    <w:rsid w:val="007358FA"/>
    <w:rsid w:val="0073655E"/>
    <w:rsid w:val="00740423"/>
    <w:rsid w:val="00741C8B"/>
    <w:rsid w:val="00742550"/>
    <w:rsid w:val="0074653D"/>
    <w:rsid w:val="0075125C"/>
    <w:rsid w:val="007512A4"/>
    <w:rsid w:val="00771A20"/>
    <w:rsid w:val="00775B50"/>
    <w:rsid w:val="00784392"/>
    <w:rsid w:val="0078522C"/>
    <w:rsid w:val="0078717B"/>
    <w:rsid w:val="0078784E"/>
    <w:rsid w:val="0079061C"/>
    <w:rsid w:val="00792101"/>
    <w:rsid w:val="00793354"/>
    <w:rsid w:val="007955F8"/>
    <w:rsid w:val="007A5073"/>
    <w:rsid w:val="007A6285"/>
    <w:rsid w:val="007A7347"/>
    <w:rsid w:val="007B737F"/>
    <w:rsid w:val="007B7E64"/>
    <w:rsid w:val="007C6EEB"/>
    <w:rsid w:val="007D33DE"/>
    <w:rsid w:val="007D67AB"/>
    <w:rsid w:val="007D6A49"/>
    <w:rsid w:val="007E3165"/>
    <w:rsid w:val="007E4590"/>
    <w:rsid w:val="007E6350"/>
    <w:rsid w:val="00807265"/>
    <w:rsid w:val="00813054"/>
    <w:rsid w:val="008242B2"/>
    <w:rsid w:val="008245CC"/>
    <w:rsid w:val="00834E13"/>
    <w:rsid w:val="0084319C"/>
    <w:rsid w:val="00846A47"/>
    <w:rsid w:val="00847372"/>
    <w:rsid w:val="00851277"/>
    <w:rsid w:val="00854D09"/>
    <w:rsid w:val="00873C40"/>
    <w:rsid w:val="00876BA1"/>
    <w:rsid w:val="008855C4"/>
    <w:rsid w:val="008961DC"/>
    <w:rsid w:val="008A36F5"/>
    <w:rsid w:val="008A4CBC"/>
    <w:rsid w:val="008B16AA"/>
    <w:rsid w:val="008C17E0"/>
    <w:rsid w:val="008D14DC"/>
    <w:rsid w:val="008D1B91"/>
    <w:rsid w:val="008D1D79"/>
    <w:rsid w:val="008D38D2"/>
    <w:rsid w:val="008E47BB"/>
    <w:rsid w:val="008F1032"/>
    <w:rsid w:val="009009D3"/>
    <w:rsid w:val="00901156"/>
    <w:rsid w:val="00901377"/>
    <w:rsid w:val="00905E53"/>
    <w:rsid w:val="00907B76"/>
    <w:rsid w:val="0091357E"/>
    <w:rsid w:val="00924EFD"/>
    <w:rsid w:val="00925905"/>
    <w:rsid w:val="009363A8"/>
    <w:rsid w:val="00937579"/>
    <w:rsid w:val="009428C6"/>
    <w:rsid w:val="0094639C"/>
    <w:rsid w:val="00946624"/>
    <w:rsid w:val="009475CB"/>
    <w:rsid w:val="0095392E"/>
    <w:rsid w:val="00954913"/>
    <w:rsid w:val="00962F64"/>
    <w:rsid w:val="009647C7"/>
    <w:rsid w:val="009654B4"/>
    <w:rsid w:val="00975879"/>
    <w:rsid w:val="009837B0"/>
    <w:rsid w:val="00987BD1"/>
    <w:rsid w:val="00990F35"/>
    <w:rsid w:val="00996E8F"/>
    <w:rsid w:val="009A1E0F"/>
    <w:rsid w:val="009A3CA5"/>
    <w:rsid w:val="009A4BDB"/>
    <w:rsid w:val="009B70C6"/>
    <w:rsid w:val="009C5502"/>
    <w:rsid w:val="009C7ED5"/>
    <w:rsid w:val="009D0517"/>
    <w:rsid w:val="009D155B"/>
    <w:rsid w:val="009E3632"/>
    <w:rsid w:val="009E3AAF"/>
    <w:rsid w:val="009F4DC5"/>
    <w:rsid w:val="009F751B"/>
    <w:rsid w:val="009F7579"/>
    <w:rsid w:val="009F7D64"/>
    <w:rsid w:val="00A040D8"/>
    <w:rsid w:val="00A04865"/>
    <w:rsid w:val="00A322DC"/>
    <w:rsid w:val="00A34365"/>
    <w:rsid w:val="00A3480C"/>
    <w:rsid w:val="00A42E7B"/>
    <w:rsid w:val="00A45E62"/>
    <w:rsid w:val="00A610EB"/>
    <w:rsid w:val="00A61F0C"/>
    <w:rsid w:val="00A65742"/>
    <w:rsid w:val="00A752DB"/>
    <w:rsid w:val="00A77BAE"/>
    <w:rsid w:val="00A823E6"/>
    <w:rsid w:val="00A82547"/>
    <w:rsid w:val="00A843D4"/>
    <w:rsid w:val="00A84F2C"/>
    <w:rsid w:val="00A8777B"/>
    <w:rsid w:val="00A9056C"/>
    <w:rsid w:val="00A91D91"/>
    <w:rsid w:val="00A97B19"/>
    <w:rsid w:val="00AA6C89"/>
    <w:rsid w:val="00AA7D4C"/>
    <w:rsid w:val="00AB24B6"/>
    <w:rsid w:val="00AB2D32"/>
    <w:rsid w:val="00AB3BEC"/>
    <w:rsid w:val="00AB6099"/>
    <w:rsid w:val="00AC23FC"/>
    <w:rsid w:val="00AC3CAC"/>
    <w:rsid w:val="00AE2DFA"/>
    <w:rsid w:val="00B02957"/>
    <w:rsid w:val="00B1171A"/>
    <w:rsid w:val="00B1447E"/>
    <w:rsid w:val="00B20987"/>
    <w:rsid w:val="00B274CD"/>
    <w:rsid w:val="00B30944"/>
    <w:rsid w:val="00B37354"/>
    <w:rsid w:val="00B377C6"/>
    <w:rsid w:val="00B40824"/>
    <w:rsid w:val="00B5087E"/>
    <w:rsid w:val="00B5432B"/>
    <w:rsid w:val="00B6013F"/>
    <w:rsid w:val="00B63275"/>
    <w:rsid w:val="00B6523D"/>
    <w:rsid w:val="00B65374"/>
    <w:rsid w:val="00B66F7A"/>
    <w:rsid w:val="00B716B7"/>
    <w:rsid w:val="00B740B5"/>
    <w:rsid w:val="00B764BB"/>
    <w:rsid w:val="00B85FB1"/>
    <w:rsid w:val="00B8634D"/>
    <w:rsid w:val="00B9356F"/>
    <w:rsid w:val="00BA0AD5"/>
    <w:rsid w:val="00BA4E39"/>
    <w:rsid w:val="00BA7572"/>
    <w:rsid w:val="00BB3A09"/>
    <w:rsid w:val="00BB5AC4"/>
    <w:rsid w:val="00BC64D0"/>
    <w:rsid w:val="00BC691B"/>
    <w:rsid w:val="00BD0739"/>
    <w:rsid w:val="00BD24B1"/>
    <w:rsid w:val="00BE174B"/>
    <w:rsid w:val="00BE58B5"/>
    <w:rsid w:val="00BE7ACA"/>
    <w:rsid w:val="00BF01B0"/>
    <w:rsid w:val="00BF4314"/>
    <w:rsid w:val="00C07A7D"/>
    <w:rsid w:val="00C3149F"/>
    <w:rsid w:val="00C3434C"/>
    <w:rsid w:val="00C36BDB"/>
    <w:rsid w:val="00C44A4E"/>
    <w:rsid w:val="00C453A3"/>
    <w:rsid w:val="00C51167"/>
    <w:rsid w:val="00C54586"/>
    <w:rsid w:val="00C55077"/>
    <w:rsid w:val="00C57359"/>
    <w:rsid w:val="00C57FEA"/>
    <w:rsid w:val="00C700AE"/>
    <w:rsid w:val="00C70CD7"/>
    <w:rsid w:val="00C81BA3"/>
    <w:rsid w:val="00C868FC"/>
    <w:rsid w:val="00C87596"/>
    <w:rsid w:val="00C93D1A"/>
    <w:rsid w:val="00C96435"/>
    <w:rsid w:val="00CA3AA8"/>
    <w:rsid w:val="00CA617B"/>
    <w:rsid w:val="00CA702A"/>
    <w:rsid w:val="00CB28BA"/>
    <w:rsid w:val="00CB617B"/>
    <w:rsid w:val="00CC04A2"/>
    <w:rsid w:val="00CD1371"/>
    <w:rsid w:val="00CD2273"/>
    <w:rsid w:val="00CD66B8"/>
    <w:rsid w:val="00CE60C9"/>
    <w:rsid w:val="00CF2905"/>
    <w:rsid w:val="00CF3CFC"/>
    <w:rsid w:val="00CF400E"/>
    <w:rsid w:val="00CF4F1E"/>
    <w:rsid w:val="00D009D4"/>
    <w:rsid w:val="00D06847"/>
    <w:rsid w:val="00D06CDF"/>
    <w:rsid w:val="00D12003"/>
    <w:rsid w:val="00D202D3"/>
    <w:rsid w:val="00D22BA8"/>
    <w:rsid w:val="00D31CF8"/>
    <w:rsid w:val="00D37877"/>
    <w:rsid w:val="00D474A2"/>
    <w:rsid w:val="00D56554"/>
    <w:rsid w:val="00D6186E"/>
    <w:rsid w:val="00D62CE0"/>
    <w:rsid w:val="00D62F9C"/>
    <w:rsid w:val="00D64A24"/>
    <w:rsid w:val="00D66EE1"/>
    <w:rsid w:val="00D67220"/>
    <w:rsid w:val="00D80DBB"/>
    <w:rsid w:val="00D9289D"/>
    <w:rsid w:val="00D92E66"/>
    <w:rsid w:val="00D939BB"/>
    <w:rsid w:val="00D969B2"/>
    <w:rsid w:val="00DA2A22"/>
    <w:rsid w:val="00DB0C57"/>
    <w:rsid w:val="00DB7C1D"/>
    <w:rsid w:val="00DC09EA"/>
    <w:rsid w:val="00DC440E"/>
    <w:rsid w:val="00DC6082"/>
    <w:rsid w:val="00DC6F85"/>
    <w:rsid w:val="00DC7CD7"/>
    <w:rsid w:val="00DD014F"/>
    <w:rsid w:val="00DD07EC"/>
    <w:rsid w:val="00DE137E"/>
    <w:rsid w:val="00DE47F3"/>
    <w:rsid w:val="00DF08B2"/>
    <w:rsid w:val="00E00346"/>
    <w:rsid w:val="00E01BC9"/>
    <w:rsid w:val="00E10138"/>
    <w:rsid w:val="00E1048F"/>
    <w:rsid w:val="00E155E0"/>
    <w:rsid w:val="00E2526F"/>
    <w:rsid w:val="00E30D55"/>
    <w:rsid w:val="00E345F0"/>
    <w:rsid w:val="00E34C79"/>
    <w:rsid w:val="00E36912"/>
    <w:rsid w:val="00E50EE8"/>
    <w:rsid w:val="00E53E22"/>
    <w:rsid w:val="00E60FA3"/>
    <w:rsid w:val="00E64C93"/>
    <w:rsid w:val="00E669FB"/>
    <w:rsid w:val="00E6733F"/>
    <w:rsid w:val="00E7178A"/>
    <w:rsid w:val="00E77880"/>
    <w:rsid w:val="00E81006"/>
    <w:rsid w:val="00E94951"/>
    <w:rsid w:val="00EA3EAD"/>
    <w:rsid w:val="00EB6B29"/>
    <w:rsid w:val="00EC3E94"/>
    <w:rsid w:val="00EC425F"/>
    <w:rsid w:val="00ED094C"/>
    <w:rsid w:val="00ED0A29"/>
    <w:rsid w:val="00ED0D15"/>
    <w:rsid w:val="00ED1FC9"/>
    <w:rsid w:val="00ED58B7"/>
    <w:rsid w:val="00EE4152"/>
    <w:rsid w:val="00EE5755"/>
    <w:rsid w:val="00EF22FC"/>
    <w:rsid w:val="00EF4658"/>
    <w:rsid w:val="00EF79E2"/>
    <w:rsid w:val="00F11021"/>
    <w:rsid w:val="00F1552F"/>
    <w:rsid w:val="00F24D2F"/>
    <w:rsid w:val="00F271D6"/>
    <w:rsid w:val="00F36953"/>
    <w:rsid w:val="00F3751E"/>
    <w:rsid w:val="00F71073"/>
    <w:rsid w:val="00F778DF"/>
    <w:rsid w:val="00F859A2"/>
    <w:rsid w:val="00F87B4F"/>
    <w:rsid w:val="00F9522F"/>
    <w:rsid w:val="00FA0384"/>
    <w:rsid w:val="00FA28B6"/>
    <w:rsid w:val="00FC394F"/>
    <w:rsid w:val="00FC3B23"/>
    <w:rsid w:val="00FC5BC5"/>
    <w:rsid w:val="00FE12BC"/>
    <w:rsid w:val="00FE3B08"/>
    <w:rsid w:val="00FF5E90"/>
    <w:rsid w:val="00FF6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5C840B8"/>
  <w15:docId w15:val="{89F2D1BB-59EA-4442-B9CD-DC50E4D36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sid w:val="005007A2"/>
    <w:pPr>
      <w:spacing w:before="60" w:after="240" w:line="280" w:lineRule="atLeast"/>
    </w:pPr>
    <w:rPr>
      <w:rFonts w:ascii="Arial" w:hAnsi="Arial"/>
      <w:color w:val="3F4243"/>
      <w:sz w:val="22"/>
      <w:szCs w:val="24"/>
      <w:lang w:val="en-GB" w:eastAsia="en-GB"/>
    </w:rPr>
  </w:style>
  <w:style w:type="paragraph" w:styleId="Ttulo1">
    <w:name w:val="heading 1"/>
    <w:aliases w:val="H1,h1"/>
    <w:next w:val="Textoindependiente"/>
    <w:link w:val="Ttulo1Car"/>
    <w:qFormat/>
    <w:rsid w:val="00C3149F"/>
    <w:pPr>
      <w:keepNext/>
      <w:pageBreakBefore/>
      <w:numPr>
        <w:numId w:val="2"/>
      </w:numPr>
      <w:spacing w:before="240" w:after="240"/>
      <w:outlineLvl w:val="0"/>
    </w:pPr>
    <w:rPr>
      <w:rFonts w:cs="Arial"/>
      <w:bCs/>
      <w:color w:val="E41E26"/>
      <w:kern w:val="32"/>
      <w:sz w:val="42"/>
      <w:szCs w:val="32"/>
      <w:lang w:val="en-GB" w:eastAsia="en-GB"/>
    </w:rPr>
  </w:style>
  <w:style w:type="paragraph" w:styleId="Ttulo2">
    <w:name w:val="heading 2"/>
    <w:next w:val="Textoindependiente"/>
    <w:link w:val="Ttulo2Car"/>
    <w:qFormat/>
    <w:rsid w:val="00EE4152"/>
    <w:pPr>
      <w:keepNext/>
      <w:numPr>
        <w:ilvl w:val="1"/>
        <w:numId w:val="2"/>
      </w:numPr>
      <w:spacing w:before="240" w:after="60"/>
      <w:outlineLvl w:val="1"/>
    </w:pPr>
    <w:rPr>
      <w:rFonts w:cs="Arial"/>
      <w:bCs/>
      <w:iCs/>
      <w:color w:val="3F4243"/>
      <w:sz w:val="32"/>
      <w:szCs w:val="28"/>
      <w:lang w:val="en-GB" w:eastAsia="en-GB"/>
    </w:rPr>
  </w:style>
  <w:style w:type="paragraph" w:styleId="Ttulo3">
    <w:name w:val="heading 3"/>
    <w:basedOn w:val="Normal"/>
    <w:next w:val="Normal"/>
    <w:qFormat/>
    <w:rsid w:val="008A36F5"/>
    <w:pPr>
      <w:keepNext/>
      <w:numPr>
        <w:ilvl w:val="2"/>
        <w:numId w:val="2"/>
      </w:numPr>
      <w:tabs>
        <w:tab w:val="left" w:pos="0"/>
      </w:tabs>
      <w:spacing w:before="240"/>
      <w:outlineLvl w:val="2"/>
    </w:pPr>
    <w:rPr>
      <w:rFonts w:ascii="Times New Roman" w:hAnsi="Times New Roman" w:cs="Arial"/>
      <w:bCs/>
      <w:sz w:val="28"/>
      <w:szCs w:val="26"/>
    </w:rPr>
  </w:style>
  <w:style w:type="paragraph" w:styleId="Ttulo4">
    <w:name w:val="heading 4"/>
    <w:basedOn w:val="Normal"/>
    <w:next w:val="Normal"/>
    <w:qFormat/>
    <w:rsid w:val="00066CDE"/>
    <w:pPr>
      <w:keepNext/>
      <w:pBdr>
        <w:bottom w:val="single" w:sz="18" w:space="1" w:color="3F4243"/>
      </w:pBdr>
      <w:spacing w:before="240"/>
      <w:ind w:left="-2268"/>
      <w:outlineLvl w:val="3"/>
    </w:pPr>
    <w:rPr>
      <w:b/>
      <w:bCs/>
      <w:szCs w:val="28"/>
    </w:rPr>
  </w:style>
  <w:style w:type="paragraph" w:styleId="Ttulo5">
    <w:name w:val="heading 5"/>
    <w:basedOn w:val="Normal"/>
    <w:next w:val="Normal"/>
    <w:qFormat/>
    <w:rsid w:val="00066CDE"/>
    <w:pPr>
      <w:pBdr>
        <w:bottom w:val="single" w:sz="12" w:space="1" w:color="3F4243"/>
      </w:pBdr>
      <w:spacing w:before="240"/>
      <w:ind w:left="-2268"/>
      <w:outlineLvl w:val="4"/>
    </w:pPr>
    <w:rPr>
      <w:bCs/>
      <w:iCs/>
      <w:szCs w:val="26"/>
    </w:rPr>
  </w:style>
  <w:style w:type="paragraph" w:styleId="Ttulo6">
    <w:name w:val="heading 6"/>
    <w:basedOn w:val="Normal"/>
    <w:next w:val="Normal"/>
    <w:rsid w:val="00D37877"/>
    <w:pPr>
      <w:tabs>
        <w:tab w:val="num" w:pos="1152"/>
        <w:tab w:val="left" w:pos="6240"/>
      </w:tabs>
      <w:spacing w:before="240" w:after="60" w:line="240" w:lineRule="auto"/>
      <w:ind w:left="1152" w:hanging="1152"/>
      <w:outlineLvl w:val="5"/>
    </w:pPr>
    <w:rPr>
      <w:b/>
      <w:bCs/>
      <w:szCs w:val="22"/>
      <w:lang w:eastAsia="en-US"/>
    </w:rPr>
  </w:style>
  <w:style w:type="paragraph" w:styleId="Ttulo7">
    <w:name w:val="heading 7"/>
    <w:basedOn w:val="Normal"/>
    <w:next w:val="Normal"/>
    <w:rsid w:val="00DC6F85"/>
    <w:pPr>
      <w:tabs>
        <w:tab w:val="num" w:pos="1296"/>
        <w:tab w:val="left" w:pos="6240"/>
      </w:tabs>
      <w:spacing w:before="240" w:after="60" w:line="240" w:lineRule="auto"/>
      <w:ind w:left="1296" w:hanging="1296"/>
      <w:outlineLvl w:val="6"/>
    </w:pPr>
    <w:rPr>
      <w:sz w:val="20"/>
      <w:szCs w:val="20"/>
      <w:lang w:eastAsia="en-US"/>
    </w:rPr>
  </w:style>
  <w:style w:type="paragraph" w:styleId="Ttulo8">
    <w:name w:val="heading 8"/>
    <w:basedOn w:val="Normal"/>
    <w:next w:val="Normal"/>
    <w:rsid w:val="00DC6F85"/>
    <w:pPr>
      <w:tabs>
        <w:tab w:val="num" w:pos="1440"/>
        <w:tab w:val="left" w:pos="6240"/>
      </w:tabs>
      <w:spacing w:before="240" w:after="60" w:line="240" w:lineRule="auto"/>
      <w:ind w:left="1440" w:hanging="1440"/>
      <w:outlineLvl w:val="7"/>
    </w:pPr>
    <w:rPr>
      <w:i/>
      <w:iCs/>
      <w:sz w:val="20"/>
      <w:szCs w:val="20"/>
      <w:lang w:eastAsia="en-US"/>
    </w:rPr>
  </w:style>
  <w:style w:type="paragraph" w:styleId="Ttulo9">
    <w:name w:val="heading 9"/>
    <w:basedOn w:val="Normal"/>
    <w:next w:val="Normal"/>
    <w:rsid w:val="00C3149F"/>
    <w:pPr>
      <w:keepNext/>
      <w:keepLines/>
      <w:suppressLineNumbers/>
      <w:tabs>
        <w:tab w:val="left" w:pos="1080"/>
        <w:tab w:val="left" w:pos="144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</w:tabs>
      <w:spacing w:before="240" w:after="60" w:line="300" w:lineRule="exact"/>
      <w:outlineLvl w:val="8"/>
    </w:pPr>
    <w:rPr>
      <w:rFonts w:ascii="Univers 67 CondensedBold" w:hAnsi="Univers 67 CondensedBold"/>
      <w:b/>
      <w:bCs/>
      <w:color w:val="E41E26"/>
      <w:sz w:val="32"/>
      <w:szCs w:val="20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Heading">
    <w:name w:val="Heading"/>
    <w:basedOn w:val="Normal"/>
    <w:next w:val="Normal"/>
    <w:rsid w:val="00DC6F85"/>
    <w:rPr>
      <w:b/>
      <w:sz w:val="28"/>
      <w:szCs w:val="36"/>
    </w:rPr>
  </w:style>
  <w:style w:type="paragraph" w:customStyle="1" w:styleId="SmallHeading">
    <w:name w:val="Small Heading"/>
    <w:basedOn w:val="Heading"/>
    <w:next w:val="Normal"/>
    <w:rsid w:val="00DC6F85"/>
  </w:style>
  <w:style w:type="paragraph" w:customStyle="1" w:styleId="SubHeading">
    <w:name w:val="Sub Heading"/>
    <w:basedOn w:val="SmallHeading"/>
    <w:next w:val="Normal"/>
    <w:rsid w:val="00DC6F85"/>
    <w:rPr>
      <w:b w:val="0"/>
      <w:sz w:val="24"/>
    </w:rPr>
  </w:style>
  <w:style w:type="paragraph" w:styleId="Encabezado">
    <w:name w:val="header"/>
    <w:rsid w:val="00C3149F"/>
    <w:pPr>
      <w:tabs>
        <w:tab w:val="center" w:pos="4153"/>
        <w:tab w:val="right" w:pos="8306"/>
      </w:tabs>
    </w:pPr>
    <w:rPr>
      <w:color w:val="E41E26"/>
      <w:sz w:val="24"/>
      <w:szCs w:val="24"/>
      <w:lang w:val="en-GB" w:eastAsia="en-GB"/>
    </w:rPr>
  </w:style>
  <w:style w:type="paragraph" w:styleId="Piedepgina">
    <w:name w:val="footer"/>
    <w:basedOn w:val="Normal"/>
    <w:rsid w:val="009A4BDB"/>
    <w:pPr>
      <w:tabs>
        <w:tab w:val="left" w:pos="0"/>
        <w:tab w:val="right" w:pos="8306"/>
      </w:tabs>
      <w:spacing w:before="0" w:after="0" w:line="240" w:lineRule="auto"/>
      <w:ind w:right="2505" w:hanging="2268"/>
    </w:pPr>
    <w:rPr>
      <w:sz w:val="18"/>
      <w:szCs w:val="18"/>
      <w:lang w:val="es-AR" w:eastAsia="en-US"/>
    </w:rPr>
  </w:style>
  <w:style w:type="paragraph" w:styleId="Textoindependiente">
    <w:name w:val="Body Text"/>
    <w:link w:val="TextoindependienteCar"/>
    <w:qFormat/>
    <w:rsid w:val="007159D0"/>
    <w:rPr>
      <w:rFonts w:ascii="Arial" w:hAnsi="Arial"/>
      <w:color w:val="3F4243"/>
      <w:sz w:val="24"/>
      <w:szCs w:val="24"/>
      <w:lang w:val="en-GB" w:eastAsia="en-GB"/>
    </w:rPr>
  </w:style>
  <w:style w:type="paragraph" w:customStyle="1" w:styleId="Subtext">
    <w:name w:val="Subtext"/>
    <w:basedOn w:val="Normal"/>
    <w:next w:val="Normal"/>
    <w:rsid w:val="00DC6F85"/>
    <w:pPr>
      <w:keepLines/>
      <w:suppressLineNumbers/>
      <w:pBdr>
        <w:top w:val="single" w:sz="18" w:space="1" w:color="003366"/>
        <w:left w:val="single" w:sz="18" w:space="4" w:color="003366"/>
        <w:bottom w:val="single" w:sz="18" w:space="1" w:color="003366"/>
        <w:right w:val="single" w:sz="18" w:space="4" w:color="003366"/>
      </w:pBdr>
      <w:shd w:val="clear" w:color="auto" w:fill="E1FFFF"/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</w:tabs>
      <w:spacing w:before="160" w:after="160" w:line="300" w:lineRule="exact"/>
      <w:ind w:left="170" w:right="170"/>
    </w:pPr>
    <w:rPr>
      <w:szCs w:val="20"/>
      <w:lang w:eastAsia="en-US"/>
    </w:rPr>
  </w:style>
  <w:style w:type="paragraph" w:customStyle="1" w:styleId="Footer-initial">
    <w:name w:val="Footer - initial"/>
    <w:basedOn w:val="Piedepgina"/>
    <w:rsid w:val="00DC6F85"/>
    <w:pPr>
      <w:keepLines/>
      <w:suppressLineNumbers/>
      <w:tabs>
        <w:tab w:val="clear" w:pos="8306"/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center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right" w:pos="8730"/>
      </w:tabs>
      <w:ind w:right="-11"/>
    </w:pPr>
    <w:rPr>
      <w:color w:val="999999"/>
      <w:sz w:val="16"/>
      <w:szCs w:val="20"/>
      <w:lang w:val="en-US"/>
    </w:rPr>
  </w:style>
  <w:style w:type="character" w:styleId="Nmerodepgina">
    <w:name w:val="page number"/>
    <w:basedOn w:val="Fuentedeprrafopredeter"/>
    <w:rsid w:val="00DC6F85"/>
  </w:style>
  <w:style w:type="paragraph" w:customStyle="1" w:styleId="Message">
    <w:name w:val="Message"/>
    <w:rsid w:val="00C3149F"/>
    <w:pPr>
      <w:pBdr>
        <w:top w:val="single" w:sz="4" w:space="6" w:color="E41E26"/>
        <w:bottom w:val="single" w:sz="4" w:space="6" w:color="E41E26"/>
      </w:pBdr>
      <w:spacing w:before="60" w:after="120"/>
      <w:ind w:left="-2268"/>
    </w:pPr>
    <w:rPr>
      <w:rFonts w:ascii="Arial" w:hAnsi="Arial"/>
      <w:b/>
      <w:color w:val="3F4243"/>
      <w:sz w:val="26"/>
      <w:szCs w:val="24"/>
      <w:lang w:val="en-GB" w:eastAsia="en-GB"/>
    </w:rPr>
  </w:style>
  <w:style w:type="paragraph" w:customStyle="1" w:styleId="Callout">
    <w:name w:val="Callout"/>
    <w:qFormat/>
    <w:rsid w:val="003226CC"/>
    <w:pPr>
      <w:framePr w:w="1878" w:hSpace="181" w:vSpace="181" w:wrap="around" w:vAnchor="text" w:hAnchor="page" w:x="1466" w:y="937"/>
      <w:shd w:val="clear" w:color="auto" w:fill="D7D9DA"/>
      <w:spacing w:after="120" w:line="300" w:lineRule="exact"/>
    </w:pPr>
    <w:rPr>
      <w:rFonts w:ascii="Arial" w:hAnsi="Arial"/>
      <w:color w:val="3F4243"/>
      <w:lang w:val="en-GB" w:eastAsia="en-US"/>
    </w:rPr>
  </w:style>
  <w:style w:type="paragraph" w:customStyle="1" w:styleId="CharChar1CharChar">
    <w:name w:val="Char Char1 Char Char"/>
    <w:basedOn w:val="Normal"/>
    <w:semiHidden/>
    <w:rsid w:val="00DC6F85"/>
    <w:pPr>
      <w:spacing w:before="120" w:after="160" w:line="240" w:lineRule="exact"/>
      <w:ind w:left="360"/>
    </w:pPr>
    <w:rPr>
      <w:color w:val="0000FF"/>
      <w:szCs w:val="22"/>
      <w:lang w:val="en-US" w:eastAsia="en-US"/>
    </w:rPr>
  </w:style>
  <w:style w:type="paragraph" w:customStyle="1" w:styleId="StyleHeading1H1h1VerdanaRed">
    <w:name w:val="Style Heading 1H1h1 + Verdana Red"/>
    <w:basedOn w:val="Ttulo1"/>
    <w:link w:val="StyleHeading1H1h1VerdanaRedChar"/>
    <w:autoRedefine/>
    <w:rsid w:val="0078522C"/>
    <w:pPr>
      <w:pageBreakBefore w:val="0"/>
      <w:tabs>
        <w:tab w:val="num" w:pos="432"/>
        <w:tab w:val="left" w:pos="6240"/>
      </w:tabs>
      <w:spacing w:before="60" w:after="0"/>
      <w:ind w:left="432" w:hanging="432"/>
    </w:pPr>
    <w:rPr>
      <w:rFonts w:cs="Arial Unicode MS"/>
      <w:caps/>
      <w:kern w:val="0"/>
      <w:sz w:val="24"/>
      <w:szCs w:val="20"/>
      <w:lang w:eastAsia="en-US"/>
    </w:rPr>
  </w:style>
  <w:style w:type="paragraph" w:customStyle="1" w:styleId="Appendix">
    <w:name w:val="Appendix"/>
    <w:basedOn w:val="Normal"/>
    <w:next w:val="Normal"/>
    <w:autoRedefine/>
    <w:qFormat/>
    <w:rsid w:val="00D62CE0"/>
    <w:pPr>
      <w:pageBreakBefore/>
      <w:numPr>
        <w:numId w:val="1"/>
      </w:numPr>
    </w:pPr>
    <w:rPr>
      <w:b/>
      <w:sz w:val="28"/>
    </w:rPr>
  </w:style>
  <w:style w:type="paragraph" w:styleId="TDC2">
    <w:name w:val="toc 2"/>
    <w:next w:val="Textoindependiente"/>
    <w:autoRedefine/>
    <w:uiPriority w:val="39"/>
    <w:qFormat/>
    <w:rsid w:val="001B0CA9"/>
    <w:pPr>
      <w:tabs>
        <w:tab w:val="left" w:pos="0"/>
        <w:tab w:val="right" w:leader="dot" w:pos="6804"/>
      </w:tabs>
      <w:ind w:left="-2268"/>
    </w:pPr>
    <w:rPr>
      <w:rFonts w:ascii="Arial" w:hAnsi="Arial"/>
      <w:color w:val="3F4243"/>
      <w:sz w:val="19"/>
      <w:lang w:val="en-GB" w:eastAsia="en-GB"/>
    </w:rPr>
  </w:style>
  <w:style w:type="paragraph" w:styleId="TDC1">
    <w:name w:val="toc 1"/>
    <w:next w:val="Textoindependiente"/>
    <w:autoRedefine/>
    <w:uiPriority w:val="39"/>
    <w:qFormat/>
    <w:rsid w:val="00C3149F"/>
    <w:pPr>
      <w:tabs>
        <w:tab w:val="left" w:pos="0"/>
        <w:tab w:val="right" w:leader="dot" w:pos="6804"/>
      </w:tabs>
      <w:spacing w:before="120"/>
      <w:ind w:left="-2268"/>
    </w:pPr>
    <w:rPr>
      <w:bCs/>
      <w:color w:val="E41E26"/>
      <w:sz w:val="28"/>
      <w:lang w:val="en-GB" w:eastAsia="en-GB"/>
    </w:rPr>
  </w:style>
  <w:style w:type="paragraph" w:styleId="TDC3">
    <w:name w:val="toc 3"/>
    <w:basedOn w:val="Normal"/>
    <w:next w:val="Normal"/>
    <w:autoRedefine/>
    <w:uiPriority w:val="39"/>
    <w:qFormat/>
    <w:rsid w:val="0018715C"/>
    <w:pPr>
      <w:tabs>
        <w:tab w:val="left" w:pos="0"/>
        <w:tab w:val="right" w:leader="dot" w:pos="6804"/>
      </w:tabs>
      <w:spacing w:before="0" w:after="0" w:line="240" w:lineRule="auto"/>
      <w:ind w:left="-2268"/>
    </w:pPr>
    <w:rPr>
      <w:iCs/>
      <w:sz w:val="19"/>
      <w:szCs w:val="20"/>
    </w:rPr>
  </w:style>
  <w:style w:type="paragraph" w:styleId="TDC4">
    <w:name w:val="toc 4"/>
    <w:basedOn w:val="Normal"/>
    <w:next w:val="Normal"/>
    <w:autoRedefine/>
    <w:uiPriority w:val="39"/>
    <w:rsid w:val="00075D2F"/>
    <w:pPr>
      <w:spacing w:before="0" w:after="0"/>
      <w:ind w:left="1678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rsid w:val="00075D2F"/>
    <w:pPr>
      <w:spacing w:before="0" w:after="0"/>
      <w:ind w:left="1678"/>
    </w:pPr>
    <w:rPr>
      <w:sz w:val="18"/>
      <w:szCs w:val="18"/>
    </w:rPr>
  </w:style>
  <w:style w:type="paragraph" w:styleId="TDC6">
    <w:name w:val="toc 6"/>
    <w:basedOn w:val="Normal"/>
    <w:next w:val="Normal"/>
    <w:autoRedefine/>
    <w:semiHidden/>
    <w:rsid w:val="008F1032"/>
    <w:pPr>
      <w:spacing w:before="0" w:after="0"/>
      <w:ind w:left="1678"/>
    </w:pPr>
    <w:rPr>
      <w:sz w:val="18"/>
      <w:szCs w:val="18"/>
    </w:rPr>
  </w:style>
  <w:style w:type="paragraph" w:styleId="TDC7">
    <w:name w:val="toc 7"/>
    <w:basedOn w:val="Normal"/>
    <w:next w:val="Normal"/>
    <w:autoRedefine/>
    <w:semiHidden/>
    <w:rsid w:val="00DC6F85"/>
    <w:pPr>
      <w:spacing w:before="0" w:after="0"/>
      <w:ind w:left="1440"/>
    </w:pPr>
    <w:rPr>
      <w:rFonts w:ascii="Times New Roman" w:hAnsi="Times New Roman"/>
      <w:sz w:val="18"/>
      <w:szCs w:val="18"/>
    </w:rPr>
  </w:style>
  <w:style w:type="paragraph" w:styleId="TDC8">
    <w:name w:val="toc 8"/>
    <w:basedOn w:val="Normal"/>
    <w:next w:val="Normal"/>
    <w:autoRedefine/>
    <w:semiHidden/>
    <w:rsid w:val="00DC6F85"/>
    <w:pPr>
      <w:spacing w:before="0" w:after="0"/>
      <w:ind w:left="1680"/>
    </w:pPr>
    <w:rPr>
      <w:rFonts w:ascii="Times New Roman" w:hAnsi="Times New Roman"/>
      <w:sz w:val="18"/>
      <w:szCs w:val="18"/>
    </w:rPr>
  </w:style>
  <w:style w:type="paragraph" w:styleId="TDC9">
    <w:name w:val="toc 9"/>
    <w:basedOn w:val="Normal"/>
    <w:next w:val="Normal"/>
    <w:autoRedefine/>
    <w:semiHidden/>
    <w:rsid w:val="00DC6F85"/>
    <w:pPr>
      <w:spacing w:before="0" w:after="0"/>
      <w:ind w:left="1920"/>
    </w:pPr>
    <w:rPr>
      <w:rFonts w:ascii="Times New Roman" w:hAnsi="Times New Roman"/>
      <w:sz w:val="18"/>
      <w:szCs w:val="18"/>
    </w:rPr>
  </w:style>
  <w:style w:type="character" w:styleId="Hipervnculo">
    <w:name w:val="Hyperlink"/>
    <w:basedOn w:val="Fuentedeprrafopredeter"/>
    <w:uiPriority w:val="99"/>
    <w:rsid w:val="0078522C"/>
    <w:rPr>
      <w:color w:val="3F4243"/>
      <w:u w:val="single"/>
    </w:rPr>
  </w:style>
  <w:style w:type="character" w:styleId="Hipervnculovisitado">
    <w:name w:val="FollowedHyperlink"/>
    <w:basedOn w:val="Fuentedeprrafopredeter"/>
    <w:rsid w:val="0078522C"/>
    <w:rPr>
      <w:color w:val="3F4243"/>
      <w:u w:val="single"/>
    </w:rPr>
  </w:style>
  <w:style w:type="character" w:customStyle="1" w:styleId="textae">
    <w:name w:val="text_ae"/>
    <w:basedOn w:val="Fuentedeprrafopredeter"/>
    <w:rsid w:val="00DC6F85"/>
  </w:style>
  <w:style w:type="character" w:customStyle="1" w:styleId="homecontent1">
    <w:name w:val="homecontent1"/>
    <w:basedOn w:val="Fuentedeprrafopredeter"/>
    <w:rsid w:val="00DC6F85"/>
    <w:rPr>
      <w:rFonts w:ascii="Verdana" w:hAnsi="Verdana" w:hint="default"/>
      <w:b w:val="0"/>
      <w:bCs w:val="0"/>
      <w:color w:val="333333"/>
      <w:sz w:val="22"/>
      <w:szCs w:val="23"/>
    </w:rPr>
  </w:style>
  <w:style w:type="paragraph" w:styleId="Sangradetextonormal">
    <w:name w:val="Body Text Indent"/>
    <w:basedOn w:val="Normal"/>
    <w:rsid w:val="00DC6F85"/>
    <w:pPr>
      <w:ind w:left="720"/>
    </w:pPr>
  </w:style>
  <w:style w:type="paragraph" w:styleId="Textoindependiente2">
    <w:name w:val="Body Text 2"/>
    <w:basedOn w:val="Normal"/>
    <w:rsid w:val="00C3149F"/>
    <w:rPr>
      <w:color w:val="E41E26"/>
    </w:rPr>
  </w:style>
  <w:style w:type="paragraph" w:styleId="NormalWeb">
    <w:name w:val="Normal (Web)"/>
    <w:basedOn w:val="Normal"/>
    <w:rsid w:val="00DC6F85"/>
    <w:pPr>
      <w:spacing w:before="100" w:beforeAutospacing="1" w:after="100" w:afterAutospacing="1" w:line="240" w:lineRule="auto"/>
    </w:pPr>
    <w:rPr>
      <w:rFonts w:ascii="Times New Roman" w:eastAsia="Batang" w:hAnsi="Times New Roman"/>
      <w:lang w:eastAsia="ko-KR"/>
    </w:rPr>
  </w:style>
  <w:style w:type="paragraph" w:styleId="Mapadeldocumento">
    <w:name w:val="Document Map"/>
    <w:basedOn w:val="Normal"/>
    <w:semiHidden/>
    <w:rsid w:val="00DC6F85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TableHeadingbig">
    <w:name w:val="Table Heading (big)"/>
    <w:basedOn w:val="Normal"/>
    <w:rsid w:val="00DC6F85"/>
    <w:pPr>
      <w:keepLines/>
      <w:suppressLineNumbers/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</w:tabs>
      <w:spacing w:after="60" w:line="300" w:lineRule="exact"/>
    </w:pPr>
    <w:rPr>
      <w:b/>
      <w:szCs w:val="20"/>
      <w:lang w:eastAsia="en-US"/>
    </w:rPr>
  </w:style>
  <w:style w:type="paragraph" w:customStyle="1" w:styleId="TableTextNorm">
    <w:name w:val="Table Text Norm"/>
    <w:basedOn w:val="Normal"/>
    <w:rsid w:val="00DC6F85"/>
    <w:pPr>
      <w:keepLines/>
      <w:suppressLineNumbers/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</w:tabs>
      <w:spacing w:before="0" w:after="60" w:line="240" w:lineRule="auto"/>
    </w:pPr>
    <w:rPr>
      <w:szCs w:val="20"/>
      <w:lang w:eastAsia="en-US"/>
    </w:rPr>
  </w:style>
  <w:style w:type="paragraph" w:customStyle="1" w:styleId="TableTextSmall">
    <w:name w:val="Table Text Small"/>
    <w:basedOn w:val="Normal"/>
    <w:rsid w:val="00DC6F85"/>
    <w:pPr>
      <w:keepLines/>
      <w:suppressLineNumbers/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</w:tabs>
      <w:spacing w:before="0" w:after="60" w:line="240" w:lineRule="auto"/>
    </w:pPr>
    <w:rPr>
      <w:sz w:val="18"/>
      <w:szCs w:val="20"/>
      <w:lang w:eastAsia="en-US"/>
    </w:rPr>
  </w:style>
  <w:style w:type="character" w:customStyle="1" w:styleId="StyleHeading1H1h1VerdanaRedChar">
    <w:name w:val="Style Heading 1H1h1 + Verdana Red Char"/>
    <w:basedOn w:val="Fuentedeprrafopredeter"/>
    <w:link w:val="StyleHeading1H1h1VerdanaRed"/>
    <w:rsid w:val="0078522C"/>
    <w:rPr>
      <w:rFonts w:cs="Arial Unicode MS"/>
      <w:bCs/>
      <w:caps/>
      <w:color w:val="E41E26"/>
      <w:sz w:val="24"/>
      <w:lang w:val="en-GB" w:eastAsia="en-US"/>
    </w:rPr>
  </w:style>
  <w:style w:type="paragraph" w:customStyle="1" w:styleId="StyleHeading212ptSmallcaps">
    <w:name w:val="Style Heading 2 + 12 pt Small caps"/>
    <w:basedOn w:val="Ttulo2"/>
    <w:autoRedefine/>
    <w:rsid w:val="0078522C"/>
    <w:pPr>
      <w:tabs>
        <w:tab w:val="num" w:pos="576"/>
        <w:tab w:val="left" w:pos="6240"/>
      </w:tabs>
      <w:ind w:left="576" w:hanging="576"/>
    </w:pPr>
    <w:rPr>
      <w:iCs w:val="0"/>
      <w:smallCaps/>
      <w:color w:val="E6130E"/>
      <w:sz w:val="24"/>
      <w:lang w:eastAsia="en-US"/>
    </w:rPr>
  </w:style>
  <w:style w:type="paragraph" w:styleId="Sangranormal">
    <w:name w:val="Normal Indent"/>
    <w:basedOn w:val="Normal"/>
    <w:rsid w:val="00DC6F85"/>
    <w:pPr>
      <w:spacing w:before="0" w:after="0" w:line="240" w:lineRule="auto"/>
      <w:ind w:left="720"/>
    </w:pPr>
    <w:rPr>
      <w:rFonts w:ascii="Times New Roman" w:hAnsi="Times New Roman"/>
      <w:sz w:val="24"/>
      <w:lang w:eastAsia="en-US"/>
    </w:rPr>
  </w:style>
  <w:style w:type="paragraph" w:customStyle="1" w:styleId="footerprotected">
    <w:name w:val="footer protected"/>
    <w:basedOn w:val="Footer-initial"/>
    <w:rsid w:val="00B5087E"/>
    <w:pPr>
      <w:spacing w:after="60"/>
    </w:pPr>
  </w:style>
  <w:style w:type="paragraph" w:styleId="Textosinformato">
    <w:name w:val="Plain Text"/>
    <w:basedOn w:val="Normal"/>
    <w:link w:val="TextosinformatoCar"/>
    <w:uiPriority w:val="99"/>
    <w:unhideWhenUsed/>
    <w:rsid w:val="00901156"/>
    <w:pPr>
      <w:spacing w:before="0" w:after="0" w:line="240" w:lineRule="auto"/>
    </w:pPr>
    <w:rPr>
      <w:rFonts w:eastAsia="Calibri"/>
      <w:sz w:val="20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901156"/>
    <w:rPr>
      <w:rFonts w:ascii="Verdana" w:eastAsia="Calibri" w:hAnsi="Verdana" w:cs="Times New Roman"/>
      <w:szCs w:val="21"/>
    </w:rPr>
  </w:style>
  <w:style w:type="paragraph" w:customStyle="1" w:styleId="Bullet">
    <w:name w:val="Bullet"/>
    <w:basedOn w:val="Normal"/>
    <w:rsid w:val="00954913"/>
    <w:pPr>
      <w:tabs>
        <w:tab w:val="left" w:pos="360"/>
      </w:tabs>
      <w:suppressAutoHyphens/>
      <w:spacing w:before="0" w:after="60" w:line="240" w:lineRule="auto"/>
    </w:pPr>
    <w:rPr>
      <w:sz w:val="18"/>
      <w:szCs w:val="20"/>
      <w:lang w:val="en-US" w:eastAsia="ar-SA"/>
    </w:rPr>
  </w:style>
  <w:style w:type="paragraph" w:styleId="Textodeglobo">
    <w:name w:val="Balloon Text"/>
    <w:basedOn w:val="Normal"/>
    <w:link w:val="TextodegloboCar"/>
    <w:rsid w:val="00154A9C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154A9C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rsid w:val="00E81006"/>
    <w:pPr>
      <w:ind w:left="720"/>
      <w:contextualSpacing/>
    </w:pPr>
  </w:style>
  <w:style w:type="paragraph" w:customStyle="1" w:styleId="Default">
    <w:name w:val="Default"/>
    <w:link w:val="DefaultChar"/>
    <w:rsid w:val="00201695"/>
    <w:pPr>
      <w:widowControl w:val="0"/>
      <w:autoSpaceDE w:val="0"/>
      <w:autoSpaceDN w:val="0"/>
      <w:adjustRightInd w:val="0"/>
    </w:pPr>
    <w:rPr>
      <w:rFonts w:ascii="Ciscobold" w:hAnsi="Ciscobold" w:cs="Ciscobold"/>
      <w:color w:val="000000"/>
      <w:sz w:val="24"/>
      <w:szCs w:val="24"/>
      <w:lang w:val="en-US" w:eastAsia="en-US"/>
    </w:rPr>
  </w:style>
  <w:style w:type="paragraph" w:customStyle="1" w:styleId="CM18">
    <w:name w:val="CM18"/>
    <w:basedOn w:val="Default"/>
    <w:next w:val="Default"/>
    <w:rsid w:val="00201695"/>
    <w:pPr>
      <w:spacing w:after="333"/>
    </w:pPr>
    <w:rPr>
      <w:rFonts w:cs="Times New Roman"/>
      <w:color w:val="auto"/>
    </w:rPr>
  </w:style>
  <w:style w:type="paragraph" w:customStyle="1" w:styleId="CM19">
    <w:name w:val="CM19"/>
    <w:basedOn w:val="Default"/>
    <w:next w:val="Default"/>
    <w:rsid w:val="00201695"/>
    <w:pPr>
      <w:spacing w:after="145"/>
    </w:pPr>
    <w:rPr>
      <w:rFonts w:cs="Times New Roman"/>
      <w:color w:val="auto"/>
    </w:rPr>
  </w:style>
  <w:style w:type="paragraph" w:customStyle="1" w:styleId="CM20">
    <w:name w:val="CM20"/>
    <w:basedOn w:val="Default"/>
    <w:next w:val="Default"/>
    <w:link w:val="CM20Char"/>
    <w:rsid w:val="00201695"/>
    <w:pPr>
      <w:spacing w:after="228"/>
    </w:pPr>
    <w:rPr>
      <w:rFonts w:cs="Times New Roman"/>
      <w:color w:val="auto"/>
    </w:rPr>
  </w:style>
  <w:style w:type="paragraph" w:customStyle="1" w:styleId="CM21">
    <w:name w:val="CM21"/>
    <w:basedOn w:val="Default"/>
    <w:next w:val="Default"/>
    <w:rsid w:val="00201695"/>
    <w:pPr>
      <w:spacing w:after="75"/>
    </w:pPr>
    <w:rPr>
      <w:rFonts w:cs="Times New Roman"/>
      <w:color w:val="auto"/>
    </w:rPr>
  </w:style>
  <w:style w:type="character" w:customStyle="1" w:styleId="DefaultChar">
    <w:name w:val="Default Char"/>
    <w:basedOn w:val="Fuentedeprrafopredeter"/>
    <w:link w:val="Default"/>
    <w:rsid w:val="00201695"/>
    <w:rPr>
      <w:rFonts w:ascii="Ciscobold" w:hAnsi="Ciscobold" w:cs="Ciscobold"/>
      <w:color w:val="000000"/>
      <w:sz w:val="24"/>
      <w:szCs w:val="24"/>
      <w:lang w:val="en-US" w:eastAsia="en-US" w:bidi="ar-SA"/>
    </w:rPr>
  </w:style>
  <w:style w:type="character" w:customStyle="1" w:styleId="CM20Char">
    <w:name w:val="CM20 Char"/>
    <w:basedOn w:val="DefaultChar"/>
    <w:link w:val="CM20"/>
    <w:rsid w:val="00201695"/>
    <w:rPr>
      <w:rFonts w:ascii="Ciscobold" w:hAnsi="Ciscobold" w:cs="Ciscobold"/>
      <w:color w:val="000000"/>
      <w:sz w:val="24"/>
      <w:szCs w:val="24"/>
      <w:lang w:val="en-US" w:eastAsia="en-US" w:bidi="ar-SA"/>
    </w:rPr>
  </w:style>
  <w:style w:type="paragraph" w:styleId="Tabladeilustraciones">
    <w:name w:val="table of figures"/>
    <w:next w:val="TDC2"/>
    <w:autoRedefine/>
    <w:uiPriority w:val="99"/>
    <w:unhideWhenUsed/>
    <w:qFormat/>
    <w:rsid w:val="00E345F0"/>
    <w:rPr>
      <w:rFonts w:ascii="Arial" w:hAnsi="Arial"/>
      <w:color w:val="3F4243"/>
      <w:sz w:val="19"/>
      <w:szCs w:val="18"/>
      <w:lang w:eastAsia="en-US"/>
    </w:rPr>
  </w:style>
  <w:style w:type="character" w:customStyle="1" w:styleId="Ttulo2Car">
    <w:name w:val="Título 2 Car"/>
    <w:link w:val="Ttulo2"/>
    <w:rsid w:val="0018715C"/>
    <w:rPr>
      <w:rFonts w:cs="Arial"/>
      <w:bCs/>
      <w:iCs/>
      <w:color w:val="3F4243"/>
      <w:sz w:val="32"/>
      <w:szCs w:val="28"/>
      <w:lang w:val="en-GB" w:eastAsia="en-GB"/>
    </w:rPr>
  </w:style>
  <w:style w:type="paragraph" w:styleId="Descripcin">
    <w:name w:val="caption"/>
    <w:basedOn w:val="Normal"/>
    <w:next w:val="Normal"/>
    <w:qFormat/>
    <w:rsid w:val="00B6013F"/>
    <w:pPr>
      <w:tabs>
        <w:tab w:val="left" w:pos="1134"/>
      </w:tabs>
      <w:spacing w:before="120" w:after="120" w:line="240" w:lineRule="auto"/>
    </w:pPr>
    <w:rPr>
      <w:b/>
      <w:i/>
      <w:iCs/>
      <w:color w:val="auto"/>
      <w:sz w:val="20"/>
      <w:szCs w:val="20"/>
      <w:lang w:eastAsia="en-US"/>
    </w:rPr>
  </w:style>
  <w:style w:type="character" w:customStyle="1" w:styleId="Ttulo1Car">
    <w:name w:val="Título 1 Car"/>
    <w:aliases w:val="H1 Car,h1 Car"/>
    <w:basedOn w:val="Fuentedeprrafopredeter"/>
    <w:link w:val="Ttulo1"/>
    <w:rsid w:val="004944F7"/>
    <w:rPr>
      <w:rFonts w:cs="Arial"/>
      <w:bCs/>
      <w:color w:val="E41E26"/>
      <w:kern w:val="32"/>
      <w:sz w:val="42"/>
      <w:szCs w:val="32"/>
      <w:lang w:val="en-GB" w:eastAsia="en-GB"/>
    </w:rPr>
  </w:style>
  <w:style w:type="character" w:customStyle="1" w:styleId="TextoindependienteCar">
    <w:name w:val="Texto independiente Car"/>
    <w:basedOn w:val="Fuentedeprrafopredeter"/>
    <w:link w:val="Textoindependiente"/>
    <w:rsid w:val="004944F7"/>
    <w:rPr>
      <w:rFonts w:ascii="Arial" w:hAnsi="Arial"/>
      <w:color w:val="3F4243"/>
      <w:sz w:val="24"/>
      <w:szCs w:val="24"/>
      <w:lang w:val="en-GB" w:eastAsia="en-GB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E345F0"/>
    <w:pPr>
      <w:keepLines/>
      <w:pageBreakBefore w:val="0"/>
      <w:numPr>
        <w:numId w:val="0"/>
      </w:numPr>
      <w:spacing w:before="480" w:after="0" w:line="276" w:lineRule="auto"/>
      <w:outlineLvl w:val="9"/>
    </w:pPr>
    <w:rPr>
      <w:rFonts w:asciiTheme="majorHAnsi" w:eastAsiaTheme="majorEastAsia" w:hAnsiTheme="majorHAnsi" w:cstheme="majorBidi"/>
      <w:b/>
      <w:color w:val="365F91" w:themeColor="accent1" w:themeShade="BF"/>
      <w:kern w:val="0"/>
      <w:sz w:val="28"/>
      <w:szCs w:val="28"/>
      <w:lang w:val="en-US" w:eastAsia="en-US"/>
    </w:rPr>
  </w:style>
  <w:style w:type="character" w:styleId="Mencionar">
    <w:name w:val="Mention"/>
    <w:basedOn w:val="Fuentedeprrafopredeter"/>
    <w:uiPriority w:val="99"/>
    <w:semiHidden/>
    <w:unhideWhenUsed/>
    <w:rsid w:val="00BF01B0"/>
    <w:rPr>
      <w:color w:val="2B579A"/>
      <w:shd w:val="clear" w:color="auto" w:fill="E6E6E6"/>
    </w:rPr>
  </w:style>
  <w:style w:type="table" w:styleId="Tablaconcuadrcula">
    <w:name w:val="Table Grid"/>
    <w:basedOn w:val="Tablanormal"/>
    <w:uiPriority w:val="39"/>
    <w:rsid w:val="003829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E10138"/>
    <w:rPr>
      <w:color w:val="605E5C"/>
      <w:shd w:val="clear" w:color="auto" w:fill="E1DFDD"/>
    </w:rPr>
  </w:style>
  <w:style w:type="paragraph" w:styleId="Ttulo">
    <w:name w:val="Title"/>
    <w:basedOn w:val="Normal"/>
    <w:link w:val="TtuloCar"/>
    <w:uiPriority w:val="10"/>
    <w:qFormat/>
    <w:rsid w:val="00E36912"/>
    <w:pPr>
      <w:widowControl w:val="0"/>
      <w:autoSpaceDE w:val="0"/>
      <w:autoSpaceDN w:val="0"/>
      <w:spacing w:before="61" w:after="0" w:line="240" w:lineRule="auto"/>
      <w:ind w:left="703"/>
    </w:pPr>
    <w:rPr>
      <w:rFonts w:ascii="Arial MT" w:eastAsia="Arial MT" w:hAnsi="Arial MT" w:cs="Arial MT"/>
      <w:color w:val="auto"/>
      <w:sz w:val="40"/>
      <w:szCs w:val="40"/>
      <w:lang w:val="es-ES" w:eastAsia="en-US"/>
    </w:rPr>
  </w:style>
  <w:style w:type="character" w:customStyle="1" w:styleId="TtuloCar">
    <w:name w:val="Título Car"/>
    <w:basedOn w:val="Fuentedeprrafopredeter"/>
    <w:link w:val="Ttulo"/>
    <w:uiPriority w:val="10"/>
    <w:rsid w:val="00E36912"/>
    <w:rPr>
      <w:rFonts w:ascii="Arial MT" w:eastAsia="Arial MT" w:hAnsi="Arial MT" w:cs="Arial MT"/>
      <w:sz w:val="40"/>
      <w:szCs w:val="40"/>
      <w:lang w:val="es-E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6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72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36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85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03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5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9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0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0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7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1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2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4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9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49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88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17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1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1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36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00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2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3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60248">
          <w:blockQuote w:val="1"/>
          <w:marLeft w:val="72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47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6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0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9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4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hyperlink" Target="mailto:Adrian.bonino@la.logicalis.com" TargetMode="External"/><Relationship Id="rId26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image" Target="media/image5.png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hyperlink" Target="mailto:hernan.kenigsztain@claro.com.ar" TargetMode="External"/><Relationship Id="rId25" Type="http://schemas.openxmlformats.org/officeDocument/2006/relationships/hyperlink" Target="https://libvirt.org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mailto:hernan.barsanti@la.logicalis.com" TargetMode="External"/><Relationship Id="rId20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yperlink" Target="https://libvirt.org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hyperlink" Target="https://libvirt.org" TargetMode="External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3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22" Type="http://schemas.openxmlformats.org/officeDocument/2006/relationships/image" Target="media/image6.png"/><Relationship Id="rId27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2010\LOGICALIS\A&#241;o%202010\Sistema%20de%20Gestion\PromonLogicalis%20Client%20Proposa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A8C79D8A0A47243AE9789CDD4D7C931" ma:contentTypeVersion="2" ma:contentTypeDescription="Crear nuevo documento." ma:contentTypeScope="" ma:versionID="ef8d4cc0b39b20f1245191c7f02ad3b7">
  <xsd:schema xmlns:xsd="http://www.w3.org/2001/XMLSchema" xmlns:xs="http://www.w3.org/2001/XMLSchema" xmlns:p="http://schemas.microsoft.com/office/2006/metadata/properties" xmlns:ns1="http://schemas.microsoft.com/sharepoint/v3" xmlns:ns2="http://schemas.microsoft.com/sharepoint/v4" targetNamespace="http://schemas.microsoft.com/office/2006/metadata/properties" ma:root="true" ma:fieldsID="dbef89eebd929b7cdeefa8d61f7c1ea0" ns1:_="" ns2:_="">
    <xsd:import namespace="http://schemas.microsoft.com/sharepoint/v3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2:IconOverla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Fecha de inicio programada" ma:description="" ma:hidden="true" ma:internalName="PublishingStartDate">
      <xsd:simpleType>
        <xsd:restriction base="dms:Unknown"/>
      </xsd:simpleType>
    </xsd:element>
    <xsd:element name="PublishingExpirationDate" ma:index="9" nillable="true" ma:displayName="Fecha de finalización programada" ma:description="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0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conOverlay xmlns="http://schemas.microsoft.com/sharepoint/v4" xsi:nil="true"/>
    <PublishingExpirationDate xmlns="http://schemas.microsoft.com/sharepoint/v3" xsi:nil="true"/>
    <PublishingStartDate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D086DD33-36F1-4F0C-9A50-AF6A8A5CE13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E41CA36-0EF8-48E5-B24F-E22E9C94BB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sharepoint/v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30F8B94-6927-4D00-8CAF-D3F2FA8752D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962069E-76C7-4F61-9A59-D7ABCA5E33D9}">
  <ds:schemaRefs>
    <ds:schemaRef ds:uri="http://schemas.microsoft.com/office/2006/metadata/properties"/>
    <ds:schemaRef ds:uri="http://schemas.microsoft.com/office/infopath/2007/PartnerControls"/>
    <ds:schemaRef ds:uri="http://schemas.microsoft.com/sharepoint/v4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PromonLogicalis Client Proposal</Template>
  <TotalTime>1</TotalTime>
  <Pages>43</Pages>
  <Words>7282</Words>
  <Characters>64525</Characters>
  <Application>Microsoft Office Word</Application>
  <DocSecurity>0</DocSecurity>
  <Lines>4963</Lines>
  <Paragraphs>3779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FO-OPR-18 V02-01 Plan de Implementacion de Red (NIP) LSC Cliente</vt:lpstr>
      <vt:lpstr/>
    </vt:vector>
  </TitlesOfParts>
  <Company/>
  <LinksUpToDate>false</LinksUpToDate>
  <CharactersWithSpaces>68028</CharactersWithSpaces>
  <SharedDoc>false</SharedDoc>
  <HLinks>
    <vt:vector size="108" baseType="variant">
      <vt:variant>
        <vt:i4>4259967</vt:i4>
      </vt:variant>
      <vt:variant>
        <vt:i4>107</vt:i4>
      </vt:variant>
      <vt:variant>
        <vt:i4>0</vt:i4>
      </vt:variant>
      <vt:variant>
        <vt:i4>5</vt:i4>
      </vt:variant>
      <vt:variant>
        <vt:lpwstr>mailto:xxxx.xxxxxxxx@la.logicalis.com</vt:lpwstr>
      </vt:variant>
      <vt:variant>
        <vt:lpwstr/>
      </vt:variant>
      <vt:variant>
        <vt:i4>1179696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_Toc280800258</vt:lpwstr>
      </vt:variant>
      <vt:variant>
        <vt:i4>1179696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_Toc280800257</vt:lpwstr>
      </vt:variant>
      <vt:variant>
        <vt:i4>1179696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_Toc280800256</vt:lpwstr>
      </vt:variant>
      <vt:variant>
        <vt:i4>1179696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_Toc280800255</vt:lpwstr>
      </vt:variant>
      <vt:variant>
        <vt:i4>1179696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_Toc280800254</vt:lpwstr>
      </vt:variant>
      <vt:variant>
        <vt:i4>1179696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_Toc280800253</vt:lpwstr>
      </vt:variant>
      <vt:variant>
        <vt:i4>1179696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_Toc280800252</vt:lpwstr>
      </vt:variant>
      <vt:variant>
        <vt:i4>1179696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_Toc280800251</vt:lpwstr>
      </vt:variant>
      <vt:variant>
        <vt:i4>1179696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_Toc280800250</vt:lpwstr>
      </vt:variant>
      <vt:variant>
        <vt:i4>1245232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_Toc280800249</vt:lpwstr>
      </vt:variant>
      <vt:variant>
        <vt:i4>1245232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_Toc280800248</vt:lpwstr>
      </vt:variant>
      <vt:variant>
        <vt:i4>1245232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_Toc280800247</vt:lpwstr>
      </vt:variant>
      <vt:variant>
        <vt:i4>1245232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_Toc280800246</vt:lpwstr>
      </vt:variant>
      <vt:variant>
        <vt:i4>1245232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_Toc280800245</vt:lpwstr>
      </vt:variant>
      <vt:variant>
        <vt:i4>1245232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_Toc280800244</vt:lpwstr>
      </vt:variant>
      <vt:variant>
        <vt:i4>1245232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_Toc280800243</vt:lpwstr>
      </vt:variant>
      <vt:variant>
        <vt:i4>1245232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_Toc280800242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FO-OPR-18 V02-01 Plan de Implementacion de Red (NIP) LSC Cliente</dc:title>
  <dc:subject/>
  <dc:creator>BONINO, Adrian</dc:creator>
  <cp:keywords/>
  <dc:description/>
  <cp:lastModifiedBy>Bonino, Adrian</cp:lastModifiedBy>
  <cp:revision>2</cp:revision>
  <cp:lastPrinted>2007-03-13T12:37:00Z</cp:lastPrinted>
  <dcterms:created xsi:type="dcterms:W3CDTF">2025-12-19T17:37:00Z</dcterms:created>
  <dcterms:modified xsi:type="dcterms:W3CDTF">2025-12-19T17:37:00Z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0x0101007A8C79D8A0A47243AE9789CDD4D7C931</vt:lpwstr>
  </property>
  <property fmtid="{D5CDD505-2E9C-101B-9397-08002B2CF9AE}" pid="3" name="Offisync_UniqueId">
    <vt:lpwstr>1647</vt:lpwstr>
  </property>
  <property fmtid="{D5CDD505-2E9C-101B-9397-08002B2CF9AE}" pid="4" name="Offisync_ServerID">
    <vt:lpwstr>7edd1ba5-aee0-4e2e-9a72-1c07bb9364d1</vt:lpwstr>
  </property>
  <property fmtid="{D5CDD505-2E9C-101B-9397-08002B2CF9AE}" pid="5" name="Offisync_ProviderInitializationData">
    <vt:lpwstr>https://logicalisconnected.jiveon.com</vt:lpwstr>
  </property>
  <property fmtid="{D5CDD505-2E9C-101B-9397-08002B2CF9AE}" pid="6" name="Jive_LatestUserAccountName">
    <vt:lpwstr>adrian.bonino@la.logicalis.com</vt:lpwstr>
  </property>
  <property fmtid="{D5CDD505-2E9C-101B-9397-08002B2CF9AE}" pid="7" name="Offisync_UpdateToken">
    <vt:lpwstr>1</vt:lpwstr>
  </property>
  <property fmtid="{D5CDD505-2E9C-101B-9397-08002B2CF9AE}" pid="8" name="Jive_VersionGuid">
    <vt:lpwstr>0d8f631b-b7bd-46bf-86d9-c64d7b98ef03</vt:lpwstr>
  </property>
</Properties>
</file>