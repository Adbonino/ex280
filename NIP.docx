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5072B" w14:textId="77777777" w:rsidR="00E36912" w:rsidRDefault="00E36912" w:rsidP="00F778DF">
      <w:pPr>
        <w:pStyle w:val="Heading"/>
        <w:rPr>
          <w:lang w:val="es-AR"/>
        </w:rPr>
      </w:pPr>
    </w:p>
    <w:p w14:paraId="7F52032E" w14:textId="77777777" w:rsidR="00E36912" w:rsidRDefault="00E36912" w:rsidP="00E36912">
      <w:pPr>
        <w:pStyle w:val="Textoindependiente"/>
        <w:ind w:left="7920" w:hanging="1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1312" behindDoc="0" locked="0" layoutInCell="1" allowOverlap="1" wp14:anchorId="0850EE5B" wp14:editId="23E31565">
            <wp:simplePos x="0" y="0"/>
            <wp:positionH relativeFrom="column">
              <wp:posOffset>45797</wp:posOffset>
            </wp:positionH>
            <wp:positionV relativeFrom="paragraph">
              <wp:posOffset>14186</wp:posOffset>
            </wp:positionV>
            <wp:extent cx="2319734" cy="429768"/>
            <wp:effectExtent l="0" t="0" r="4445" b="8890"/>
            <wp:wrapSquare wrapText="bothSides"/>
            <wp:docPr id="1" name="Image 1" descr="Icon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con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734" cy="429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6DC602" w14:textId="77777777" w:rsidR="00E36912" w:rsidRDefault="00E36912" w:rsidP="00F778DF">
      <w:pPr>
        <w:pStyle w:val="Heading"/>
        <w:rPr>
          <w:lang w:val="es-AR"/>
        </w:rPr>
      </w:pPr>
    </w:p>
    <w:p w14:paraId="1AB422AD" w14:textId="38476155" w:rsidR="00F778DF" w:rsidRPr="0095392E" w:rsidRDefault="00E36912" w:rsidP="00F778DF">
      <w:pPr>
        <w:pStyle w:val="Heading"/>
        <w:rPr>
          <w:lang w:val="es-AR"/>
        </w:rPr>
      </w:pPr>
      <w:r>
        <w:rPr>
          <w:noProof/>
          <w:szCs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B2689CF" wp14:editId="4FC3207B">
                <wp:simplePos x="0" y="0"/>
                <wp:positionH relativeFrom="column">
                  <wp:posOffset>90170</wp:posOffset>
                </wp:positionH>
                <wp:positionV relativeFrom="paragraph">
                  <wp:posOffset>278765</wp:posOffset>
                </wp:positionV>
                <wp:extent cx="6682105" cy="1464310"/>
                <wp:effectExtent l="4445" t="0" r="0" b="0"/>
                <wp:wrapNone/>
                <wp:docPr id="1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2105" cy="1464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8DE067" w14:textId="77777777" w:rsidR="0019105B" w:rsidRDefault="0019105B" w:rsidP="007E6350">
                            <w:pPr>
                              <w:spacing w:before="0" w:after="0" w:line="216" w:lineRule="auto"/>
                              <w:rPr>
                                <w:rFonts w:ascii="Times New Roman" w:hAnsi="Times New Roman"/>
                                <w:color w:val="E41E26"/>
                                <w:sz w:val="40"/>
                                <w:szCs w:val="40"/>
                                <w:lang w:val="es-AR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E41E26"/>
                                <w:sz w:val="40"/>
                                <w:szCs w:val="40"/>
                                <w:lang w:val="es-AR"/>
                              </w:rPr>
                              <w:t>Ingeniería de Proyectos</w:t>
                            </w:r>
                          </w:p>
                          <w:p w14:paraId="31E6C19C" w14:textId="77777777" w:rsidR="0019105B" w:rsidRPr="00A04865" w:rsidRDefault="0019105B" w:rsidP="007E6350">
                            <w:pPr>
                              <w:spacing w:before="0" w:after="0" w:line="216" w:lineRule="auto"/>
                              <w:rPr>
                                <w:rFonts w:ascii="Times New Roman" w:hAnsi="Times New Roman"/>
                                <w:color w:val="E41E26"/>
                                <w:sz w:val="40"/>
                                <w:szCs w:val="40"/>
                                <w:lang w:val="es-AR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E41E26"/>
                                <w:sz w:val="40"/>
                                <w:szCs w:val="40"/>
                                <w:lang w:val="es-AR"/>
                              </w:rPr>
                              <w:t>Plan de Implementación (NIP)</w:t>
                            </w:r>
                          </w:p>
                          <w:p w14:paraId="7C9E509D" w14:textId="77777777" w:rsidR="0019105B" w:rsidRDefault="0019105B" w:rsidP="006E7669">
                            <w:pPr>
                              <w:spacing w:before="0" w:after="0" w:line="216" w:lineRule="auto"/>
                              <w:rPr>
                                <w:rFonts w:ascii="Times New Roman" w:hAnsi="Times New Roman"/>
                                <w:color w:val="E41E26"/>
                                <w:sz w:val="40"/>
                                <w:szCs w:val="40"/>
                                <w:lang w:val="es-AR"/>
                              </w:rPr>
                            </w:pPr>
                          </w:p>
                          <w:p w14:paraId="3A1D5CD4" w14:textId="0B138F73" w:rsidR="00E36912" w:rsidRPr="00E36912" w:rsidRDefault="007074AC" w:rsidP="00E36912">
                            <w:pPr>
                              <w:pStyle w:val="Ttulo"/>
                              <w:ind w:left="0"/>
                              <w:rPr>
                                <w:rFonts w:ascii="Arial" w:hAnsi="Arial" w:cs="Arial"/>
                                <w:noProof/>
                                <w:color w:val="E31E25"/>
                                <w:lang w:val="es-AR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E31E25"/>
                                <w:lang w:val="es-AR"/>
                              </w:rPr>
                              <w:t>{{ doc_titulo }}</w:t>
                            </w:r>
                          </w:p>
                          <w:p w14:paraId="137F0EAE" w14:textId="77777777" w:rsidR="00E36912" w:rsidRPr="004D3315" w:rsidRDefault="00E36912" w:rsidP="00E36912">
                            <w:pPr>
                              <w:pStyle w:val="Ttulo"/>
                              <w:spacing w:line="542" w:lineRule="auto"/>
                              <w:ind w:left="0"/>
                              <w:rPr>
                                <w:rFonts w:ascii="Arial" w:hAnsi="Arial" w:cs="Arial"/>
                                <w:noProof/>
                                <w:lang w:val="es-AR"/>
                              </w:rPr>
                            </w:pPr>
                            <w:r w:rsidRPr="004D3315">
                              <w:rPr>
                                <w:rFonts w:ascii="Arial" w:hAnsi="Arial" w:cs="Arial"/>
                                <w:noProof/>
                                <w:color w:val="E31E25"/>
                                <w:lang w:val="es-AR"/>
                              </w:rPr>
                              <w:t>Servicios Logicalis</w:t>
                            </w:r>
                          </w:p>
                          <w:p w14:paraId="1D755A7E" w14:textId="77777777" w:rsidR="00E36912" w:rsidRDefault="00E36912" w:rsidP="006E7669">
                            <w:pPr>
                              <w:spacing w:before="0" w:after="0" w:line="216" w:lineRule="auto"/>
                              <w:rPr>
                                <w:rFonts w:ascii="Times New Roman" w:hAnsi="Times New Roman"/>
                                <w:color w:val="E41E26"/>
                                <w:sz w:val="40"/>
                                <w:szCs w:val="40"/>
                                <w:lang w:val="es-AR"/>
                              </w:rPr>
                            </w:pPr>
                          </w:p>
                          <w:p w14:paraId="60879A28" w14:textId="71030F78" w:rsidR="0019105B" w:rsidRPr="00A04865" w:rsidRDefault="0019105B" w:rsidP="006E7669">
                            <w:pPr>
                              <w:spacing w:before="0" w:after="0" w:line="216" w:lineRule="auto"/>
                              <w:rPr>
                                <w:rFonts w:ascii="Times New Roman" w:hAnsi="Times New Roman"/>
                                <w:color w:val="E41E26"/>
                                <w:sz w:val="40"/>
                                <w:szCs w:val="40"/>
                                <w:lang w:val="es-AR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E41E26"/>
                                <w:sz w:val="40"/>
                                <w:szCs w:val="40"/>
                                <w:lang w:val="es-AR"/>
                              </w:rPr>
                              <w:t>Servicios Logicalis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2689CF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7.1pt;margin-top:21.95pt;width:526.15pt;height:115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" filled="f" stroked="f" strokeweight="0">
                <v:textbox inset="0,0,0,0">
                  <w:txbxContent>
                    <w:p w14:paraId="648DE067" w14:textId="77777777" w:rsidR="0019105B" w:rsidRDefault="0019105B" w:rsidP="007E6350">
                      <w:pPr>
                        <w:spacing w:before="0" w:after="0" w:line="216" w:lineRule="auto"/>
                        <w:rPr>
                          <w:rFonts w:ascii="Times New Roman" w:hAnsi="Times New Roman"/>
                          <w:color w:val="E41E26"/>
                          <w:sz w:val="40"/>
                          <w:szCs w:val="40"/>
                          <w:lang w:val="es-AR"/>
                        </w:rPr>
                      </w:pPr>
                      <w:r>
                        <w:rPr>
                          <w:rFonts w:ascii="Times New Roman" w:hAnsi="Times New Roman"/>
                          <w:color w:val="E41E26"/>
                          <w:sz w:val="40"/>
                          <w:szCs w:val="40"/>
                          <w:lang w:val="es-AR"/>
                        </w:rPr>
                        <w:t>Ingeniería de Proyectos</w:t>
                      </w:r>
                    </w:p>
                    <w:p w14:paraId="31E6C19C" w14:textId="77777777" w:rsidR="0019105B" w:rsidRPr="00A04865" w:rsidRDefault="0019105B" w:rsidP="007E6350">
                      <w:pPr>
                        <w:spacing w:before="0" w:after="0" w:line="216" w:lineRule="auto"/>
                        <w:rPr>
                          <w:rFonts w:ascii="Times New Roman" w:hAnsi="Times New Roman"/>
                          <w:color w:val="E41E26"/>
                          <w:sz w:val="40"/>
                          <w:szCs w:val="40"/>
                          <w:lang w:val="es-AR"/>
                        </w:rPr>
                      </w:pPr>
                      <w:r>
                        <w:rPr>
                          <w:rFonts w:ascii="Times New Roman" w:hAnsi="Times New Roman"/>
                          <w:color w:val="E41E26"/>
                          <w:sz w:val="40"/>
                          <w:szCs w:val="40"/>
                          <w:lang w:val="es-AR"/>
                        </w:rPr>
                        <w:t>Plan de Implementación (NIP)</w:t>
                      </w:r>
                    </w:p>
                    <w:p w14:paraId="7C9E509D" w14:textId="77777777" w:rsidR="0019105B" w:rsidRDefault="0019105B" w:rsidP="006E7669">
                      <w:pPr>
                        <w:spacing w:before="0" w:after="0" w:line="216" w:lineRule="auto"/>
                        <w:rPr>
                          <w:rFonts w:ascii="Times New Roman" w:hAnsi="Times New Roman"/>
                          <w:color w:val="E41E26"/>
                          <w:sz w:val="40"/>
                          <w:szCs w:val="40"/>
                          <w:lang w:val="es-AR"/>
                        </w:rPr>
                      </w:pPr>
                    </w:p>
                    <w:p w14:paraId="3A1D5CD4" w14:textId="0B138F73" w:rsidR="00E36912" w:rsidRPr="00E36912" w:rsidRDefault="007074AC" w:rsidP="00E36912">
                      <w:pPr>
                        <w:pStyle w:val="Ttulo"/>
                        <w:ind w:left="0"/>
                        <w:rPr>
                          <w:rFonts w:ascii="Arial" w:hAnsi="Arial" w:cs="Arial"/>
                          <w:noProof/>
                          <w:color w:val="E31E25"/>
                          <w:lang w:val="es-AR"/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E31E25"/>
                          <w:lang w:val="es-AR"/>
                        </w:rPr>
                        <w:t>{{ doc_titulo }}</w:t>
                      </w:r>
                    </w:p>
                    <w:p w14:paraId="137F0EAE" w14:textId="77777777" w:rsidR="00E36912" w:rsidRPr="004D3315" w:rsidRDefault="00E36912" w:rsidP="00E36912">
                      <w:pPr>
                        <w:pStyle w:val="Ttulo"/>
                        <w:spacing w:line="542" w:lineRule="auto"/>
                        <w:ind w:left="0"/>
                        <w:rPr>
                          <w:rFonts w:ascii="Arial" w:hAnsi="Arial" w:cs="Arial"/>
                          <w:noProof/>
                          <w:lang w:val="es-AR"/>
                        </w:rPr>
                      </w:pPr>
                      <w:r w:rsidRPr="004D3315">
                        <w:rPr>
                          <w:rFonts w:ascii="Arial" w:hAnsi="Arial" w:cs="Arial"/>
                          <w:noProof/>
                          <w:color w:val="E31E25"/>
                          <w:lang w:val="es-AR"/>
                        </w:rPr>
                        <w:t>Servicios Logicalis</w:t>
                      </w:r>
                    </w:p>
                    <w:p w14:paraId="1D755A7E" w14:textId="77777777" w:rsidR="00E36912" w:rsidRDefault="00E36912" w:rsidP="006E7669">
                      <w:pPr>
                        <w:spacing w:before="0" w:after="0" w:line="216" w:lineRule="auto"/>
                        <w:rPr>
                          <w:rFonts w:ascii="Times New Roman" w:hAnsi="Times New Roman"/>
                          <w:color w:val="E41E26"/>
                          <w:sz w:val="40"/>
                          <w:szCs w:val="40"/>
                          <w:lang w:val="es-AR"/>
                        </w:rPr>
                      </w:pPr>
                    </w:p>
                    <w:p w14:paraId="60879A28" w14:textId="71030F78" w:rsidR="0019105B" w:rsidRPr="00A04865" w:rsidRDefault="0019105B" w:rsidP="006E7669">
                      <w:pPr>
                        <w:spacing w:before="0" w:after="0" w:line="216" w:lineRule="auto"/>
                        <w:rPr>
                          <w:rFonts w:ascii="Times New Roman" w:hAnsi="Times New Roman"/>
                          <w:color w:val="E41E26"/>
                          <w:sz w:val="40"/>
                          <w:szCs w:val="40"/>
                          <w:lang w:val="es-AR"/>
                        </w:rPr>
                      </w:pPr>
                      <w:r>
                        <w:rPr>
                          <w:rFonts w:ascii="Times New Roman" w:hAnsi="Times New Roman"/>
                          <w:color w:val="E41E26"/>
                          <w:sz w:val="40"/>
                          <w:szCs w:val="40"/>
                          <w:lang w:val="es-AR"/>
                        </w:rPr>
                        <w:t>Servicios Logicalis</w:t>
                      </w:r>
                    </w:p>
                  </w:txbxContent>
                </v:textbox>
              </v:shape>
            </w:pict>
          </mc:Fallback>
        </mc:AlternateContent>
      </w:r>
    </w:p>
    <w:p w14:paraId="0BA2F5C2" w14:textId="6EBFAB9C" w:rsidR="00F778DF" w:rsidRDefault="00F778DF" w:rsidP="00F778DF">
      <w:pPr>
        <w:pStyle w:val="Heading"/>
      </w:pPr>
    </w:p>
    <w:p w14:paraId="05BABBB8" w14:textId="77777777" w:rsidR="00F778DF" w:rsidRDefault="00F778DF" w:rsidP="00F778DF">
      <w:pPr>
        <w:pStyle w:val="Heading"/>
      </w:pPr>
    </w:p>
    <w:p w14:paraId="67C023B6" w14:textId="77777777" w:rsidR="00F778DF" w:rsidRDefault="00F778DF" w:rsidP="00F778DF">
      <w:pPr>
        <w:pStyle w:val="Heading"/>
      </w:pPr>
    </w:p>
    <w:p w14:paraId="5126DADA" w14:textId="77777777" w:rsidR="00F778DF" w:rsidRDefault="00F778DF" w:rsidP="00F778DF">
      <w:pPr>
        <w:pStyle w:val="Heading"/>
      </w:pPr>
    </w:p>
    <w:p w14:paraId="71112C69" w14:textId="62E8DF86" w:rsidR="00E36912" w:rsidRPr="00E36912" w:rsidRDefault="00E36912" w:rsidP="00E36912"/>
    <w:p w14:paraId="5AA6BFF3" w14:textId="70D5C86D" w:rsidR="00F778DF" w:rsidRDefault="00E36912" w:rsidP="00F778DF">
      <w:pPr>
        <w:pStyle w:val="Heading"/>
      </w:pPr>
      <w:r>
        <w:rPr>
          <w:noProof/>
          <w:szCs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8ACE33D" wp14:editId="7876D3CC">
                <wp:simplePos x="0" y="0"/>
                <wp:positionH relativeFrom="column">
                  <wp:posOffset>61595</wp:posOffset>
                </wp:positionH>
                <wp:positionV relativeFrom="paragraph">
                  <wp:posOffset>217170</wp:posOffset>
                </wp:positionV>
                <wp:extent cx="6391275" cy="1216025"/>
                <wp:effectExtent l="4445" t="4445" r="0" b="0"/>
                <wp:wrapNone/>
                <wp:docPr id="1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1275" cy="1216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353640" w14:textId="623E4743" w:rsidR="0019105B" w:rsidRPr="00C55077" w:rsidRDefault="0019105B" w:rsidP="007E6350">
                            <w:pPr>
                              <w:spacing w:before="0" w:after="0" w:line="216" w:lineRule="auto"/>
                              <w:rPr>
                                <w:rFonts w:cs="Arial"/>
                                <w:sz w:val="34"/>
                                <w:szCs w:val="34"/>
                                <w:lang w:val="es-AR"/>
                              </w:rPr>
                            </w:pPr>
                            <w:r w:rsidRPr="00C55077">
                              <w:rPr>
                                <w:rFonts w:cs="Arial"/>
                                <w:sz w:val="34"/>
                                <w:szCs w:val="34"/>
                                <w:lang w:val="es-AR"/>
                              </w:rPr>
                              <w:t>Co</w:t>
                            </w:r>
                            <w:r>
                              <w:rPr>
                                <w:rFonts w:cs="Arial"/>
                                <w:sz w:val="34"/>
                                <w:szCs w:val="34"/>
                                <w:lang w:val="es-AR"/>
                              </w:rPr>
                              <w:t>nfeccionado por Logicalis</w:t>
                            </w:r>
                          </w:p>
                          <w:p w14:paraId="076EE37C" w14:textId="77777777" w:rsidR="0019105B" w:rsidRPr="00C55077" w:rsidRDefault="0019105B" w:rsidP="007E6350">
                            <w:pPr>
                              <w:spacing w:before="0" w:after="0" w:line="216" w:lineRule="auto"/>
                              <w:rPr>
                                <w:rFonts w:cs="Arial"/>
                                <w:sz w:val="34"/>
                                <w:szCs w:val="34"/>
                                <w:lang w:val="es-A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ACE33D" id="Text Box 9" o:spid="_x0000_s1027" type="#_x0000_t202" style="position:absolute;margin-left:4.85pt;margin-top:17.1pt;width:503.25pt;height:95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" filled="f" stroked="f" strokeweight="0">
                <v:textbox inset="0,0,0,0">
                  <w:txbxContent>
                    <w:p w14:paraId="0F353640" w14:textId="623E4743" w:rsidR="0019105B" w:rsidRPr="00C55077" w:rsidRDefault="0019105B" w:rsidP="007E6350">
                      <w:pPr>
                        <w:spacing w:before="0" w:after="0" w:line="216" w:lineRule="auto"/>
                        <w:rPr>
                          <w:rFonts w:cs="Arial"/>
                          <w:sz w:val="34"/>
                          <w:szCs w:val="34"/>
                          <w:lang w:val="es-AR"/>
                        </w:rPr>
                      </w:pPr>
                      <w:r w:rsidRPr="00C55077">
                        <w:rPr>
                          <w:rFonts w:cs="Arial"/>
                          <w:sz w:val="34"/>
                          <w:szCs w:val="34"/>
                          <w:lang w:val="es-AR"/>
                        </w:rPr>
                        <w:t>Co</w:t>
                      </w:r>
                      <w:r>
                        <w:rPr>
                          <w:rFonts w:cs="Arial"/>
                          <w:sz w:val="34"/>
                          <w:szCs w:val="34"/>
                          <w:lang w:val="es-AR"/>
                        </w:rPr>
                        <w:t>nfeccionado por Logicalis</w:t>
                      </w:r>
                    </w:p>
                    <w:p w14:paraId="076EE37C" w14:textId="77777777" w:rsidR="0019105B" w:rsidRPr="00C55077" w:rsidRDefault="0019105B" w:rsidP="007E6350">
                      <w:pPr>
                        <w:spacing w:before="0" w:after="0" w:line="216" w:lineRule="auto"/>
                        <w:rPr>
                          <w:rFonts w:cs="Arial"/>
                          <w:sz w:val="34"/>
                          <w:szCs w:val="34"/>
                          <w:lang w:val="es-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A1EB68D" w14:textId="77777777" w:rsidR="00F778DF" w:rsidRDefault="00F778DF" w:rsidP="00F778DF">
      <w:pPr>
        <w:pStyle w:val="Heading"/>
      </w:pPr>
    </w:p>
    <w:p w14:paraId="174E20EF" w14:textId="77777777" w:rsidR="00F778DF" w:rsidRDefault="00F778DF" w:rsidP="00F778DF">
      <w:pPr>
        <w:pStyle w:val="Heading"/>
      </w:pPr>
    </w:p>
    <w:p w14:paraId="2B521EE8" w14:textId="256525AA" w:rsidR="00F778DF" w:rsidRDefault="00F778DF" w:rsidP="00F778DF">
      <w:pPr>
        <w:pStyle w:val="Heading"/>
      </w:pPr>
    </w:p>
    <w:p w14:paraId="087878F6" w14:textId="77777777" w:rsidR="00F778DF" w:rsidRDefault="00F778DF" w:rsidP="00F778DF">
      <w:pPr>
        <w:pStyle w:val="Heading"/>
      </w:pPr>
    </w:p>
    <w:p w14:paraId="10C51E35" w14:textId="77777777" w:rsidR="00F778DF" w:rsidRDefault="00F778DF" w:rsidP="00F778DF">
      <w:pPr>
        <w:pStyle w:val="Heading"/>
      </w:pPr>
    </w:p>
    <w:p w14:paraId="75248A80" w14:textId="77777777" w:rsidR="00F778DF" w:rsidRDefault="00F778DF" w:rsidP="00371C67">
      <w:pPr>
        <w:pStyle w:val="Heading"/>
        <w:ind w:left="-2268"/>
        <w:rPr>
          <w:rFonts w:ascii="Times New Roman" w:hAnsi="Times New Roman"/>
          <w:b w:val="0"/>
          <w:color w:val="E6130E"/>
          <w:sz w:val="40"/>
        </w:rPr>
        <w:sectPr w:rsidR="00F778DF" w:rsidSect="00E36912"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418" w:right="1440" w:bottom="1418" w:left="1701" w:header="709" w:footer="567" w:gutter="0"/>
          <w:cols w:space="708"/>
          <w:titlePg/>
          <w:docGrid w:linePitch="360"/>
        </w:sectPr>
      </w:pPr>
    </w:p>
    <w:p w14:paraId="15E259FF" w14:textId="77777777" w:rsidR="00321933" w:rsidRPr="00C3149F" w:rsidRDefault="00321933" w:rsidP="00371C67">
      <w:pPr>
        <w:pStyle w:val="Heading"/>
        <w:ind w:left="-2268"/>
        <w:rPr>
          <w:rFonts w:ascii="Times New Roman" w:hAnsi="Times New Roman"/>
          <w:b w:val="0"/>
          <w:color w:val="E41E26"/>
        </w:rPr>
      </w:pPr>
      <w:r w:rsidRPr="00201695">
        <w:rPr>
          <w:rFonts w:ascii="Times New Roman" w:hAnsi="Times New Roman"/>
          <w:b w:val="0"/>
          <w:color w:val="E41E26"/>
          <w:sz w:val="40"/>
          <w:lang w:val="es-AR"/>
        </w:rPr>
        <w:lastRenderedPageBreak/>
        <w:t>Conten</w:t>
      </w:r>
      <w:r w:rsidR="00CB617B" w:rsidRPr="00201695">
        <w:rPr>
          <w:rFonts w:ascii="Times New Roman" w:hAnsi="Times New Roman"/>
          <w:b w:val="0"/>
          <w:color w:val="E41E26"/>
          <w:sz w:val="40"/>
          <w:lang w:val="es-AR"/>
        </w:rPr>
        <w:t>idos</w:t>
      </w:r>
    </w:p>
    <w:p w14:paraId="27A34B1A" w14:textId="02CA383A" w:rsidR="00323E5A" w:rsidRDefault="00425410">
      <w:pPr>
        <w:pStyle w:val="TDC1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s-AR" w:eastAsia="es-AR"/>
        </w:rPr>
      </w:pPr>
      <w:r>
        <w:fldChar w:fldCharType="begin"/>
      </w:r>
      <w:r w:rsidR="006566EB">
        <w:instrText xml:space="preserve"> TOC \o "1-3" \h \z \u </w:instrText>
      </w:r>
      <w:r>
        <w:fldChar w:fldCharType="separate"/>
      </w:r>
      <w:hyperlink w:anchor="_Toc366487759" w:history="1">
        <w:r w:rsidR="00323E5A" w:rsidRPr="00E33727">
          <w:rPr>
            <w:rStyle w:val="Hipervnculo"/>
            <w:noProof/>
          </w:rPr>
          <w:t>Sección 1.</w:t>
        </w:r>
        <w:r w:rsidR="00323E5A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val="es-AR" w:eastAsia="es-AR"/>
          </w:rPr>
          <w:tab/>
        </w:r>
        <w:r w:rsidR="00323E5A" w:rsidRPr="00E33727">
          <w:rPr>
            <w:rStyle w:val="Hipervnculo"/>
            <w:noProof/>
            <w:lang w:val="es-AR"/>
          </w:rPr>
          <w:t>Control de Cambios</w:t>
        </w:r>
        <w:r w:rsidR="00323E5A">
          <w:rPr>
            <w:noProof/>
            <w:webHidden/>
          </w:rPr>
          <w:tab/>
        </w:r>
        <w:r w:rsidR="00064993">
          <w:rPr>
            <w:noProof/>
            <w:webHidden/>
          </w:rPr>
          <w:t>3</w:t>
        </w:r>
      </w:hyperlink>
    </w:p>
    <w:p w14:paraId="79A61B69" w14:textId="5FFD39A4" w:rsidR="00323E5A" w:rsidRDefault="00323E5A">
      <w:pPr>
        <w:pStyle w:val="TDC1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s-AR" w:eastAsia="es-AR"/>
        </w:rPr>
      </w:pPr>
      <w:hyperlink w:anchor="_Toc366487763" w:history="1">
        <w:r w:rsidRPr="00E33727">
          <w:rPr>
            <w:rStyle w:val="Hipervnculo"/>
            <w:noProof/>
          </w:rPr>
          <w:t xml:space="preserve">Sección </w:t>
        </w:r>
        <w:r w:rsidR="002C1872">
          <w:rPr>
            <w:rStyle w:val="Hipervnculo"/>
            <w:noProof/>
          </w:rPr>
          <w:t>2</w:t>
        </w:r>
        <w:r w:rsidRPr="00E33727">
          <w:rPr>
            <w:rStyle w:val="Hipervnculo"/>
            <w:noProof/>
          </w:rPr>
          <w:t>.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val="es-AR" w:eastAsia="es-AR"/>
          </w:rPr>
          <w:tab/>
        </w:r>
        <w:r w:rsidRPr="00E33727">
          <w:rPr>
            <w:rStyle w:val="Hipervnculo"/>
            <w:noProof/>
            <w:lang w:val="es-AR"/>
          </w:rPr>
          <w:t>Datos de Contacto</w:t>
        </w:r>
        <w:r>
          <w:rPr>
            <w:noProof/>
            <w:webHidden/>
          </w:rPr>
          <w:tab/>
        </w:r>
        <w:r w:rsidR="00064993">
          <w:rPr>
            <w:noProof/>
            <w:webHidden/>
          </w:rPr>
          <w:t>4</w:t>
        </w:r>
      </w:hyperlink>
    </w:p>
    <w:p w14:paraId="1713B5C6" w14:textId="1B700D53" w:rsidR="00323E5A" w:rsidRDefault="00323E5A">
      <w:pPr>
        <w:pStyle w:val="TDC2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AR" w:eastAsia="es-AR"/>
        </w:rPr>
      </w:pPr>
    </w:p>
    <w:p w14:paraId="6A311983" w14:textId="77777777" w:rsidR="0018715C" w:rsidRDefault="00425410" w:rsidP="00F778DF">
      <w:pPr>
        <w:pStyle w:val="TDC1"/>
      </w:pPr>
      <w:r>
        <w:fldChar w:fldCharType="end"/>
      </w:r>
    </w:p>
    <w:p w14:paraId="78AC9359" w14:textId="77777777" w:rsidR="00AA6C89" w:rsidRPr="00077D65" w:rsidRDefault="0018715C" w:rsidP="001F091D">
      <w:pPr>
        <w:pStyle w:val="Heading"/>
        <w:ind w:left="-2268"/>
        <w:rPr>
          <w:lang w:val="es-AR"/>
        </w:rPr>
      </w:pPr>
      <w:r>
        <w:br w:type="page"/>
      </w:r>
    </w:p>
    <w:p w14:paraId="0F9DB898" w14:textId="77777777" w:rsidR="00B30944" w:rsidRDefault="00B30944" w:rsidP="00B30944">
      <w:pPr>
        <w:pStyle w:val="Ttulo1"/>
        <w:tabs>
          <w:tab w:val="clear" w:pos="360"/>
          <w:tab w:val="num" w:pos="-2268"/>
        </w:tabs>
        <w:ind w:left="-2268" w:firstLine="0"/>
      </w:pPr>
      <w:bookmarkStart w:id="0" w:name="_Toc366487759"/>
      <w:bookmarkStart w:id="1" w:name="_Hlk212453469"/>
      <w:r>
        <w:rPr>
          <w:lang w:val="es-AR"/>
        </w:rPr>
        <w:lastRenderedPageBreak/>
        <w:t>Control de Cambios</w:t>
      </w:r>
      <w:bookmarkEnd w:id="0"/>
    </w:p>
    <w:p w14:paraId="30BF4B0E" w14:textId="77777777" w:rsidR="00B30944" w:rsidRPr="00201695" w:rsidRDefault="00B30944" w:rsidP="00B30944">
      <w:pPr>
        <w:pStyle w:val="Message"/>
        <w:rPr>
          <w:lang w:val="es-AR"/>
        </w:rPr>
      </w:pPr>
      <w:r>
        <w:rPr>
          <w:lang w:val="es-AR"/>
        </w:rPr>
        <w:t>Cambios del Documento</w:t>
      </w:r>
    </w:p>
    <w:p w14:paraId="35AF1587" w14:textId="77777777" w:rsidR="007B737F" w:rsidRDefault="007B737F" w:rsidP="007B737F">
      <w:pPr>
        <w:pStyle w:val="Default"/>
        <w:spacing w:after="240"/>
        <w:jc w:val="both"/>
        <w:rPr>
          <w:rFonts w:ascii="Arial" w:hAnsi="Arial" w:cs="Arial"/>
          <w:color w:val="FF0000"/>
          <w:sz w:val="22"/>
          <w:szCs w:val="22"/>
          <w:lang w:val="es-AR"/>
        </w:rPr>
      </w:pPr>
    </w:p>
    <w:p w14:paraId="18D9B3C9" w14:textId="77777777" w:rsidR="006B4A89" w:rsidRPr="007B737F" w:rsidRDefault="006B4A89" w:rsidP="007B737F">
      <w:pPr>
        <w:pStyle w:val="Default"/>
        <w:spacing w:after="240"/>
        <w:jc w:val="both"/>
        <w:rPr>
          <w:rFonts w:ascii="Arial" w:hAnsi="Arial" w:cs="Arial"/>
          <w:color w:val="FF0000"/>
          <w:sz w:val="22"/>
          <w:szCs w:val="22"/>
          <w:lang w:val="es-AR"/>
        </w:rPr>
      </w:pPr>
    </w:p>
    <w:tbl>
      <w:tblPr>
        <w:tblW w:w="6504" w:type="pct"/>
        <w:tblInd w:w="-2160" w:type="dxa"/>
        <w:tblBorders>
          <w:top w:val="single" w:sz="4" w:space="0" w:color="3F4243"/>
          <w:left w:val="single" w:sz="4" w:space="0" w:color="3F4243"/>
          <w:bottom w:val="single" w:sz="4" w:space="0" w:color="3F4243"/>
          <w:right w:val="single" w:sz="4" w:space="0" w:color="3F4243"/>
          <w:insideH w:val="single" w:sz="4" w:space="0" w:color="3F4243"/>
          <w:insideV w:val="single" w:sz="4" w:space="0" w:color="3F4243"/>
        </w:tblBorders>
        <w:tblLayout w:type="fixed"/>
        <w:tblLook w:val="01E0" w:firstRow="1" w:lastRow="1" w:firstColumn="1" w:lastColumn="1" w:noHBand="0" w:noVBand="0"/>
      </w:tblPr>
      <w:tblGrid>
        <w:gridCol w:w="8778"/>
      </w:tblGrid>
      <w:tr w:rsidR="001F7D25" w:rsidRPr="00077D65" w14:paraId="0D73936A" w14:textId="77777777" w:rsidTr="001F7D25">
        <w:trPr>
          <w:cantSplit/>
        </w:trPr>
        <w:tc>
          <w:tcPr>
            <w:tcW w:w="5000" w:type="pct"/>
            <w:vAlign w:val="center"/>
          </w:tcPr>
          <w:p w14:paraId="72D2F464" w14:textId="318088F1" w:rsidR="001F7D25" w:rsidRDefault="001F7D25" w:rsidP="00017D54">
            <w:pPr>
              <w:spacing w:after="120"/>
              <w:rPr>
                <w:szCs w:val="22"/>
                <w:lang w:val="es-AR"/>
              </w:rPr>
            </w:pPr>
            <w:r w:rsidRPr="001F7D25">
              <w:rPr>
                <w:szCs w:val="22"/>
                <w:lang w:val="es-AR"/>
              </w:rPr>
              <w:t>Ultima Elaboración</w:t>
            </w:r>
            <w:r>
              <w:rPr>
                <w:szCs w:val="22"/>
                <w:lang w:val="es-AR"/>
              </w:rPr>
              <w:t xml:space="preserve">: </w:t>
            </w:r>
            <w:proofErr w:type="gramStart"/>
            <w:r w:rsidR="007074AC">
              <w:rPr>
                <w:szCs w:val="22"/>
                <w:lang w:val="es-AR"/>
              </w:rPr>
              <w:t xml:space="preserve">{{ </w:t>
            </w:r>
            <w:proofErr w:type="spellStart"/>
            <w:r w:rsidR="007074AC">
              <w:rPr>
                <w:szCs w:val="22"/>
                <w:lang w:val="es-AR"/>
              </w:rPr>
              <w:t>doc</w:t>
            </w:r>
            <w:proofErr w:type="gramEnd"/>
            <w:r w:rsidR="007074AC">
              <w:rPr>
                <w:szCs w:val="22"/>
                <w:lang w:val="es-AR"/>
              </w:rPr>
              <w:t>_</w:t>
            </w:r>
            <w:proofErr w:type="gramStart"/>
            <w:r w:rsidR="007074AC">
              <w:rPr>
                <w:szCs w:val="22"/>
                <w:lang w:val="es-AR"/>
              </w:rPr>
              <w:t>autor</w:t>
            </w:r>
            <w:proofErr w:type="spellEnd"/>
            <w:r w:rsidR="007074AC">
              <w:rPr>
                <w:szCs w:val="22"/>
                <w:lang w:val="es-AR"/>
              </w:rPr>
              <w:t xml:space="preserve"> }</w:t>
            </w:r>
            <w:proofErr w:type="gramEnd"/>
            <w:r w:rsidR="007074AC">
              <w:rPr>
                <w:szCs w:val="22"/>
                <w:lang w:val="es-AR"/>
              </w:rPr>
              <w:t>}</w:t>
            </w:r>
          </w:p>
          <w:p w14:paraId="21F6A062" w14:textId="77777777" w:rsidR="001F7D25" w:rsidRPr="001F7D25" w:rsidRDefault="001F7D25" w:rsidP="00017D54">
            <w:pPr>
              <w:spacing w:after="120"/>
              <w:rPr>
                <w:szCs w:val="22"/>
                <w:lang w:val="es-AR"/>
              </w:rPr>
            </w:pPr>
            <w:r>
              <w:rPr>
                <w:szCs w:val="22"/>
                <w:lang w:val="es-AR"/>
              </w:rPr>
              <w:t xml:space="preserve">Autorizado para modificar el presente documento: </w:t>
            </w:r>
            <w:r w:rsidR="006B4A89">
              <w:rPr>
                <w:szCs w:val="22"/>
                <w:lang w:val="es-AR"/>
              </w:rPr>
              <w:t>Logicalis S.A.</w:t>
            </w:r>
          </w:p>
        </w:tc>
      </w:tr>
    </w:tbl>
    <w:p w14:paraId="25EB0BBF" w14:textId="77777777" w:rsidR="001F7D25" w:rsidRPr="00EF79E2" w:rsidRDefault="001F7D25" w:rsidP="00B30944">
      <w:pPr>
        <w:pStyle w:val="Default"/>
        <w:jc w:val="both"/>
        <w:rPr>
          <w:rFonts w:ascii="Arial" w:hAnsi="Arial" w:cs="Arial"/>
          <w:color w:val="57585A"/>
          <w:lang w:val="es-AR"/>
        </w:rPr>
      </w:pPr>
    </w:p>
    <w:tbl>
      <w:tblPr>
        <w:tblW w:w="6504" w:type="pct"/>
        <w:tblInd w:w="-2160" w:type="dxa"/>
        <w:tblBorders>
          <w:bottom w:val="single" w:sz="4" w:space="0" w:color="3F4243"/>
          <w:right w:val="single" w:sz="4" w:space="0" w:color="3F4243"/>
          <w:insideH w:val="single" w:sz="4" w:space="0" w:color="3F4243"/>
          <w:insideV w:val="single" w:sz="4" w:space="0" w:color="3F4243"/>
        </w:tblBorders>
        <w:tblLayout w:type="fixed"/>
        <w:tblLook w:val="01E0" w:firstRow="1" w:lastRow="1" w:firstColumn="1" w:lastColumn="1" w:noHBand="0" w:noVBand="0"/>
      </w:tblPr>
      <w:tblGrid>
        <w:gridCol w:w="8784"/>
      </w:tblGrid>
      <w:tr w:rsidR="001F7D25" w:rsidRPr="001F7D25" w14:paraId="204EB732" w14:textId="77777777" w:rsidTr="001F7D25">
        <w:trPr>
          <w:cantSplit/>
        </w:trPr>
        <w:tc>
          <w:tcPr>
            <w:tcW w:w="5000" w:type="pct"/>
            <w:vAlign w:val="center"/>
          </w:tcPr>
          <w:p w14:paraId="452E67BE" w14:textId="77777777" w:rsidR="001F7D25" w:rsidRPr="00017D54" w:rsidRDefault="001F7D25" w:rsidP="00017D54">
            <w:pPr>
              <w:spacing w:before="0" w:after="0" w:line="360" w:lineRule="auto"/>
              <w:rPr>
                <w:rFonts w:cs="Arial"/>
                <w:b/>
                <w:sz w:val="24"/>
                <w:lang w:val="es-AR"/>
              </w:rPr>
            </w:pPr>
            <w:r>
              <w:rPr>
                <w:rFonts w:cs="Arial"/>
                <w:b/>
                <w:sz w:val="24"/>
                <w:lang w:val="es-AR"/>
              </w:rPr>
              <w:t>Historia</w:t>
            </w:r>
          </w:p>
        </w:tc>
      </w:tr>
    </w:tbl>
    <w:p w14:paraId="06D6C479" w14:textId="77777777" w:rsidR="001F7D25" w:rsidRDefault="001F7D25" w:rsidP="0018715C">
      <w:pPr>
        <w:pStyle w:val="Textoindependiente"/>
        <w:rPr>
          <w:lang w:val="es-AR"/>
        </w:rPr>
      </w:pPr>
    </w:p>
    <w:tbl>
      <w:tblPr>
        <w:tblW w:w="6504" w:type="pct"/>
        <w:tblInd w:w="-2160" w:type="dxa"/>
        <w:tblBorders>
          <w:top w:val="single" w:sz="4" w:space="0" w:color="3F4243"/>
          <w:left w:val="single" w:sz="4" w:space="0" w:color="3F4243"/>
          <w:bottom w:val="single" w:sz="4" w:space="0" w:color="3F4243"/>
          <w:right w:val="single" w:sz="4" w:space="0" w:color="3F4243"/>
          <w:insideH w:val="single" w:sz="4" w:space="0" w:color="3F4243"/>
          <w:insideV w:val="single" w:sz="4" w:space="0" w:color="3F4243"/>
        </w:tblBorders>
        <w:tblLayout w:type="fixed"/>
        <w:tblLook w:val="01E0" w:firstRow="1" w:lastRow="1" w:firstColumn="1" w:lastColumn="1" w:noHBand="0" w:noVBand="0"/>
      </w:tblPr>
      <w:tblGrid>
        <w:gridCol w:w="1372"/>
        <w:gridCol w:w="2200"/>
        <w:gridCol w:w="1785"/>
        <w:gridCol w:w="3434"/>
      </w:tblGrid>
      <w:tr w:rsidR="0001242B" w:rsidRPr="001F7D25" w14:paraId="31A7BEF9" w14:textId="77777777" w:rsidTr="0091357E">
        <w:trPr>
          <w:cantSplit/>
          <w:tblHeader/>
        </w:trPr>
        <w:tc>
          <w:tcPr>
            <w:tcW w:w="780" w:type="pct"/>
            <w:tcBorders>
              <w:left w:val="nil"/>
            </w:tcBorders>
            <w:vAlign w:val="center"/>
          </w:tcPr>
          <w:p w14:paraId="783BF81F" w14:textId="77777777" w:rsidR="0001242B" w:rsidRPr="00CF0923" w:rsidRDefault="0001242B" w:rsidP="0001242B">
            <w:pPr>
              <w:spacing w:before="40" w:after="0" w:line="360" w:lineRule="auto"/>
              <w:rPr>
                <w:rFonts w:cs="Arial"/>
                <w:color w:val="1F497D"/>
                <w:szCs w:val="22"/>
                <w:lang w:val="es-AR"/>
              </w:rPr>
            </w:pPr>
            <w:bookmarkStart w:id="2" w:name="OLE_LINK81"/>
            <w:bookmarkStart w:id="3" w:name="OLE_LINK82"/>
            <w:r w:rsidRPr="00271150">
              <w:rPr>
                <w:rFonts w:cs="Arial"/>
                <w:color w:val="1F497D"/>
                <w:szCs w:val="22"/>
                <w:lang w:val="es-AR"/>
              </w:rPr>
              <w:t>Versión No.</w:t>
            </w:r>
          </w:p>
        </w:tc>
        <w:tc>
          <w:tcPr>
            <w:tcW w:w="1251" w:type="pct"/>
            <w:vAlign w:val="center"/>
          </w:tcPr>
          <w:p w14:paraId="2FAAB6DF" w14:textId="77777777" w:rsidR="0001242B" w:rsidRPr="0001242B" w:rsidRDefault="0001242B" w:rsidP="0001242B">
            <w:pPr>
              <w:spacing w:before="40" w:after="0" w:line="360" w:lineRule="auto"/>
              <w:rPr>
                <w:rFonts w:cs="Arial"/>
                <w:color w:val="1F497D"/>
                <w:szCs w:val="22"/>
                <w:lang w:val="es-AR"/>
              </w:rPr>
            </w:pPr>
            <w:r w:rsidRPr="0001242B">
              <w:rPr>
                <w:rFonts w:cs="Arial"/>
                <w:color w:val="1F497D"/>
                <w:szCs w:val="22"/>
                <w:lang w:val="es-AR"/>
              </w:rPr>
              <w:t>Fecha</w:t>
            </w:r>
          </w:p>
        </w:tc>
        <w:tc>
          <w:tcPr>
            <w:tcW w:w="1015" w:type="pct"/>
            <w:vAlign w:val="center"/>
          </w:tcPr>
          <w:p w14:paraId="43365B5C" w14:textId="77777777" w:rsidR="0001242B" w:rsidRPr="0001242B" w:rsidRDefault="0001242B" w:rsidP="0001242B">
            <w:pPr>
              <w:spacing w:before="40" w:after="0" w:line="360" w:lineRule="auto"/>
              <w:rPr>
                <w:rFonts w:cs="Arial"/>
                <w:color w:val="1F497D"/>
                <w:szCs w:val="22"/>
                <w:lang w:val="es-AR"/>
              </w:rPr>
            </w:pPr>
            <w:r w:rsidRPr="0001242B">
              <w:rPr>
                <w:rFonts w:cs="Arial"/>
                <w:color w:val="1F497D"/>
                <w:szCs w:val="22"/>
                <w:lang w:val="es-AR"/>
              </w:rPr>
              <w:t>Estado</w:t>
            </w:r>
          </w:p>
        </w:tc>
        <w:tc>
          <w:tcPr>
            <w:tcW w:w="1953" w:type="pct"/>
            <w:tcBorders>
              <w:right w:val="nil"/>
            </w:tcBorders>
            <w:vAlign w:val="center"/>
          </w:tcPr>
          <w:p w14:paraId="175BA3CD" w14:textId="77777777" w:rsidR="0001242B" w:rsidRPr="0001242B" w:rsidRDefault="0001242B" w:rsidP="0001242B">
            <w:pPr>
              <w:spacing w:before="40" w:after="0" w:line="360" w:lineRule="auto"/>
              <w:rPr>
                <w:rFonts w:cs="Arial"/>
                <w:color w:val="1F497D"/>
                <w:szCs w:val="22"/>
                <w:lang w:val="es-AR"/>
              </w:rPr>
            </w:pPr>
            <w:r w:rsidRPr="0001242B">
              <w:rPr>
                <w:rFonts w:cs="Arial"/>
                <w:color w:val="1F497D"/>
                <w:szCs w:val="22"/>
                <w:lang w:val="es-AR"/>
              </w:rPr>
              <w:t>Razón del Cambio</w:t>
            </w:r>
          </w:p>
        </w:tc>
      </w:tr>
      <w:tr w:rsidR="00F37B3B" w:rsidRPr="001F7D25" w14:paraId="7802A581" w14:textId="77777777" w:rsidTr="0091357E">
        <w:trPr>
          <w:cantSplit/>
          <w:tblHeader/>
        </w:trPr>
        <w:tc>
          <w:tcPr>
            <w:tcW w:w="780" w:type="pct"/>
            <w:tcBorders>
              <w:left w:val="nil"/>
            </w:tcBorders>
            <w:vAlign w:val="center"/>
          </w:tcPr>
          <w:p w14:paraId="223511CD" w14:textId="07D39482" w:rsidR="00F37B3B" w:rsidRPr="00271150" w:rsidRDefault="00F37B3B" w:rsidP="0001242B">
            <w:pPr>
              <w:spacing w:before="40" w:after="0" w:line="360" w:lineRule="auto"/>
              <w:rPr>
                <w:rFonts w:cs="Arial"/>
                <w:color w:val="1F497D"/>
                <w:szCs w:val="22"/>
                <w:lang w:val="es-AR"/>
              </w:rPr>
            </w:pPr>
            <w:r>
              <w:rPr>
                <w:rFonts w:cs="Arial"/>
                <w:color w:val="1F497D"/>
                <w:szCs w:val="22"/>
                <w:lang w:val="es-AR"/>
              </w:rPr>
              <w:t xml:space="preserve">{% </w:t>
            </w:r>
            <w:proofErr w:type="spellStart"/>
            <w:r>
              <w:rPr>
                <w:rFonts w:cs="Arial"/>
                <w:color w:val="1F497D"/>
                <w:szCs w:val="22"/>
                <w:lang w:val="es-AR"/>
              </w:rPr>
              <w:t>for</w:t>
            </w:r>
            <w:proofErr w:type="spellEnd"/>
            <w:r>
              <w:rPr>
                <w:rFonts w:cs="Arial"/>
                <w:color w:val="1F497D"/>
                <w:szCs w:val="22"/>
                <w:lang w:val="es-AR"/>
              </w:rPr>
              <w:t xml:space="preserve"> h in historia </w:t>
            </w:r>
            <w:proofErr w:type="gramStart"/>
            <w:r>
              <w:rPr>
                <w:rFonts w:cs="Arial"/>
                <w:color w:val="1F497D"/>
                <w:szCs w:val="22"/>
                <w:lang w:val="es-AR"/>
              </w:rPr>
              <w:t xml:space="preserve">%}{{ </w:t>
            </w:r>
            <w:proofErr w:type="spellStart"/>
            <w:r>
              <w:rPr>
                <w:rFonts w:cs="Arial"/>
                <w:color w:val="1F497D"/>
                <w:szCs w:val="22"/>
                <w:lang w:val="es-AR"/>
              </w:rPr>
              <w:t>h</w:t>
            </w:r>
            <w:proofErr w:type="gramEnd"/>
            <w:r>
              <w:rPr>
                <w:rFonts w:cs="Arial"/>
                <w:color w:val="1F497D"/>
                <w:szCs w:val="22"/>
                <w:lang w:val="es-AR"/>
              </w:rPr>
              <w:t>.version</w:t>
            </w:r>
            <w:proofErr w:type="spellEnd"/>
            <w:r>
              <w:rPr>
                <w:rFonts w:cs="Arial"/>
                <w:color w:val="1F497D"/>
                <w:szCs w:val="22"/>
                <w:lang w:val="es-AR"/>
              </w:rPr>
              <w:t>}</w:t>
            </w:r>
          </w:p>
        </w:tc>
        <w:tc>
          <w:tcPr>
            <w:tcW w:w="1251" w:type="pct"/>
            <w:vAlign w:val="center"/>
          </w:tcPr>
          <w:p w14:paraId="68F8B86B" w14:textId="3766E917" w:rsidR="00F37B3B" w:rsidRPr="0001242B" w:rsidRDefault="00F37B3B" w:rsidP="0001242B">
            <w:pPr>
              <w:spacing w:before="40" w:after="0" w:line="360" w:lineRule="auto"/>
              <w:rPr>
                <w:rFonts w:cs="Arial"/>
                <w:color w:val="1F497D"/>
                <w:szCs w:val="22"/>
                <w:lang w:val="es-AR"/>
              </w:rPr>
            </w:pPr>
            <w:proofErr w:type="gramStart"/>
            <w:r>
              <w:rPr>
                <w:rFonts w:cs="Arial"/>
                <w:color w:val="1F497D"/>
                <w:szCs w:val="22"/>
                <w:lang w:val="es-AR"/>
              </w:rPr>
              <w:t xml:space="preserve">{{ </w:t>
            </w:r>
            <w:proofErr w:type="spellStart"/>
            <w:r>
              <w:rPr>
                <w:rFonts w:cs="Arial"/>
                <w:color w:val="1F497D"/>
                <w:szCs w:val="22"/>
                <w:lang w:val="es-AR"/>
              </w:rPr>
              <w:t>h</w:t>
            </w:r>
            <w:proofErr w:type="gramEnd"/>
            <w:r>
              <w:rPr>
                <w:rFonts w:cs="Arial"/>
                <w:color w:val="1F497D"/>
                <w:szCs w:val="22"/>
                <w:lang w:val="es-AR"/>
              </w:rPr>
              <w:t>.fecha</w:t>
            </w:r>
            <w:proofErr w:type="spellEnd"/>
            <w:r>
              <w:rPr>
                <w:rFonts w:cs="Arial"/>
                <w:color w:val="1F497D"/>
                <w:szCs w:val="22"/>
                <w:lang w:val="es-AR"/>
              </w:rPr>
              <w:t xml:space="preserve"> }}</w:t>
            </w:r>
          </w:p>
        </w:tc>
        <w:tc>
          <w:tcPr>
            <w:tcW w:w="1015" w:type="pct"/>
            <w:vAlign w:val="center"/>
          </w:tcPr>
          <w:p w14:paraId="28C7BDA2" w14:textId="06A79079" w:rsidR="00F37B3B" w:rsidRPr="0001242B" w:rsidRDefault="00F37B3B" w:rsidP="0001242B">
            <w:pPr>
              <w:spacing w:before="40" w:after="0" w:line="360" w:lineRule="auto"/>
              <w:rPr>
                <w:rFonts w:cs="Arial"/>
                <w:color w:val="1F497D"/>
                <w:szCs w:val="22"/>
                <w:lang w:val="es-AR"/>
              </w:rPr>
            </w:pPr>
            <w:proofErr w:type="gramStart"/>
            <w:r>
              <w:rPr>
                <w:rFonts w:cs="Arial"/>
                <w:color w:val="1F497D"/>
                <w:szCs w:val="22"/>
                <w:lang w:val="es-AR"/>
              </w:rPr>
              <w:t xml:space="preserve">{{ </w:t>
            </w:r>
            <w:proofErr w:type="spellStart"/>
            <w:r>
              <w:rPr>
                <w:rFonts w:cs="Arial"/>
                <w:color w:val="1F497D"/>
                <w:szCs w:val="22"/>
                <w:lang w:val="es-AR"/>
              </w:rPr>
              <w:t>h</w:t>
            </w:r>
            <w:proofErr w:type="gramEnd"/>
            <w:r>
              <w:rPr>
                <w:rFonts w:cs="Arial"/>
                <w:color w:val="1F497D"/>
                <w:szCs w:val="22"/>
                <w:lang w:val="es-AR"/>
              </w:rPr>
              <w:t>.estado</w:t>
            </w:r>
            <w:proofErr w:type="spellEnd"/>
            <w:r>
              <w:rPr>
                <w:rFonts w:cs="Arial"/>
                <w:color w:val="1F497D"/>
                <w:szCs w:val="22"/>
                <w:lang w:val="es-AR"/>
              </w:rPr>
              <w:t xml:space="preserve"> }}</w:t>
            </w:r>
          </w:p>
        </w:tc>
        <w:tc>
          <w:tcPr>
            <w:tcW w:w="1953" w:type="pct"/>
            <w:tcBorders>
              <w:right w:val="nil"/>
            </w:tcBorders>
            <w:vAlign w:val="center"/>
          </w:tcPr>
          <w:p w14:paraId="11C2C4C0" w14:textId="79E957A0" w:rsidR="00F37B3B" w:rsidRPr="0001242B" w:rsidRDefault="00F37B3B" w:rsidP="0001242B">
            <w:pPr>
              <w:spacing w:before="40" w:after="0" w:line="360" w:lineRule="auto"/>
              <w:rPr>
                <w:rFonts w:cs="Arial"/>
                <w:color w:val="1F497D"/>
                <w:szCs w:val="22"/>
                <w:lang w:val="es-AR"/>
              </w:rPr>
            </w:pPr>
            <w:proofErr w:type="gramStart"/>
            <w:r>
              <w:rPr>
                <w:rFonts w:cs="Arial"/>
                <w:color w:val="1F497D"/>
                <w:szCs w:val="22"/>
                <w:lang w:val="es-AR"/>
              </w:rPr>
              <w:t xml:space="preserve">{{ </w:t>
            </w:r>
            <w:proofErr w:type="spellStart"/>
            <w:r>
              <w:rPr>
                <w:rFonts w:cs="Arial"/>
                <w:color w:val="1F497D"/>
                <w:szCs w:val="22"/>
                <w:lang w:val="es-AR"/>
              </w:rPr>
              <w:t>h</w:t>
            </w:r>
            <w:proofErr w:type="gramEnd"/>
            <w:r>
              <w:rPr>
                <w:rFonts w:cs="Arial"/>
                <w:color w:val="1F497D"/>
                <w:szCs w:val="22"/>
                <w:lang w:val="es-AR"/>
              </w:rPr>
              <w:t>.</w:t>
            </w:r>
            <w:proofErr w:type="gramStart"/>
            <w:r>
              <w:rPr>
                <w:rFonts w:cs="Arial"/>
                <w:color w:val="1F497D"/>
                <w:szCs w:val="22"/>
                <w:lang w:val="es-AR"/>
              </w:rPr>
              <w:t>razon</w:t>
            </w:r>
            <w:proofErr w:type="spellEnd"/>
            <w:r>
              <w:rPr>
                <w:rFonts w:cs="Arial"/>
                <w:color w:val="1F497D"/>
                <w:szCs w:val="22"/>
                <w:lang w:val="es-AR"/>
              </w:rPr>
              <w:t xml:space="preserve"> }}{</w:t>
            </w:r>
            <w:proofErr w:type="gramEnd"/>
            <w:r>
              <w:rPr>
                <w:rFonts w:cs="Arial"/>
                <w:color w:val="1F497D"/>
                <w:szCs w:val="22"/>
                <w:lang w:val="es-AR"/>
              </w:rPr>
              <w:t xml:space="preserve">% </w:t>
            </w:r>
            <w:proofErr w:type="spellStart"/>
            <w:r>
              <w:rPr>
                <w:rFonts w:cs="Arial"/>
                <w:color w:val="1F497D"/>
                <w:szCs w:val="22"/>
                <w:lang w:val="es-AR"/>
              </w:rPr>
              <w:t>endfor</w:t>
            </w:r>
            <w:proofErr w:type="spellEnd"/>
            <w:r>
              <w:rPr>
                <w:rFonts w:cs="Arial"/>
                <w:color w:val="1F497D"/>
                <w:szCs w:val="22"/>
                <w:lang w:val="es-AR"/>
              </w:rPr>
              <w:t>%}</w:t>
            </w:r>
          </w:p>
        </w:tc>
      </w:tr>
      <w:bookmarkEnd w:id="2"/>
      <w:bookmarkEnd w:id="3"/>
    </w:tbl>
    <w:p w14:paraId="5999941D" w14:textId="77777777" w:rsidR="001F7D25" w:rsidRDefault="001F7D25" w:rsidP="0018715C">
      <w:pPr>
        <w:pStyle w:val="Textoindependiente"/>
        <w:rPr>
          <w:lang w:val="es-AR"/>
        </w:rPr>
      </w:pPr>
    </w:p>
    <w:p w14:paraId="20B57DB1" w14:textId="77777777" w:rsidR="0001242B" w:rsidRDefault="0001242B" w:rsidP="0001242B">
      <w:pPr>
        <w:pStyle w:val="Textoindependiente"/>
        <w:rPr>
          <w:lang w:val="es-AR"/>
        </w:rPr>
      </w:pPr>
    </w:p>
    <w:bookmarkEnd w:id="1"/>
    <w:p w14:paraId="3F402116" w14:textId="77777777" w:rsidR="0001242B" w:rsidRDefault="0001242B" w:rsidP="0001242B">
      <w:pPr>
        <w:pStyle w:val="Textoindependiente"/>
        <w:rPr>
          <w:lang w:val="es-AR"/>
        </w:rPr>
      </w:pPr>
    </w:p>
    <w:p w14:paraId="1A422ADA" w14:textId="77777777" w:rsidR="00A84F2C" w:rsidRPr="00A84F2C" w:rsidRDefault="00A84F2C" w:rsidP="00A84F2C">
      <w:pPr>
        <w:pStyle w:val="Default"/>
        <w:spacing w:after="240"/>
        <w:jc w:val="both"/>
        <w:rPr>
          <w:rFonts w:ascii="Arial" w:hAnsi="Arial" w:cs="Arial"/>
          <w:color w:val="57585A"/>
          <w:sz w:val="22"/>
          <w:szCs w:val="22"/>
          <w:lang w:val="es-AR"/>
        </w:rPr>
      </w:pPr>
    </w:p>
    <w:p w14:paraId="47DDD49B" w14:textId="77777777" w:rsidR="00BF4314" w:rsidRDefault="00BF4314" w:rsidP="00BF4314">
      <w:pPr>
        <w:pStyle w:val="Ttulo1"/>
        <w:tabs>
          <w:tab w:val="clear" w:pos="360"/>
          <w:tab w:val="num" w:pos="-2268"/>
        </w:tabs>
        <w:ind w:left="-2268" w:firstLine="0"/>
      </w:pPr>
      <w:bookmarkStart w:id="4" w:name="_Toc366487763"/>
      <w:r>
        <w:rPr>
          <w:lang w:val="es-AR"/>
        </w:rPr>
        <w:lastRenderedPageBreak/>
        <w:t>Datos de Contacto</w:t>
      </w:r>
      <w:bookmarkEnd w:id="4"/>
    </w:p>
    <w:p w14:paraId="24320B7D" w14:textId="77777777" w:rsidR="00BF4314" w:rsidRPr="00201695" w:rsidRDefault="00BF4314" w:rsidP="00BF4314">
      <w:pPr>
        <w:pStyle w:val="Message"/>
        <w:rPr>
          <w:lang w:val="es-AR"/>
        </w:rPr>
      </w:pPr>
      <w:r>
        <w:rPr>
          <w:lang w:val="es-AR"/>
        </w:rPr>
        <w:t>Personas afectadas al proyecto</w:t>
      </w:r>
    </w:p>
    <w:p w14:paraId="2EEF7CCC" w14:textId="77777777" w:rsidR="005A1885" w:rsidRDefault="005A1885" w:rsidP="00E94951">
      <w:pPr>
        <w:pStyle w:val="Default"/>
        <w:spacing w:after="240"/>
        <w:jc w:val="both"/>
        <w:rPr>
          <w:rFonts w:ascii="Arial" w:hAnsi="Arial" w:cs="Arial"/>
          <w:color w:val="57585A"/>
          <w:sz w:val="22"/>
          <w:szCs w:val="22"/>
          <w:lang w:val="es-AR"/>
        </w:rPr>
      </w:pPr>
    </w:p>
    <w:tbl>
      <w:tblPr>
        <w:tblW w:w="6504" w:type="pct"/>
        <w:tblInd w:w="-2160" w:type="dxa"/>
        <w:tblBorders>
          <w:bottom w:val="single" w:sz="4" w:space="0" w:color="3F4243"/>
          <w:right w:val="single" w:sz="4" w:space="0" w:color="3F4243"/>
          <w:insideH w:val="single" w:sz="4" w:space="0" w:color="3F4243"/>
          <w:insideV w:val="single" w:sz="4" w:space="0" w:color="3F4243"/>
        </w:tblBorders>
        <w:tblLayout w:type="fixed"/>
        <w:tblLook w:val="01E0" w:firstRow="1" w:lastRow="1" w:firstColumn="1" w:lastColumn="1" w:noHBand="0" w:noVBand="0"/>
      </w:tblPr>
      <w:tblGrid>
        <w:gridCol w:w="8784"/>
      </w:tblGrid>
      <w:tr w:rsidR="00BF4314" w:rsidRPr="001F7D25" w14:paraId="63EAC473" w14:textId="77777777" w:rsidTr="00E50EE8">
        <w:trPr>
          <w:cantSplit/>
        </w:trPr>
        <w:tc>
          <w:tcPr>
            <w:tcW w:w="5000" w:type="pct"/>
            <w:vAlign w:val="center"/>
          </w:tcPr>
          <w:p w14:paraId="151F1163" w14:textId="77777777" w:rsidR="00BF4314" w:rsidRPr="00A843D4" w:rsidRDefault="00A843D4" w:rsidP="00A843D4">
            <w:pPr>
              <w:pStyle w:val="Descripcin"/>
              <w:keepNext/>
              <w:jc w:val="both"/>
              <w:rPr>
                <w:rFonts w:cs="Arial"/>
                <w:b w:val="0"/>
                <w:i w:val="0"/>
                <w:lang w:val="es-AR"/>
              </w:rPr>
            </w:pPr>
            <w:bookmarkStart w:id="5" w:name="_Toc366487800"/>
            <w:bookmarkStart w:id="6" w:name="OLE_LINK96"/>
            <w:bookmarkStart w:id="7" w:name="OLE_LINK97"/>
            <w:r w:rsidRPr="004944F7">
              <w:rPr>
                <w:rFonts w:cs="Arial"/>
                <w:i w:val="0"/>
                <w:lang w:val="es-AR"/>
              </w:rPr>
              <w:t xml:space="preserve">Tabla </w:t>
            </w:r>
            <w:r w:rsidR="00425410" w:rsidRPr="004944F7">
              <w:rPr>
                <w:rFonts w:cs="Arial"/>
                <w:i w:val="0"/>
              </w:rPr>
              <w:fldChar w:fldCharType="begin"/>
            </w:r>
            <w:r w:rsidRPr="004944F7">
              <w:rPr>
                <w:rFonts w:cs="Arial"/>
                <w:i w:val="0"/>
                <w:lang w:val="es-AR"/>
              </w:rPr>
              <w:instrText xml:space="preserve"> SEQ Tabla \* ARABIC </w:instrText>
            </w:r>
            <w:r w:rsidR="00425410" w:rsidRPr="004944F7">
              <w:rPr>
                <w:rFonts w:cs="Arial"/>
                <w:i w:val="0"/>
              </w:rPr>
              <w:fldChar w:fldCharType="separate"/>
            </w:r>
            <w:r w:rsidRPr="004944F7">
              <w:rPr>
                <w:rFonts w:cs="Arial"/>
                <w:i w:val="0"/>
                <w:noProof/>
                <w:lang w:val="es-AR"/>
              </w:rPr>
              <w:t>1</w:t>
            </w:r>
            <w:r w:rsidR="00425410" w:rsidRPr="004944F7">
              <w:rPr>
                <w:rFonts w:cs="Arial"/>
                <w:i w:val="0"/>
              </w:rPr>
              <w:fldChar w:fldCharType="end"/>
            </w:r>
            <w:r w:rsidRPr="004944F7">
              <w:rPr>
                <w:rFonts w:cs="Arial"/>
                <w:i w:val="0"/>
                <w:lang w:val="es-AR"/>
              </w:rPr>
              <w:t xml:space="preserve"> </w:t>
            </w:r>
            <w:r>
              <w:rPr>
                <w:rFonts w:cs="Arial"/>
                <w:i w:val="0"/>
                <w:lang w:val="es-AR"/>
              </w:rPr>
              <w:t>|</w:t>
            </w:r>
            <w:r w:rsidRPr="004944F7">
              <w:rPr>
                <w:rFonts w:cs="Arial"/>
                <w:b w:val="0"/>
                <w:i w:val="0"/>
                <w:lang w:val="es-AR"/>
              </w:rPr>
              <w:t xml:space="preserve"> </w:t>
            </w:r>
            <w:r>
              <w:rPr>
                <w:rFonts w:cs="Arial"/>
                <w:b w:val="0"/>
                <w:i w:val="0"/>
                <w:lang w:val="es-AR"/>
              </w:rPr>
              <w:t>Contactos</w:t>
            </w:r>
            <w:bookmarkEnd w:id="5"/>
          </w:p>
        </w:tc>
      </w:tr>
    </w:tbl>
    <w:p w14:paraId="407F668A" w14:textId="77777777" w:rsidR="00BF4314" w:rsidRDefault="00BF4314" w:rsidP="00BF4314">
      <w:pPr>
        <w:pStyle w:val="Textoindependiente"/>
        <w:rPr>
          <w:lang w:val="es-AR"/>
        </w:rPr>
      </w:pPr>
    </w:p>
    <w:tbl>
      <w:tblPr>
        <w:tblW w:w="6504" w:type="pct"/>
        <w:tblInd w:w="-2160" w:type="dxa"/>
        <w:tblBorders>
          <w:top w:val="single" w:sz="4" w:space="0" w:color="3F4243"/>
          <w:left w:val="single" w:sz="4" w:space="0" w:color="3F4243"/>
          <w:bottom w:val="single" w:sz="4" w:space="0" w:color="3F4243"/>
          <w:right w:val="single" w:sz="4" w:space="0" w:color="3F4243"/>
          <w:insideH w:val="single" w:sz="4" w:space="0" w:color="3F4243"/>
          <w:insideV w:val="single" w:sz="4" w:space="0" w:color="3F4243"/>
        </w:tblBorders>
        <w:tblLayout w:type="fixed"/>
        <w:tblLook w:val="01E0" w:firstRow="1" w:lastRow="1" w:firstColumn="1" w:lastColumn="1" w:noHBand="0" w:noVBand="0"/>
      </w:tblPr>
      <w:tblGrid>
        <w:gridCol w:w="4395"/>
        <w:gridCol w:w="4396"/>
      </w:tblGrid>
      <w:tr w:rsidR="00A843D4" w:rsidRPr="001F7D25" w14:paraId="18780A08" w14:textId="77777777" w:rsidTr="00F37B3B">
        <w:trPr>
          <w:cantSplit/>
          <w:tblHeader/>
        </w:trPr>
        <w:tc>
          <w:tcPr>
            <w:tcW w:w="2500" w:type="pct"/>
            <w:tcBorders>
              <w:left w:val="nil"/>
            </w:tcBorders>
            <w:vAlign w:val="center"/>
          </w:tcPr>
          <w:p w14:paraId="728D9226" w14:textId="77777777" w:rsidR="00A843D4" w:rsidRPr="00753B01" w:rsidRDefault="00A843D4" w:rsidP="00E50EE8">
            <w:pPr>
              <w:spacing w:before="40" w:after="0" w:line="360" w:lineRule="auto"/>
              <w:rPr>
                <w:rFonts w:cs="Arial"/>
                <w:color w:val="1F497D"/>
                <w:szCs w:val="22"/>
                <w:lang w:val="es-AR"/>
              </w:rPr>
            </w:pPr>
            <w:bookmarkStart w:id="8" w:name="OLE_LINK75"/>
            <w:bookmarkStart w:id="9" w:name="OLE_LINK76"/>
            <w:bookmarkEnd w:id="6"/>
            <w:bookmarkEnd w:id="7"/>
            <w:r>
              <w:rPr>
                <w:rFonts w:cs="Arial"/>
                <w:color w:val="1F497D"/>
                <w:szCs w:val="22"/>
                <w:lang w:val="es-AR"/>
              </w:rPr>
              <w:t>Personal Propio</w:t>
            </w:r>
          </w:p>
        </w:tc>
        <w:tc>
          <w:tcPr>
            <w:tcW w:w="2500" w:type="pct"/>
            <w:tcBorders>
              <w:right w:val="nil"/>
            </w:tcBorders>
            <w:vAlign w:val="center"/>
          </w:tcPr>
          <w:p w14:paraId="3C2CA9BA" w14:textId="77777777" w:rsidR="00A843D4" w:rsidRPr="00753B01" w:rsidRDefault="00A843D4" w:rsidP="00E50EE8">
            <w:pPr>
              <w:spacing w:before="40" w:after="0" w:line="360" w:lineRule="auto"/>
              <w:rPr>
                <w:rFonts w:cs="Arial"/>
                <w:color w:val="1F497D"/>
                <w:szCs w:val="22"/>
                <w:lang w:val="es-AR"/>
              </w:rPr>
            </w:pPr>
            <w:r>
              <w:rPr>
                <w:rFonts w:cs="Arial"/>
                <w:color w:val="1F497D"/>
                <w:szCs w:val="22"/>
                <w:lang w:val="es-AR"/>
              </w:rPr>
              <w:t>Personal del Cliente</w:t>
            </w:r>
          </w:p>
        </w:tc>
      </w:tr>
      <w:tr w:rsidR="00F37B3B" w:rsidRPr="001F7D25" w14:paraId="349A0F4D" w14:textId="77777777" w:rsidTr="00DC6082">
        <w:trPr>
          <w:cantSplit/>
          <w:tblHeader/>
        </w:trPr>
        <w:tc>
          <w:tcPr>
            <w:tcW w:w="2500" w:type="pct"/>
            <w:tcBorders>
              <w:left w:val="nil"/>
            </w:tcBorders>
            <w:vAlign w:val="center"/>
          </w:tcPr>
          <w:p w14:paraId="29ED5403" w14:textId="1BC4CC62" w:rsidR="00F37B3B" w:rsidRDefault="00F37B3B" w:rsidP="00E50EE8">
            <w:pPr>
              <w:spacing w:before="40" w:after="0" w:line="360" w:lineRule="auto"/>
              <w:rPr>
                <w:rFonts w:cs="Arial"/>
                <w:color w:val="1F497D"/>
                <w:szCs w:val="22"/>
                <w:lang w:val="es-AR"/>
              </w:rPr>
            </w:pPr>
            <w:r>
              <w:rPr>
                <w:rFonts w:cs="Arial"/>
                <w:color w:val="1F497D"/>
                <w:szCs w:val="22"/>
                <w:lang w:val="es-AR"/>
              </w:rPr>
              <w:t xml:space="preserve">{% </w:t>
            </w:r>
            <w:proofErr w:type="spellStart"/>
            <w:r>
              <w:rPr>
                <w:rFonts w:cs="Arial"/>
                <w:color w:val="1F497D"/>
                <w:szCs w:val="22"/>
                <w:lang w:val="es-AR"/>
              </w:rPr>
              <w:t>for</w:t>
            </w:r>
            <w:proofErr w:type="spellEnd"/>
            <w:r>
              <w:rPr>
                <w:rFonts w:cs="Arial"/>
                <w:color w:val="1F497D"/>
                <w:szCs w:val="22"/>
                <w:lang w:val="es-AR"/>
              </w:rPr>
              <w:t xml:space="preserve"> c in contactos </w:t>
            </w:r>
            <w:proofErr w:type="gramStart"/>
            <w:r>
              <w:rPr>
                <w:rFonts w:cs="Arial"/>
                <w:color w:val="1F497D"/>
                <w:szCs w:val="22"/>
                <w:lang w:val="es-AR"/>
              </w:rPr>
              <w:t xml:space="preserve">%}{{ </w:t>
            </w:r>
            <w:proofErr w:type="spellStart"/>
            <w:r>
              <w:rPr>
                <w:rFonts w:cs="Arial"/>
                <w:color w:val="1F497D"/>
                <w:szCs w:val="22"/>
                <w:lang w:val="es-AR"/>
              </w:rPr>
              <w:t>c</w:t>
            </w:r>
            <w:proofErr w:type="gramEnd"/>
            <w:r>
              <w:rPr>
                <w:rFonts w:cs="Arial"/>
                <w:color w:val="1F497D"/>
                <w:szCs w:val="22"/>
                <w:lang w:val="es-AR"/>
              </w:rPr>
              <w:t>.datosPropio</w:t>
            </w:r>
            <w:proofErr w:type="spellEnd"/>
            <w:r>
              <w:rPr>
                <w:rFonts w:cs="Arial"/>
                <w:color w:val="1F497D"/>
                <w:szCs w:val="22"/>
                <w:lang w:val="es-AR"/>
              </w:rPr>
              <w:t xml:space="preserve"> }}</w:t>
            </w:r>
          </w:p>
        </w:tc>
        <w:tc>
          <w:tcPr>
            <w:tcW w:w="2500" w:type="pct"/>
            <w:tcBorders>
              <w:bottom w:val="single" w:sz="4" w:space="0" w:color="3F4243"/>
              <w:right w:val="nil"/>
            </w:tcBorders>
            <w:vAlign w:val="center"/>
          </w:tcPr>
          <w:p w14:paraId="10BCC339" w14:textId="378A08EC" w:rsidR="00F37B3B" w:rsidRDefault="00F37B3B" w:rsidP="00E50EE8">
            <w:pPr>
              <w:spacing w:before="40" w:after="0" w:line="360" w:lineRule="auto"/>
              <w:rPr>
                <w:rFonts w:cs="Arial"/>
                <w:color w:val="1F497D"/>
                <w:szCs w:val="22"/>
                <w:lang w:val="es-AR"/>
              </w:rPr>
            </w:pPr>
            <w:proofErr w:type="gramStart"/>
            <w:r>
              <w:rPr>
                <w:rFonts w:cs="Arial"/>
                <w:color w:val="1F497D"/>
                <w:szCs w:val="22"/>
                <w:lang w:val="es-AR"/>
              </w:rPr>
              <w:t xml:space="preserve">{{ </w:t>
            </w:r>
            <w:proofErr w:type="spellStart"/>
            <w:r>
              <w:rPr>
                <w:rFonts w:cs="Arial"/>
                <w:color w:val="1F497D"/>
                <w:szCs w:val="22"/>
                <w:lang w:val="es-AR"/>
              </w:rPr>
              <w:t>c</w:t>
            </w:r>
            <w:proofErr w:type="gramEnd"/>
            <w:r>
              <w:rPr>
                <w:rFonts w:cs="Arial"/>
                <w:color w:val="1F497D"/>
                <w:szCs w:val="22"/>
                <w:lang w:val="es-AR"/>
              </w:rPr>
              <w:t>.</w:t>
            </w:r>
            <w:proofErr w:type="gramStart"/>
            <w:r>
              <w:rPr>
                <w:rFonts w:cs="Arial"/>
                <w:color w:val="1F497D"/>
                <w:szCs w:val="22"/>
                <w:lang w:val="es-AR"/>
              </w:rPr>
              <w:t>datosCliente</w:t>
            </w:r>
            <w:proofErr w:type="spellEnd"/>
            <w:r>
              <w:rPr>
                <w:rFonts w:cs="Arial"/>
                <w:color w:val="1F497D"/>
                <w:szCs w:val="22"/>
                <w:lang w:val="es-AR"/>
              </w:rPr>
              <w:t xml:space="preserve"> }}{</w:t>
            </w:r>
            <w:proofErr w:type="gramEnd"/>
            <w:r>
              <w:rPr>
                <w:rFonts w:cs="Arial"/>
                <w:color w:val="1F497D"/>
                <w:szCs w:val="22"/>
                <w:lang w:val="es-AR"/>
              </w:rPr>
              <w:t xml:space="preserve">% </w:t>
            </w:r>
            <w:proofErr w:type="spellStart"/>
            <w:r>
              <w:rPr>
                <w:rFonts w:cs="Arial"/>
                <w:color w:val="1F497D"/>
                <w:szCs w:val="22"/>
                <w:lang w:val="es-AR"/>
              </w:rPr>
              <w:t>endfor</w:t>
            </w:r>
            <w:proofErr w:type="spellEnd"/>
            <w:r>
              <w:rPr>
                <w:rFonts w:cs="Arial"/>
                <w:color w:val="1F497D"/>
                <w:szCs w:val="22"/>
                <w:lang w:val="es-AR"/>
              </w:rPr>
              <w:t xml:space="preserve"> %}</w:t>
            </w:r>
          </w:p>
        </w:tc>
      </w:tr>
      <w:bookmarkEnd w:id="8"/>
      <w:bookmarkEnd w:id="9"/>
    </w:tbl>
    <w:p w14:paraId="656453E8" w14:textId="77777777" w:rsidR="00BF4314" w:rsidRDefault="00BF4314" w:rsidP="006D7BD8">
      <w:pPr>
        <w:pStyle w:val="Default"/>
        <w:spacing w:after="240"/>
        <w:jc w:val="both"/>
        <w:rPr>
          <w:rFonts w:ascii="Arial" w:hAnsi="Arial" w:cs="Arial"/>
          <w:color w:val="57585A"/>
          <w:sz w:val="22"/>
          <w:szCs w:val="22"/>
          <w:lang w:val="es-AR"/>
        </w:rPr>
      </w:pPr>
    </w:p>
    <w:p w14:paraId="6BD2E345" w14:textId="77777777" w:rsidR="006B4A89" w:rsidRDefault="006B4A89" w:rsidP="00B8634D">
      <w:pPr>
        <w:pStyle w:val="Default"/>
        <w:spacing w:after="240"/>
        <w:jc w:val="both"/>
        <w:rPr>
          <w:rFonts w:ascii="Arial" w:hAnsi="Arial" w:cs="Arial"/>
          <w:color w:val="57585A"/>
          <w:sz w:val="22"/>
          <w:szCs w:val="22"/>
          <w:lang w:val="es-AR"/>
        </w:rPr>
      </w:pPr>
    </w:p>
    <w:sectPr w:rsidR="006B4A89" w:rsidSect="00E36912">
      <w:headerReference w:type="even" r:id="rId17"/>
      <w:pgSz w:w="11906" w:h="16838" w:code="9"/>
      <w:pgMar w:top="1440" w:right="1440" w:bottom="1418" w:left="1440" w:header="709" w:footer="567" w:gutter="226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7C89B" w14:textId="77777777" w:rsidR="00B73B50" w:rsidRDefault="00B73B50">
      <w:r>
        <w:separator/>
      </w:r>
    </w:p>
  </w:endnote>
  <w:endnote w:type="continuationSeparator" w:id="0">
    <w:p w14:paraId="5CF843A2" w14:textId="77777777" w:rsidR="00B73B50" w:rsidRDefault="00B73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 67 CondensedBold">
    <w:altName w:val="Arial"/>
    <w:charset w:val="00"/>
    <w:family w:val="swiss"/>
    <w:pitch w:val="variable"/>
    <w:sig w:usb0="20007A87" w:usb1="80000000" w:usb2="00000008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isco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352CA" w14:textId="11DB704C" w:rsidR="000C7E8F" w:rsidRDefault="000C7E8F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3872" behindDoc="0" locked="0" layoutInCell="1" allowOverlap="1" wp14:anchorId="2A6FCC42" wp14:editId="25E8CDF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61060" cy="406400"/>
              <wp:effectExtent l="0" t="0" r="15240" b="0"/>
              <wp:wrapNone/>
              <wp:docPr id="1028147387" name="Cuadro de texto 2" descr="Logicalis - 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1060" cy="40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98ED06" w14:textId="05C9BE20" w:rsidR="000C7E8F" w:rsidRPr="000C7E8F" w:rsidRDefault="000C7E8F" w:rsidP="000C7E8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0C7E8F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6"/>
                              <w:szCs w:val="16"/>
                            </w:rPr>
                            <w:t>Logicalis - 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6FCC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alt="Logicalis - Sensitive" style="position:absolute;margin-left:0;margin-top:0;width:67.8pt;height:32pt;z-index:25166387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" filled="f" stroked="f">
              <v:textbox style="mso-fit-shape-to-text:t" inset="0,0,0,15pt">
                <w:txbxContent>
                  <w:p w14:paraId="0098ED06" w14:textId="05C9BE20" w:rsidR="000C7E8F" w:rsidRPr="000C7E8F" w:rsidRDefault="000C7E8F" w:rsidP="000C7E8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16"/>
                        <w:szCs w:val="16"/>
                      </w:rPr>
                    </w:pPr>
                    <w:r w:rsidRPr="000C7E8F">
                      <w:rPr>
                        <w:rFonts w:ascii="Aptos" w:eastAsia="Aptos" w:hAnsi="Aptos" w:cs="Aptos"/>
                        <w:noProof/>
                        <w:color w:val="FF0000"/>
                        <w:sz w:val="16"/>
                        <w:szCs w:val="16"/>
                      </w:rPr>
                      <w:t>Logicalis -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92C39" w14:textId="5DD5ABBF" w:rsidR="0019105B" w:rsidRDefault="000C7E8F" w:rsidP="009A4BD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4896" behindDoc="0" locked="0" layoutInCell="1" allowOverlap="1" wp14:anchorId="692AB200" wp14:editId="7656B2F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61060" cy="406400"/>
              <wp:effectExtent l="0" t="0" r="15240" b="0"/>
              <wp:wrapNone/>
              <wp:docPr id="1138905315" name="Cuadro de texto 3" descr="Logicalis - 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1060" cy="40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494A7C" w14:textId="1BBB52FD" w:rsidR="000C7E8F" w:rsidRPr="000C7E8F" w:rsidRDefault="000C7E8F" w:rsidP="000C7E8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0C7E8F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6"/>
                              <w:szCs w:val="16"/>
                            </w:rPr>
                            <w:t>Logicalis - 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2AB200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alt="Logicalis - Sensitive" style="position:absolute;margin-left:0;margin-top:0;width:67.8pt;height:32pt;z-index:25166489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" filled="f" stroked="f">
              <v:textbox style="mso-fit-shape-to-text:t" inset="0,0,0,15pt">
                <w:txbxContent>
                  <w:p w14:paraId="49494A7C" w14:textId="1BBB52FD" w:rsidR="000C7E8F" w:rsidRPr="000C7E8F" w:rsidRDefault="000C7E8F" w:rsidP="000C7E8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16"/>
                        <w:szCs w:val="16"/>
                      </w:rPr>
                    </w:pPr>
                    <w:r w:rsidRPr="000C7E8F">
                      <w:rPr>
                        <w:rFonts w:ascii="Aptos" w:eastAsia="Aptos" w:hAnsi="Aptos" w:cs="Aptos"/>
                        <w:noProof/>
                        <w:color w:val="FF0000"/>
                        <w:sz w:val="16"/>
                        <w:szCs w:val="16"/>
                      </w:rPr>
                      <w:t>Logicalis -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62265CA" w14:textId="65B472B7" w:rsidR="0019105B" w:rsidRDefault="00000000" w:rsidP="00A9056C">
    <w:pPr>
      <w:pStyle w:val="Piedepgina"/>
      <w:tabs>
        <w:tab w:val="left" w:pos="4111"/>
      </w:tabs>
      <w:ind w:left="-2268" w:right="-46" w:firstLine="0"/>
    </w:pPr>
    <w:r>
      <w:rPr>
        <w:lang w:val="en-US"/>
      </w:rPr>
      <w:pict w14:anchorId="56C2D032">
        <v:rect id="_x0000_i1025" style="width:448.6pt;height:2pt" o:hrpct="989" o:hralign="center" o:hrstd="t" o:hrnoshade="t" o:hr="t" fillcolor="#e6130e" stroked="f"/>
      </w:pict>
    </w:r>
  </w:p>
  <w:p w14:paraId="00A7E37C" w14:textId="55A369EA" w:rsidR="0019105B" w:rsidRDefault="0019105B" w:rsidP="009A4BDB">
    <w:pPr>
      <w:pStyle w:val="Piedepgina"/>
      <w:rPr>
        <w:lang w:val="en-US"/>
      </w:rPr>
    </w:pPr>
  </w:p>
  <w:p w14:paraId="6A886C87" w14:textId="7923129E" w:rsidR="0019105B" w:rsidRPr="00C3434C" w:rsidRDefault="00515676" w:rsidP="00515676">
    <w:pPr>
      <w:pStyle w:val="Piedepgina"/>
    </w:pPr>
    <w:r>
      <w:rPr>
        <w:rFonts w:ascii="Times New Roman"/>
        <w:noProof/>
        <w:sz w:val="20"/>
      </w:rPr>
      <w:drawing>
        <wp:anchor distT="0" distB="0" distL="114300" distR="114300" simplePos="0" relativeHeight="251661824" behindDoc="0" locked="0" layoutInCell="1" allowOverlap="1" wp14:anchorId="7B6C5B5E" wp14:editId="38524CC0">
          <wp:simplePos x="0" y="0"/>
          <wp:positionH relativeFrom="margin">
            <wp:posOffset>3015615</wp:posOffset>
          </wp:positionH>
          <wp:positionV relativeFrom="paragraph">
            <wp:posOffset>7516</wp:posOffset>
          </wp:positionV>
          <wp:extent cx="1265555" cy="203835"/>
          <wp:effectExtent l="0" t="0" r="0" b="5715"/>
          <wp:wrapSquare wrapText="bothSides"/>
          <wp:docPr id="692543687" name="Image 1" descr="Icono&#10;&#10;El contenido generado por IA puede ser incorrec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Icono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5555" cy="203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9105B" w:rsidRPr="009A4BDB">
      <w:t>Page</w:t>
    </w:r>
    <w:r w:rsidR="0019105B" w:rsidRPr="00937579">
      <w:t xml:space="preserve"> </w:t>
    </w:r>
    <w:r w:rsidR="0019105B" w:rsidRPr="008D1B91">
      <w:rPr>
        <w:rStyle w:val="Nmerodepgina"/>
      </w:rPr>
      <w:fldChar w:fldCharType="begin"/>
    </w:r>
    <w:r w:rsidR="0019105B" w:rsidRPr="00937579">
      <w:rPr>
        <w:rStyle w:val="Nmerodepgina"/>
      </w:rPr>
      <w:instrText xml:space="preserve"> PAGE </w:instrText>
    </w:r>
    <w:r w:rsidR="0019105B" w:rsidRPr="008D1B91">
      <w:rPr>
        <w:rStyle w:val="Nmerodepgina"/>
      </w:rPr>
      <w:fldChar w:fldCharType="separate"/>
    </w:r>
    <w:r w:rsidR="0019105B">
      <w:rPr>
        <w:rStyle w:val="Nmerodepgina"/>
        <w:noProof/>
      </w:rPr>
      <w:t>27</w:t>
    </w:r>
    <w:r w:rsidR="0019105B" w:rsidRPr="008D1B91">
      <w:rPr>
        <w:rStyle w:val="Nmerodepgina"/>
      </w:rPr>
      <w:fldChar w:fldCharType="end"/>
    </w:r>
    <w:r w:rsidR="0019105B" w:rsidRPr="00C3434C">
      <w:rPr>
        <w:rStyle w:val="Nmerodepgina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28488" w14:textId="68A6F2DD" w:rsidR="0019105B" w:rsidRDefault="000C7E8F">
    <w:pPr>
      <w:pStyle w:val="Piedepgina"/>
    </w:pPr>
    <w:r>
      <w:rPr>
        <w:noProof/>
        <w:lang w:eastAsia="es-AR"/>
      </w:rPr>
      <mc:AlternateContent>
        <mc:Choice Requires="wps">
          <w:drawing>
            <wp:anchor distT="0" distB="0" distL="0" distR="0" simplePos="0" relativeHeight="251662848" behindDoc="0" locked="0" layoutInCell="1" allowOverlap="1" wp14:anchorId="67BFEF29" wp14:editId="55E1E90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61060" cy="406400"/>
              <wp:effectExtent l="0" t="0" r="15240" b="0"/>
              <wp:wrapNone/>
              <wp:docPr id="1971800034" name="Cuadro de texto 1" descr="Logicalis - 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1060" cy="40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D42981" w14:textId="5D492D07" w:rsidR="000C7E8F" w:rsidRPr="000C7E8F" w:rsidRDefault="000C7E8F" w:rsidP="000C7E8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0C7E8F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6"/>
                              <w:szCs w:val="16"/>
                            </w:rPr>
                            <w:t>Logicalis - 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BFEF29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30" type="#_x0000_t202" alt="Logicalis - Sensitive" style="position:absolute;margin-left:0;margin-top:0;width:67.8pt;height:32pt;z-index:25166284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" filled="f" stroked="f">
              <v:textbox style="mso-fit-shape-to-text:t" inset="0,0,0,15pt">
                <w:txbxContent>
                  <w:p w14:paraId="63D42981" w14:textId="5D492D07" w:rsidR="000C7E8F" w:rsidRPr="000C7E8F" w:rsidRDefault="000C7E8F" w:rsidP="000C7E8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16"/>
                        <w:szCs w:val="16"/>
                      </w:rPr>
                    </w:pPr>
                    <w:r w:rsidRPr="000C7E8F">
                      <w:rPr>
                        <w:rFonts w:ascii="Aptos" w:eastAsia="Aptos" w:hAnsi="Aptos" w:cs="Aptos"/>
                        <w:noProof/>
                        <w:color w:val="FF0000"/>
                        <w:sz w:val="16"/>
                        <w:szCs w:val="16"/>
                      </w:rPr>
                      <w:t>Logicalis -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9105B">
      <w:rPr>
        <w:noProof/>
        <w:lang w:eastAsia="es-AR"/>
      </w:rPr>
      <w:drawing>
        <wp:anchor distT="0" distB="0" distL="114300" distR="114300" simplePos="0" relativeHeight="251659776" behindDoc="0" locked="0" layoutInCell="1" allowOverlap="1" wp14:anchorId="14206E7B" wp14:editId="3B3B147D">
          <wp:simplePos x="0" y="0"/>
          <wp:positionH relativeFrom="column">
            <wp:posOffset>-904875</wp:posOffset>
          </wp:positionH>
          <wp:positionV relativeFrom="paragraph">
            <wp:posOffset>-3628390</wp:posOffset>
          </wp:positionV>
          <wp:extent cx="7577455" cy="4114800"/>
          <wp:effectExtent l="19050" t="0" r="4445" b="0"/>
          <wp:wrapSquare wrapText="bothSides"/>
          <wp:docPr id="2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7455" cy="411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E2280" w14:textId="77777777" w:rsidR="00B73B50" w:rsidRDefault="00B73B50">
      <w:r>
        <w:separator/>
      </w:r>
    </w:p>
  </w:footnote>
  <w:footnote w:type="continuationSeparator" w:id="0">
    <w:p w14:paraId="61A0998B" w14:textId="77777777" w:rsidR="00B73B50" w:rsidRDefault="00B73B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EB1FD" w14:textId="77777777" w:rsidR="0019105B" w:rsidRDefault="0019105B">
    <w:pPr>
      <w:pStyle w:val="Encabezad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C3E47" w14:textId="3DA59818" w:rsidR="0019105B" w:rsidRDefault="0019105B" w:rsidP="00C55077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67EFF" w14:textId="77777777" w:rsidR="0019105B" w:rsidRDefault="0019105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8498C"/>
    <w:multiLevelType w:val="hybridMultilevel"/>
    <w:tmpl w:val="57E68A7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4529F"/>
    <w:multiLevelType w:val="hybridMultilevel"/>
    <w:tmpl w:val="5C44FB7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9E3238"/>
    <w:multiLevelType w:val="multilevel"/>
    <w:tmpl w:val="FC2CCDF4"/>
    <w:lvl w:ilvl="0">
      <w:start w:val="1"/>
      <w:numFmt w:val="decimal"/>
      <w:pStyle w:val="Ttulo1"/>
      <w:lvlText w:val="Sección 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20"/>
        </w:tabs>
        <w:ind w:left="43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080"/>
        </w:tabs>
        <w:ind w:left="504" w:hanging="504"/>
      </w:pPr>
      <w:rPr>
        <w:rFonts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-108"/>
        </w:tabs>
        <w:ind w:left="-5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612"/>
        </w:tabs>
        <w:ind w:left="-3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332"/>
        </w:tabs>
        <w:ind w:left="46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052"/>
        </w:tabs>
        <w:ind w:left="97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412"/>
        </w:tabs>
        <w:ind w:left="147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132"/>
        </w:tabs>
        <w:ind w:left="2052" w:hanging="1440"/>
      </w:pPr>
      <w:rPr>
        <w:rFonts w:hint="default"/>
      </w:rPr>
    </w:lvl>
  </w:abstractNum>
  <w:abstractNum w:abstractNumId="3" w15:restartNumberingAfterBreak="0">
    <w:nsid w:val="667B3C62"/>
    <w:multiLevelType w:val="hybridMultilevel"/>
    <w:tmpl w:val="60D2C17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334C03"/>
    <w:multiLevelType w:val="hybridMultilevel"/>
    <w:tmpl w:val="DDF46C7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5660F5"/>
    <w:multiLevelType w:val="hybridMultilevel"/>
    <w:tmpl w:val="E898A038"/>
    <w:lvl w:ilvl="0" w:tplc="F1167CAC">
      <w:start w:val="1"/>
      <w:numFmt w:val="upperLetter"/>
      <w:pStyle w:val="Appendix"/>
      <w:lvlText w:val="Appendix %1."/>
      <w:lvlJc w:val="left"/>
      <w:pPr>
        <w:tabs>
          <w:tab w:val="num" w:pos="284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31485506">
    <w:abstractNumId w:val="5"/>
  </w:num>
  <w:num w:numId="2" w16cid:durableId="384719893">
    <w:abstractNumId w:val="2"/>
  </w:num>
  <w:num w:numId="3" w16cid:durableId="2013754389">
    <w:abstractNumId w:val="3"/>
  </w:num>
  <w:num w:numId="4" w16cid:durableId="1801219070">
    <w:abstractNumId w:val="0"/>
  </w:num>
  <w:num w:numId="5" w16cid:durableId="252445537">
    <w:abstractNumId w:val="4"/>
  </w:num>
  <w:num w:numId="6" w16cid:durableId="175913267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E82"/>
    <w:rsid w:val="000015C0"/>
    <w:rsid w:val="00005DAC"/>
    <w:rsid w:val="00007EF6"/>
    <w:rsid w:val="0001242B"/>
    <w:rsid w:val="00014D02"/>
    <w:rsid w:val="00017D54"/>
    <w:rsid w:val="00020B0E"/>
    <w:rsid w:val="000232A4"/>
    <w:rsid w:val="00030FC0"/>
    <w:rsid w:val="000450DC"/>
    <w:rsid w:val="0004734E"/>
    <w:rsid w:val="00047711"/>
    <w:rsid w:val="00060BE3"/>
    <w:rsid w:val="0006171F"/>
    <w:rsid w:val="00064993"/>
    <w:rsid w:val="00064E8A"/>
    <w:rsid w:val="00066CDE"/>
    <w:rsid w:val="000703B3"/>
    <w:rsid w:val="00070A07"/>
    <w:rsid w:val="0007166F"/>
    <w:rsid w:val="00073CAD"/>
    <w:rsid w:val="00075D2F"/>
    <w:rsid w:val="00077D65"/>
    <w:rsid w:val="000858D6"/>
    <w:rsid w:val="00090CA4"/>
    <w:rsid w:val="000917C4"/>
    <w:rsid w:val="0009191C"/>
    <w:rsid w:val="00097A94"/>
    <w:rsid w:val="00097E82"/>
    <w:rsid w:val="000A2C85"/>
    <w:rsid w:val="000B0859"/>
    <w:rsid w:val="000B0BC0"/>
    <w:rsid w:val="000C3325"/>
    <w:rsid w:val="000C7E8F"/>
    <w:rsid w:val="000D0307"/>
    <w:rsid w:val="000D234A"/>
    <w:rsid w:val="000D5359"/>
    <w:rsid w:val="000E0727"/>
    <w:rsid w:val="000E2262"/>
    <w:rsid w:val="000E5C12"/>
    <w:rsid w:val="000F03F7"/>
    <w:rsid w:val="000F3072"/>
    <w:rsid w:val="00100873"/>
    <w:rsid w:val="00102625"/>
    <w:rsid w:val="0010743C"/>
    <w:rsid w:val="00111E77"/>
    <w:rsid w:val="00125E95"/>
    <w:rsid w:val="00127764"/>
    <w:rsid w:val="00133108"/>
    <w:rsid w:val="00133F1A"/>
    <w:rsid w:val="00137F17"/>
    <w:rsid w:val="0014231A"/>
    <w:rsid w:val="00142D09"/>
    <w:rsid w:val="0014745D"/>
    <w:rsid w:val="00151BC4"/>
    <w:rsid w:val="0015216D"/>
    <w:rsid w:val="00152706"/>
    <w:rsid w:val="00154A9C"/>
    <w:rsid w:val="00155048"/>
    <w:rsid w:val="00164920"/>
    <w:rsid w:val="001668DD"/>
    <w:rsid w:val="00177A4C"/>
    <w:rsid w:val="0018715C"/>
    <w:rsid w:val="001875B7"/>
    <w:rsid w:val="0019105B"/>
    <w:rsid w:val="00191DE2"/>
    <w:rsid w:val="00195DFE"/>
    <w:rsid w:val="001A0EEB"/>
    <w:rsid w:val="001A55E8"/>
    <w:rsid w:val="001A6599"/>
    <w:rsid w:val="001A6787"/>
    <w:rsid w:val="001B0CA9"/>
    <w:rsid w:val="001B6BE3"/>
    <w:rsid w:val="001C2498"/>
    <w:rsid w:val="001C35A4"/>
    <w:rsid w:val="001C6D6C"/>
    <w:rsid w:val="001D5EA2"/>
    <w:rsid w:val="001E1CD9"/>
    <w:rsid w:val="001F091D"/>
    <w:rsid w:val="001F6C22"/>
    <w:rsid w:val="001F7D25"/>
    <w:rsid w:val="00201695"/>
    <w:rsid w:val="0020224C"/>
    <w:rsid w:val="00206BCE"/>
    <w:rsid w:val="002138D2"/>
    <w:rsid w:val="002143EA"/>
    <w:rsid w:val="00216C78"/>
    <w:rsid w:val="00222F89"/>
    <w:rsid w:val="0022531A"/>
    <w:rsid w:val="00225A33"/>
    <w:rsid w:val="00235EE9"/>
    <w:rsid w:val="00241953"/>
    <w:rsid w:val="00252B5B"/>
    <w:rsid w:val="00273C9F"/>
    <w:rsid w:val="0027688C"/>
    <w:rsid w:val="00282279"/>
    <w:rsid w:val="002872B5"/>
    <w:rsid w:val="00290C82"/>
    <w:rsid w:val="00290E71"/>
    <w:rsid w:val="0029417C"/>
    <w:rsid w:val="002A57C8"/>
    <w:rsid w:val="002B0672"/>
    <w:rsid w:val="002C1872"/>
    <w:rsid w:val="002C6346"/>
    <w:rsid w:val="002D3F63"/>
    <w:rsid w:val="002F2394"/>
    <w:rsid w:val="00307A72"/>
    <w:rsid w:val="003132D3"/>
    <w:rsid w:val="0031762B"/>
    <w:rsid w:val="003211BD"/>
    <w:rsid w:val="00321933"/>
    <w:rsid w:val="003226CC"/>
    <w:rsid w:val="00322DC9"/>
    <w:rsid w:val="00323E5A"/>
    <w:rsid w:val="00324C9B"/>
    <w:rsid w:val="003300FD"/>
    <w:rsid w:val="00332028"/>
    <w:rsid w:val="00336215"/>
    <w:rsid w:val="003407DB"/>
    <w:rsid w:val="003437F7"/>
    <w:rsid w:val="003576B0"/>
    <w:rsid w:val="00360AC0"/>
    <w:rsid w:val="003637AE"/>
    <w:rsid w:val="003665AC"/>
    <w:rsid w:val="00367C02"/>
    <w:rsid w:val="00371C67"/>
    <w:rsid w:val="00372C54"/>
    <w:rsid w:val="00373EA4"/>
    <w:rsid w:val="0038009C"/>
    <w:rsid w:val="00381300"/>
    <w:rsid w:val="003820A2"/>
    <w:rsid w:val="00382967"/>
    <w:rsid w:val="00383171"/>
    <w:rsid w:val="00390913"/>
    <w:rsid w:val="003A5559"/>
    <w:rsid w:val="003B7C43"/>
    <w:rsid w:val="003C324E"/>
    <w:rsid w:val="003C464D"/>
    <w:rsid w:val="003D4AF5"/>
    <w:rsid w:val="003D663E"/>
    <w:rsid w:val="003D72FA"/>
    <w:rsid w:val="003F270F"/>
    <w:rsid w:val="004040ED"/>
    <w:rsid w:val="004060D3"/>
    <w:rsid w:val="0041773B"/>
    <w:rsid w:val="00425410"/>
    <w:rsid w:val="0043127D"/>
    <w:rsid w:val="00444FBB"/>
    <w:rsid w:val="004546D9"/>
    <w:rsid w:val="0045735D"/>
    <w:rsid w:val="0046477A"/>
    <w:rsid w:val="00466D7A"/>
    <w:rsid w:val="00477150"/>
    <w:rsid w:val="004944F7"/>
    <w:rsid w:val="004A1B8D"/>
    <w:rsid w:val="004A2E0E"/>
    <w:rsid w:val="004B3F1D"/>
    <w:rsid w:val="004B4C7F"/>
    <w:rsid w:val="004B6DD4"/>
    <w:rsid w:val="004D7AB5"/>
    <w:rsid w:val="004E0B6F"/>
    <w:rsid w:val="004E2908"/>
    <w:rsid w:val="004F158B"/>
    <w:rsid w:val="005007A2"/>
    <w:rsid w:val="00504B43"/>
    <w:rsid w:val="00507E76"/>
    <w:rsid w:val="005139C1"/>
    <w:rsid w:val="00515676"/>
    <w:rsid w:val="00516A4C"/>
    <w:rsid w:val="0053352F"/>
    <w:rsid w:val="005369E6"/>
    <w:rsid w:val="00552364"/>
    <w:rsid w:val="0055253F"/>
    <w:rsid w:val="00553BDE"/>
    <w:rsid w:val="0056048E"/>
    <w:rsid w:val="00564C2C"/>
    <w:rsid w:val="00565FE7"/>
    <w:rsid w:val="00597720"/>
    <w:rsid w:val="005A1885"/>
    <w:rsid w:val="005A202C"/>
    <w:rsid w:val="005C0127"/>
    <w:rsid w:val="005C3EAA"/>
    <w:rsid w:val="005C4D2E"/>
    <w:rsid w:val="005C69F8"/>
    <w:rsid w:val="005E423D"/>
    <w:rsid w:val="005E5A12"/>
    <w:rsid w:val="006024E5"/>
    <w:rsid w:val="0060529D"/>
    <w:rsid w:val="00607CB1"/>
    <w:rsid w:val="00620339"/>
    <w:rsid w:val="00626915"/>
    <w:rsid w:val="00645C35"/>
    <w:rsid w:val="006566EB"/>
    <w:rsid w:val="006571EB"/>
    <w:rsid w:val="00664B6E"/>
    <w:rsid w:val="00664D9F"/>
    <w:rsid w:val="00665755"/>
    <w:rsid w:val="00666FCA"/>
    <w:rsid w:val="006727CE"/>
    <w:rsid w:val="00680D8F"/>
    <w:rsid w:val="00695A29"/>
    <w:rsid w:val="00695FCA"/>
    <w:rsid w:val="006976B6"/>
    <w:rsid w:val="006A14E5"/>
    <w:rsid w:val="006B1F97"/>
    <w:rsid w:val="006B4A89"/>
    <w:rsid w:val="006C12CE"/>
    <w:rsid w:val="006C3740"/>
    <w:rsid w:val="006C56AF"/>
    <w:rsid w:val="006C5E35"/>
    <w:rsid w:val="006C6DB1"/>
    <w:rsid w:val="006D632F"/>
    <w:rsid w:val="006D7BD8"/>
    <w:rsid w:val="006E0230"/>
    <w:rsid w:val="006E71F9"/>
    <w:rsid w:val="006E7669"/>
    <w:rsid w:val="006F64BB"/>
    <w:rsid w:val="006F6B6B"/>
    <w:rsid w:val="0070127B"/>
    <w:rsid w:val="00701AF6"/>
    <w:rsid w:val="007074AC"/>
    <w:rsid w:val="007159D0"/>
    <w:rsid w:val="00722F8E"/>
    <w:rsid w:val="00727922"/>
    <w:rsid w:val="007313F1"/>
    <w:rsid w:val="007327E6"/>
    <w:rsid w:val="007358FA"/>
    <w:rsid w:val="0073655E"/>
    <w:rsid w:val="00740423"/>
    <w:rsid w:val="00741C8B"/>
    <w:rsid w:val="00742550"/>
    <w:rsid w:val="0074653D"/>
    <w:rsid w:val="0075125C"/>
    <w:rsid w:val="007512A4"/>
    <w:rsid w:val="00771A20"/>
    <w:rsid w:val="00775B50"/>
    <w:rsid w:val="00784392"/>
    <w:rsid w:val="0078522C"/>
    <w:rsid w:val="0078717B"/>
    <w:rsid w:val="0078784E"/>
    <w:rsid w:val="0079061C"/>
    <w:rsid w:val="00792101"/>
    <w:rsid w:val="00793354"/>
    <w:rsid w:val="007955F8"/>
    <w:rsid w:val="007A5073"/>
    <w:rsid w:val="007A6285"/>
    <w:rsid w:val="007A7347"/>
    <w:rsid w:val="007B737F"/>
    <w:rsid w:val="007B7E64"/>
    <w:rsid w:val="007C6EEB"/>
    <w:rsid w:val="007D33DE"/>
    <w:rsid w:val="007D67AB"/>
    <w:rsid w:val="007D6A49"/>
    <w:rsid w:val="007E3165"/>
    <w:rsid w:val="007E4590"/>
    <w:rsid w:val="007E6350"/>
    <w:rsid w:val="00807265"/>
    <w:rsid w:val="00813054"/>
    <w:rsid w:val="008242B2"/>
    <w:rsid w:val="008245CC"/>
    <w:rsid w:val="00834E13"/>
    <w:rsid w:val="0084319C"/>
    <w:rsid w:val="00846A47"/>
    <w:rsid w:val="00847372"/>
    <w:rsid w:val="00851277"/>
    <w:rsid w:val="00854D09"/>
    <w:rsid w:val="00873C40"/>
    <w:rsid w:val="00876BA1"/>
    <w:rsid w:val="008855C4"/>
    <w:rsid w:val="008961DC"/>
    <w:rsid w:val="008A36F5"/>
    <w:rsid w:val="008A4CBC"/>
    <w:rsid w:val="008B16AA"/>
    <w:rsid w:val="008C17E0"/>
    <w:rsid w:val="008D14DC"/>
    <w:rsid w:val="008D1B91"/>
    <w:rsid w:val="008D1D79"/>
    <w:rsid w:val="008D38D2"/>
    <w:rsid w:val="008E47BB"/>
    <w:rsid w:val="008F1032"/>
    <w:rsid w:val="009009D3"/>
    <w:rsid w:val="00901156"/>
    <w:rsid w:val="00901377"/>
    <w:rsid w:val="00905E53"/>
    <w:rsid w:val="00907B76"/>
    <w:rsid w:val="0091357E"/>
    <w:rsid w:val="00924EFD"/>
    <w:rsid w:val="00925905"/>
    <w:rsid w:val="009363A8"/>
    <w:rsid w:val="00937579"/>
    <w:rsid w:val="009428C6"/>
    <w:rsid w:val="0094639C"/>
    <w:rsid w:val="00946624"/>
    <w:rsid w:val="009475CB"/>
    <w:rsid w:val="0095392E"/>
    <w:rsid w:val="00954913"/>
    <w:rsid w:val="00962F64"/>
    <w:rsid w:val="009647C7"/>
    <w:rsid w:val="009654B4"/>
    <w:rsid w:val="00975879"/>
    <w:rsid w:val="009837B0"/>
    <w:rsid w:val="00987BD1"/>
    <w:rsid w:val="00990F35"/>
    <w:rsid w:val="00996E8F"/>
    <w:rsid w:val="009A1E0F"/>
    <w:rsid w:val="009A3CA5"/>
    <w:rsid w:val="009A4BDB"/>
    <w:rsid w:val="009B70C6"/>
    <w:rsid w:val="009C5502"/>
    <w:rsid w:val="009C7ED5"/>
    <w:rsid w:val="009D0517"/>
    <w:rsid w:val="009D155B"/>
    <w:rsid w:val="009E3632"/>
    <w:rsid w:val="009E3AAF"/>
    <w:rsid w:val="009F4DC5"/>
    <w:rsid w:val="009F751B"/>
    <w:rsid w:val="009F7579"/>
    <w:rsid w:val="009F7D64"/>
    <w:rsid w:val="00A040D8"/>
    <w:rsid w:val="00A04865"/>
    <w:rsid w:val="00A322DC"/>
    <w:rsid w:val="00A34365"/>
    <w:rsid w:val="00A3480C"/>
    <w:rsid w:val="00A42E7B"/>
    <w:rsid w:val="00A45E62"/>
    <w:rsid w:val="00A610EB"/>
    <w:rsid w:val="00A61F0C"/>
    <w:rsid w:val="00A65742"/>
    <w:rsid w:val="00A752DB"/>
    <w:rsid w:val="00A764B2"/>
    <w:rsid w:val="00A77BAE"/>
    <w:rsid w:val="00A823E6"/>
    <w:rsid w:val="00A82547"/>
    <w:rsid w:val="00A843D4"/>
    <w:rsid w:val="00A84F2C"/>
    <w:rsid w:val="00A8777B"/>
    <w:rsid w:val="00A9056C"/>
    <w:rsid w:val="00A91D91"/>
    <w:rsid w:val="00A97B19"/>
    <w:rsid w:val="00AA6C89"/>
    <w:rsid w:val="00AA7D4C"/>
    <w:rsid w:val="00AB24B6"/>
    <w:rsid w:val="00AB2D32"/>
    <w:rsid w:val="00AB3BEC"/>
    <w:rsid w:val="00AB6099"/>
    <w:rsid w:val="00AC23FC"/>
    <w:rsid w:val="00AC3CAC"/>
    <w:rsid w:val="00AE2DFA"/>
    <w:rsid w:val="00B02957"/>
    <w:rsid w:val="00B1171A"/>
    <w:rsid w:val="00B1447E"/>
    <w:rsid w:val="00B20987"/>
    <w:rsid w:val="00B274CD"/>
    <w:rsid w:val="00B30944"/>
    <w:rsid w:val="00B37354"/>
    <w:rsid w:val="00B377C6"/>
    <w:rsid w:val="00B40824"/>
    <w:rsid w:val="00B5087E"/>
    <w:rsid w:val="00B5432B"/>
    <w:rsid w:val="00B6013F"/>
    <w:rsid w:val="00B63275"/>
    <w:rsid w:val="00B6523D"/>
    <w:rsid w:val="00B65374"/>
    <w:rsid w:val="00B66F7A"/>
    <w:rsid w:val="00B716B7"/>
    <w:rsid w:val="00B73B50"/>
    <w:rsid w:val="00B740B5"/>
    <w:rsid w:val="00B764BB"/>
    <w:rsid w:val="00B85FB1"/>
    <w:rsid w:val="00B8634D"/>
    <w:rsid w:val="00B9356F"/>
    <w:rsid w:val="00BA0AD5"/>
    <w:rsid w:val="00BA4E39"/>
    <w:rsid w:val="00BA7572"/>
    <w:rsid w:val="00BB3A09"/>
    <w:rsid w:val="00BB5AC4"/>
    <w:rsid w:val="00BC64D0"/>
    <w:rsid w:val="00BC691B"/>
    <w:rsid w:val="00BD0739"/>
    <w:rsid w:val="00BD24B1"/>
    <w:rsid w:val="00BE174B"/>
    <w:rsid w:val="00BE58B5"/>
    <w:rsid w:val="00BE7ACA"/>
    <w:rsid w:val="00BF01B0"/>
    <w:rsid w:val="00BF4314"/>
    <w:rsid w:val="00C07A7D"/>
    <w:rsid w:val="00C3149F"/>
    <w:rsid w:val="00C3434C"/>
    <w:rsid w:val="00C36BDB"/>
    <w:rsid w:val="00C44A4E"/>
    <w:rsid w:val="00C453A3"/>
    <w:rsid w:val="00C51167"/>
    <w:rsid w:val="00C54586"/>
    <w:rsid w:val="00C55077"/>
    <w:rsid w:val="00C57359"/>
    <w:rsid w:val="00C57FEA"/>
    <w:rsid w:val="00C700AE"/>
    <w:rsid w:val="00C70CD7"/>
    <w:rsid w:val="00C81BA3"/>
    <w:rsid w:val="00C868FC"/>
    <w:rsid w:val="00C87596"/>
    <w:rsid w:val="00C93D1A"/>
    <w:rsid w:val="00C96435"/>
    <w:rsid w:val="00CA3AA8"/>
    <w:rsid w:val="00CA617B"/>
    <w:rsid w:val="00CA702A"/>
    <w:rsid w:val="00CB28BA"/>
    <w:rsid w:val="00CB617B"/>
    <w:rsid w:val="00CC04A2"/>
    <w:rsid w:val="00CD1371"/>
    <w:rsid w:val="00CD2273"/>
    <w:rsid w:val="00CD66B8"/>
    <w:rsid w:val="00CE60C9"/>
    <w:rsid w:val="00CF2905"/>
    <w:rsid w:val="00CF3CFC"/>
    <w:rsid w:val="00CF400E"/>
    <w:rsid w:val="00CF4F1E"/>
    <w:rsid w:val="00D009D4"/>
    <w:rsid w:val="00D06847"/>
    <w:rsid w:val="00D06CDF"/>
    <w:rsid w:val="00D12003"/>
    <w:rsid w:val="00D202D3"/>
    <w:rsid w:val="00D22BA8"/>
    <w:rsid w:val="00D31CF8"/>
    <w:rsid w:val="00D37877"/>
    <w:rsid w:val="00D474A2"/>
    <w:rsid w:val="00D56554"/>
    <w:rsid w:val="00D6186E"/>
    <w:rsid w:val="00D62CE0"/>
    <w:rsid w:val="00D62F9C"/>
    <w:rsid w:val="00D64A24"/>
    <w:rsid w:val="00D66EE1"/>
    <w:rsid w:val="00D67220"/>
    <w:rsid w:val="00D80DBB"/>
    <w:rsid w:val="00D9289D"/>
    <w:rsid w:val="00D92E66"/>
    <w:rsid w:val="00D939BB"/>
    <w:rsid w:val="00D969B2"/>
    <w:rsid w:val="00DA2A22"/>
    <w:rsid w:val="00DB0C57"/>
    <w:rsid w:val="00DB44C1"/>
    <w:rsid w:val="00DB7C1D"/>
    <w:rsid w:val="00DC09EA"/>
    <w:rsid w:val="00DC440E"/>
    <w:rsid w:val="00DC6082"/>
    <w:rsid w:val="00DC6F85"/>
    <w:rsid w:val="00DC7CD7"/>
    <w:rsid w:val="00DD014F"/>
    <w:rsid w:val="00DD07EC"/>
    <w:rsid w:val="00DE137E"/>
    <w:rsid w:val="00DE47F3"/>
    <w:rsid w:val="00DF08B2"/>
    <w:rsid w:val="00E00346"/>
    <w:rsid w:val="00E01BC9"/>
    <w:rsid w:val="00E10138"/>
    <w:rsid w:val="00E1048F"/>
    <w:rsid w:val="00E155E0"/>
    <w:rsid w:val="00E2526F"/>
    <w:rsid w:val="00E30D55"/>
    <w:rsid w:val="00E345F0"/>
    <w:rsid w:val="00E34C79"/>
    <w:rsid w:val="00E36912"/>
    <w:rsid w:val="00E50EE8"/>
    <w:rsid w:val="00E53E22"/>
    <w:rsid w:val="00E60FA3"/>
    <w:rsid w:val="00E64C93"/>
    <w:rsid w:val="00E669FB"/>
    <w:rsid w:val="00E6733F"/>
    <w:rsid w:val="00E7178A"/>
    <w:rsid w:val="00E77880"/>
    <w:rsid w:val="00E81006"/>
    <w:rsid w:val="00E94951"/>
    <w:rsid w:val="00EA3EAD"/>
    <w:rsid w:val="00EB6B29"/>
    <w:rsid w:val="00EC3E94"/>
    <w:rsid w:val="00EC425F"/>
    <w:rsid w:val="00ED094C"/>
    <w:rsid w:val="00ED0A29"/>
    <w:rsid w:val="00ED0D15"/>
    <w:rsid w:val="00ED1FC9"/>
    <w:rsid w:val="00ED58B7"/>
    <w:rsid w:val="00EE4152"/>
    <w:rsid w:val="00EE5755"/>
    <w:rsid w:val="00EF22FC"/>
    <w:rsid w:val="00EF4658"/>
    <w:rsid w:val="00EF79E2"/>
    <w:rsid w:val="00F11021"/>
    <w:rsid w:val="00F1552F"/>
    <w:rsid w:val="00F24D2F"/>
    <w:rsid w:val="00F271D6"/>
    <w:rsid w:val="00F36953"/>
    <w:rsid w:val="00F3751E"/>
    <w:rsid w:val="00F37B3B"/>
    <w:rsid w:val="00F71073"/>
    <w:rsid w:val="00F778DF"/>
    <w:rsid w:val="00F859A2"/>
    <w:rsid w:val="00F87B4F"/>
    <w:rsid w:val="00F9522F"/>
    <w:rsid w:val="00FA0384"/>
    <w:rsid w:val="00FA28B6"/>
    <w:rsid w:val="00FC394F"/>
    <w:rsid w:val="00FC3B23"/>
    <w:rsid w:val="00FC5BC5"/>
    <w:rsid w:val="00FE12BC"/>
    <w:rsid w:val="00FE3B08"/>
    <w:rsid w:val="00FF5E90"/>
    <w:rsid w:val="00FF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C840B8"/>
  <w15:docId w15:val="{89F2D1BB-59EA-4442-B9CD-DC50E4D36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5007A2"/>
    <w:pPr>
      <w:spacing w:before="60" w:after="240" w:line="280" w:lineRule="atLeast"/>
    </w:pPr>
    <w:rPr>
      <w:rFonts w:ascii="Arial" w:hAnsi="Arial"/>
      <w:color w:val="3F4243"/>
      <w:sz w:val="22"/>
      <w:szCs w:val="24"/>
      <w:lang w:val="en-GB" w:eastAsia="en-GB"/>
    </w:rPr>
  </w:style>
  <w:style w:type="paragraph" w:styleId="Ttulo1">
    <w:name w:val="heading 1"/>
    <w:aliases w:val="H1,h1"/>
    <w:next w:val="Textoindependiente"/>
    <w:link w:val="Ttulo1Car"/>
    <w:qFormat/>
    <w:rsid w:val="00C3149F"/>
    <w:pPr>
      <w:keepNext/>
      <w:pageBreakBefore/>
      <w:numPr>
        <w:numId w:val="2"/>
      </w:numPr>
      <w:spacing w:before="240" w:after="240"/>
      <w:outlineLvl w:val="0"/>
    </w:pPr>
    <w:rPr>
      <w:rFonts w:cs="Arial"/>
      <w:bCs/>
      <w:color w:val="E41E26"/>
      <w:kern w:val="32"/>
      <w:sz w:val="42"/>
      <w:szCs w:val="32"/>
      <w:lang w:val="en-GB" w:eastAsia="en-GB"/>
    </w:rPr>
  </w:style>
  <w:style w:type="paragraph" w:styleId="Ttulo2">
    <w:name w:val="heading 2"/>
    <w:next w:val="Textoindependiente"/>
    <w:link w:val="Ttulo2Car"/>
    <w:qFormat/>
    <w:rsid w:val="00EE4152"/>
    <w:pPr>
      <w:keepNext/>
      <w:numPr>
        <w:ilvl w:val="1"/>
        <w:numId w:val="2"/>
      </w:numPr>
      <w:spacing w:before="240" w:after="60"/>
      <w:outlineLvl w:val="1"/>
    </w:pPr>
    <w:rPr>
      <w:rFonts w:cs="Arial"/>
      <w:bCs/>
      <w:iCs/>
      <w:color w:val="3F4243"/>
      <w:sz w:val="32"/>
      <w:szCs w:val="28"/>
      <w:lang w:val="en-GB" w:eastAsia="en-GB"/>
    </w:rPr>
  </w:style>
  <w:style w:type="paragraph" w:styleId="Ttulo3">
    <w:name w:val="heading 3"/>
    <w:basedOn w:val="Normal"/>
    <w:next w:val="Normal"/>
    <w:qFormat/>
    <w:rsid w:val="008A36F5"/>
    <w:pPr>
      <w:keepNext/>
      <w:numPr>
        <w:ilvl w:val="2"/>
        <w:numId w:val="2"/>
      </w:numPr>
      <w:tabs>
        <w:tab w:val="left" w:pos="0"/>
      </w:tabs>
      <w:spacing w:before="240"/>
      <w:outlineLvl w:val="2"/>
    </w:pPr>
    <w:rPr>
      <w:rFonts w:ascii="Times New Roman" w:hAnsi="Times New Roman" w:cs="Arial"/>
      <w:bCs/>
      <w:sz w:val="28"/>
      <w:szCs w:val="26"/>
    </w:rPr>
  </w:style>
  <w:style w:type="paragraph" w:styleId="Ttulo4">
    <w:name w:val="heading 4"/>
    <w:basedOn w:val="Normal"/>
    <w:next w:val="Normal"/>
    <w:qFormat/>
    <w:rsid w:val="00066CDE"/>
    <w:pPr>
      <w:keepNext/>
      <w:pBdr>
        <w:bottom w:val="single" w:sz="18" w:space="1" w:color="3F4243"/>
      </w:pBdr>
      <w:spacing w:before="240"/>
      <w:ind w:left="-2268"/>
      <w:outlineLvl w:val="3"/>
    </w:pPr>
    <w:rPr>
      <w:b/>
      <w:bCs/>
      <w:szCs w:val="28"/>
    </w:rPr>
  </w:style>
  <w:style w:type="paragraph" w:styleId="Ttulo5">
    <w:name w:val="heading 5"/>
    <w:basedOn w:val="Normal"/>
    <w:next w:val="Normal"/>
    <w:qFormat/>
    <w:rsid w:val="00066CDE"/>
    <w:pPr>
      <w:pBdr>
        <w:bottom w:val="single" w:sz="12" w:space="1" w:color="3F4243"/>
      </w:pBdr>
      <w:spacing w:before="240"/>
      <w:ind w:left="-2268"/>
      <w:outlineLvl w:val="4"/>
    </w:pPr>
    <w:rPr>
      <w:bCs/>
      <w:iCs/>
      <w:szCs w:val="26"/>
    </w:rPr>
  </w:style>
  <w:style w:type="paragraph" w:styleId="Ttulo6">
    <w:name w:val="heading 6"/>
    <w:basedOn w:val="Normal"/>
    <w:next w:val="Normal"/>
    <w:rsid w:val="00D37877"/>
    <w:pPr>
      <w:tabs>
        <w:tab w:val="num" w:pos="1152"/>
        <w:tab w:val="left" w:pos="6240"/>
      </w:tabs>
      <w:spacing w:before="240" w:after="60" w:line="240" w:lineRule="auto"/>
      <w:ind w:left="1152" w:hanging="1152"/>
      <w:outlineLvl w:val="5"/>
    </w:pPr>
    <w:rPr>
      <w:b/>
      <w:bCs/>
      <w:szCs w:val="22"/>
      <w:lang w:eastAsia="en-US"/>
    </w:rPr>
  </w:style>
  <w:style w:type="paragraph" w:styleId="Ttulo7">
    <w:name w:val="heading 7"/>
    <w:basedOn w:val="Normal"/>
    <w:next w:val="Normal"/>
    <w:rsid w:val="00DC6F85"/>
    <w:pPr>
      <w:tabs>
        <w:tab w:val="num" w:pos="1296"/>
        <w:tab w:val="left" w:pos="6240"/>
      </w:tabs>
      <w:spacing w:before="240" w:after="60" w:line="240" w:lineRule="auto"/>
      <w:ind w:left="1296" w:hanging="1296"/>
      <w:outlineLvl w:val="6"/>
    </w:pPr>
    <w:rPr>
      <w:sz w:val="20"/>
      <w:szCs w:val="20"/>
      <w:lang w:eastAsia="en-US"/>
    </w:rPr>
  </w:style>
  <w:style w:type="paragraph" w:styleId="Ttulo8">
    <w:name w:val="heading 8"/>
    <w:basedOn w:val="Normal"/>
    <w:next w:val="Normal"/>
    <w:rsid w:val="00DC6F85"/>
    <w:pPr>
      <w:tabs>
        <w:tab w:val="num" w:pos="1440"/>
        <w:tab w:val="left" w:pos="6240"/>
      </w:tabs>
      <w:spacing w:before="240" w:after="60" w:line="240" w:lineRule="auto"/>
      <w:ind w:left="1440" w:hanging="1440"/>
      <w:outlineLvl w:val="7"/>
    </w:pPr>
    <w:rPr>
      <w:i/>
      <w:iCs/>
      <w:sz w:val="20"/>
      <w:szCs w:val="20"/>
      <w:lang w:eastAsia="en-US"/>
    </w:rPr>
  </w:style>
  <w:style w:type="paragraph" w:styleId="Ttulo9">
    <w:name w:val="heading 9"/>
    <w:basedOn w:val="Normal"/>
    <w:next w:val="Normal"/>
    <w:rsid w:val="00C3149F"/>
    <w:pPr>
      <w:keepNext/>
      <w:keepLines/>
      <w:suppressLineNumbers/>
      <w:tabs>
        <w:tab w:val="left" w:pos="1080"/>
        <w:tab w:val="left" w:pos="144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</w:tabs>
      <w:spacing w:before="240" w:after="60" w:line="300" w:lineRule="exact"/>
      <w:outlineLvl w:val="8"/>
    </w:pPr>
    <w:rPr>
      <w:rFonts w:ascii="Univers 67 CondensedBold" w:hAnsi="Univers 67 CondensedBold"/>
      <w:b/>
      <w:bCs/>
      <w:color w:val="E41E26"/>
      <w:sz w:val="32"/>
      <w:szCs w:val="20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Normal"/>
    <w:rsid w:val="00DC6F85"/>
    <w:rPr>
      <w:b/>
      <w:sz w:val="28"/>
      <w:szCs w:val="36"/>
    </w:rPr>
  </w:style>
  <w:style w:type="paragraph" w:customStyle="1" w:styleId="SmallHeading">
    <w:name w:val="Small Heading"/>
    <w:basedOn w:val="Heading"/>
    <w:next w:val="Normal"/>
    <w:rsid w:val="00DC6F85"/>
  </w:style>
  <w:style w:type="paragraph" w:customStyle="1" w:styleId="SubHeading">
    <w:name w:val="Sub Heading"/>
    <w:basedOn w:val="SmallHeading"/>
    <w:next w:val="Normal"/>
    <w:rsid w:val="00DC6F85"/>
    <w:rPr>
      <w:b w:val="0"/>
      <w:sz w:val="24"/>
    </w:rPr>
  </w:style>
  <w:style w:type="paragraph" w:styleId="Encabezado">
    <w:name w:val="header"/>
    <w:rsid w:val="00C3149F"/>
    <w:pPr>
      <w:tabs>
        <w:tab w:val="center" w:pos="4153"/>
        <w:tab w:val="right" w:pos="8306"/>
      </w:tabs>
    </w:pPr>
    <w:rPr>
      <w:color w:val="E41E26"/>
      <w:sz w:val="24"/>
      <w:szCs w:val="24"/>
      <w:lang w:val="en-GB" w:eastAsia="en-GB"/>
    </w:rPr>
  </w:style>
  <w:style w:type="paragraph" w:styleId="Piedepgina">
    <w:name w:val="footer"/>
    <w:basedOn w:val="Normal"/>
    <w:rsid w:val="009A4BDB"/>
    <w:pPr>
      <w:tabs>
        <w:tab w:val="left" w:pos="0"/>
        <w:tab w:val="right" w:pos="8306"/>
      </w:tabs>
      <w:spacing w:before="0" w:after="0" w:line="240" w:lineRule="auto"/>
      <w:ind w:right="2505" w:hanging="2268"/>
    </w:pPr>
    <w:rPr>
      <w:sz w:val="18"/>
      <w:szCs w:val="18"/>
      <w:lang w:val="es-AR" w:eastAsia="en-US"/>
    </w:rPr>
  </w:style>
  <w:style w:type="paragraph" w:styleId="Textoindependiente">
    <w:name w:val="Body Text"/>
    <w:link w:val="TextoindependienteCar"/>
    <w:qFormat/>
    <w:rsid w:val="007159D0"/>
    <w:rPr>
      <w:rFonts w:ascii="Arial" w:hAnsi="Arial"/>
      <w:color w:val="3F4243"/>
      <w:sz w:val="24"/>
      <w:szCs w:val="24"/>
      <w:lang w:val="en-GB" w:eastAsia="en-GB"/>
    </w:rPr>
  </w:style>
  <w:style w:type="paragraph" w:customStyle="1" w:styleId="Subtext">
    <w:name w:val="Subtext"/>
    <w:basedOn w:val="Normal"/>
    <w:next w:val="Normal"/>
    <w:rsid w:val="00DC6F85"/>
    <w:pPr>
      <w:keepLines/>
      <w:suppressLineNumbers/>
      <w:pBdr>
        <w:top w:val="single" w:sz="18" w:space="1" w:color="003366"/>
        <w:left w:val="single" w:sz="18" w:space="4" w:color="003366"/>
        <w:bottom w:val="single" w:sz="18" w:space="1" w:color="003366"/>
        <w:right w:val="single" w:sz="18" w:space="4" w:color="003366"/>
      </w:pBdr>
      <w:shd w:val="clear" w:color="auto" w:fill="E1FFFF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</w:tabs>
      <w:spacing w:before="160" w:after="160" w:line="300" w:lineRule="exact"/>
      <w:ind w:left="170" w:right="170"/>
    </w:pPr>
    <w:rPr>
      <w:szCs w:val="20"/>
      <w:lang w:eastAsia="en-US"/>
    </w:rPr>
  </w:style>
  <w:style w:type="paragraph" w:customStyle="1" w:styleId="Footer-initial">
    <w:name w:val="Footer - initial"/>
    <w:basedOn w:val="Piedepgina"/>
    <w:rsid w:val="00DC6F85"/>
    <w:pPr>
      <w:keepLines/>
      <w:suppressLineNumbers/>
      <w:tabs>
        <w:tab w:val="clear" w:pos="8306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center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right" w:pos="8730"/>
      </w:tabs>
      <w:ind w:right="-11"/>
    </w:pPr>
    <w:rPr>
      <w:color w:val="999999"/>
      <w:sz w:val="16"/>
      <w:szCs w:val="20"/>
      <w:lang w:val="en-US"/>
    </w:rPr>
  </w:style>
  <w:style w:type="character" w:styleId="Nmerodepgina">
    <w:name w:val="page number"/>
    <w:basedOn w:val="Fuentedeprrafopredeter"/>
    <w:rsid w:val="00DC6F85"/>
  </w:style>
  <w:style w:type="paragraph" w:customStyle="1" w:styleId="Message">
    <w:name w:val="Message"/>
    <w:rsid w:val="00C3149F"/>
    <w:pPr>
      <w:pBdr>
        <w:top w:val="single" w:sz="4" w:space="6" w:color="E41E26"/>
        <w:bottom w:val="single" w:sz="4" w:space="6" w:color="E41E26"/>
      </w:pBdr>
      <w:spacing w:before="60" w:after="120"/>
      <w:ind w:left="-2268"/>
    </w:pPr>
    <w:rPr>
      <w:rFonts w:ascii="Arial" w:hAnsi="Arial"/>
      <w:b/>
      <w:color w:val="3F4243"/>
      <w:sz w:val="26"/>
      <w:szCs w:val="24"/>
      <w:lang w:val="en-GB" w:eastAsia="en-GB"/>
    </w:rPr>
  </w:style>
  <w:style w:type="paragraph" w:customStyle="1" w:styleId="Callout">
    <w:name w:val="Callout"/>
    <w:qFormat/>
    <w:rsid w:val="003226CC"/>
    <w:pPr>
      <w:framePr w:w="1878" w:hSpace="181" w:vSpace="181" w:wrap="around" w:vAnchor="text" w:hAnchor="page" w:x="1466" w:y="937"/>
      <w:shd w:val="clear" w:color="auto" w:fill="D7D9DA"/>
      <w:spacing w:after="120" w:line="300" w:lineRule="exact"/>
    </w:pPr>
    <w:rPr>
      <w:rFonts w:ascii="Arial" w:hAnsi="Arial"/>
      <w:color w:val="3F4243"/>
      <w:lang w:val="en-GB" w:eastAsia="en-US"/>
    </w:rPr>
  </w:style>
  <w:style w:type="paragraph" w:customStyle="1" w:styleId="CharChar1CharChar">
    <w:name w:val="Char Char1 Char Char"/>
    <w:basedOn w:val="Normal"/>
    <w:semiHidden/>
    <w:rsid w:val="00DC6F85"/>
    <w:pPr>
      <w:spacing w:before="120" w:after="160" w:line="240" w:lineRule="exact"/>
      <w:ind w:left="360"/>
    </w:pPr>
    <w:rPr>
      <w:color w:val="0000FF"/>
      <w:szCs w:val="22"/>
      <w:lang w:val="en-US" w:eastAsia="en-US"/>
    </w:rPr>
  </w:style>
  <w:style w:type="paragraph" w:customStyle="1" w:styleId="StyleHeading1H1h1VerdanaRed">
    <w:name w:val="Style Heading 1H1h1 + Verdana Red"/>
    <w:basedOn w:val="Ttulo1"/>
    <w:link w:val="StyleHeading1H1h1VerdanaRedChar"/>
    <w:autoRedefine/>
    <w:rsid w:val="0078522C"/>
    <w:pPr>
      <w:pageBreakBefore w:val="0"/>
      <w:tabs>
        <w:tab w:val="num" w:pos="432"/>
        <w:tab w:val="left" w:pos="6240"/>
      </w:tabs>
      <w:spacing w:before="60" w:after="0"/>
      <w:ind w:left="432" w:hanging="432"/>
    </w:pPr>
    <w:rPr>
      <w:rFonts w:cs="Arial Unicode MS"/>
      <w:caps/>
      <w:kern w:val="0"/>
      <w:sz w:val="24"/>
      <w:szCs w:val="20"/>
      <w:lang w:eastAsia="en-US"/>
    </w:rPr>
  </w:style>
  <w:style w:type="paragraph" w:customStyle="1" w:styleId="Appendix">
    <w:name w:val="Appendix"/>
    <w:basedOn w:val="Normal"/>
    <w:next w:val="Normal"/>
    <w:autoRedefine/>
    <w:qFormat/>
    <w:rsid w:val="00D62CE0"/>
    <w:pPr>
      <w:pageBreakBefore/>
      <w:numPr>
        <w:numId w:val="1"/>
      </w:numPr>
    </w:pPr>
    <w:rPr>
      <w:b/>
      <w:sz w:val="28"/>
    </w:rPr>
  </w:style>
  <w:style w:type="paragraph" w:styleId="TDC2">
    <w:name w:val="toc 2"/>
    <w:next w:val="Textoindependiente"/>
    <w:autoRedefine/>
    <w:uiPriority w:val="39"/>
    <w:qFormat/>
    <w:rsid w:val="001B0CA9"/>
    <w:pPr>
      <w:tabs>
        <w:tab w:val="left" w:pos="0"/>
        <w:tab w:val="right" w:leader="dot" w:pos="6804"/>
      </w:tabs>
      <w:ind w:left="-2268"/>
    </w:pPr>
    <w:rPr>
      <w:rFonts w:ascii="Arial" w:hAnsi="Arial"/>
      <w:color w:val="3F4243"/>
      <w:sz w:val="19"/>
      <w:lang w:val="en-GB" w:eastAsia="en-GB"/>
    </w:rPr>
  </w:style>
  <w:style w:type="paragraph" w:styleId="TDC1">
    <w:name w:val="toc 1"/>
    <w:next w:val="Textoindependiente"/>
    <w:autoRedefine/>
    <w:uiPriority w:val="39"/>
    <w:qFormat/>
    <w:rsid w:val="00C3149F"/>
    <w:pPr>
      <w:tabs>
        <w:tab w:val="left" w:pos="0"/>
        <w:tab w:val="right" w:leader="dot" w:pos="6804"/>
      </w:tabs>
      <w:spacing w:before="120"/>
      <w:ind w:left="-2268"/>
    </w:pPr>
    <w:rPr>
      <w:bCs/>
      <w:color w:val="E41E26"/>
      <w:sz w:val="28"/>
      <w:lang w:val="en-GB" w:eastAsia="en-GB"/>
    </w:rPr>
  </w:style>
  <w:style w:type="paragraph" w:styleId="TDC3">
    <w:name w:val="toc 3"/>
    <w:basedOn w:val="Normal"/>
    <w:next w:val="Normal"/>
    <w:autoRedefine/>
    <w:uiPriority w:val="39"/>
    <w:qFormat/>
    <w:rsid w:val="0018715C"/>
    <w:pPr>
      <w:tabs>
        <w:tab w:val="left" w:pos="0"/>
        <w:tab w:val="right" w:leader="dot" w:pos="6804"/>
      </w:tabs>
      <w:spacing w:before="0" w:after="0" w:line="240" w:lineRule="auto"/>
      <w:ind w:left="-2268"/>
    </w:pPr>
    <w:rPr>
      <w:iCs/>
      <w:sz w:val="19"/>
      <w:szCs w:val="20"/>
    </w:rPr>
  </w:style>
  <w:style w:type="paragraph" w:styleId="TDC4">
    <w:name w:val="toc 4"/>
    <w:basedOn w:val="Normal"/>
    <w:next w:val="Normal"/>
    <w:autoRedefine/>
    <w:uiPriority w:val="39"/>
    <w:rsid w:val="00075D2F"/>
    <w:pPr>
      <w:spacing w:before="0" w:after="0"/>
      <w:ind w:left="1678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rsid w:val="00075D2F"/>
    <w:pPr>
      <w:spacing w:before="0" w:after="0"/>
      <w:ind w:left="1678"/>
    </w:pPr>
    <w:rPr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8F1032"/>
    <w:pPr>
      <w:spacing w:before="0" w:after="0"/>
      <w:ind w:left="1678"/>
    </w:pPr>
    <w:rPr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DC6F85"/>
    <w:pPr>
      <w:spacing w:before="0" w:after="0"/>
      <w:ind w:left="1440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DC6F85"/>
    <w:pPr>
      <w:spacing w:before="0" w:after="0"/>
      <w:ind w:left="1680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DC6F85"/>
    <w:pPr>
      <w:spacing w:before="0" w:after="0"/>
      <w:ind w:left="1920"/>
    </w:pPr>
    <w:rPr>
      <w:rFonts w:ascii="Times New Roman" w:hAnsi="Times New Roman"/>
      <w:sz w:val="18"/>
      <w:szCs w:val="18"/>
    </w:rPr>
  </w:style>
  <w:style w:type="character" w:styleId="Hipervnculo">
    <w:name w:val="Hyperlink"/>
    <w:basedOn w:val="Fuentedeprrafopredeter"/>
    <w:uiPriority w:val="99"/>
    <w:rsid w:val="0078522C"/>
    <w:rPr>
      <w:color w:val="3F4243"/>
      <w:u w:val="single"/>
    </w:rPr>
  </w:style>
  <w:style w:type="character" w:styleId="Hipervnculovisitado">
    <w:name w:val="FollowedHyperlink"/>
    <w:basedOn w:val="Fuentedeprrafopredeter"/>
    <w:rsid w:val="0078522C"/>
    <w:rPr>
      <w:color w:val="3F4243"/>
      <w:u w:val="single"/>
    </w:rPr>
  </w:style>
  <w:style w:type="character" w:customStyle="1" w:styleId="textae">
    <w:name w:val="text_ae"/>
    <w:basedOn w:val="Fuentedeprrafopredeter"/>
    <w:rsid w:val="00DC6F85"/>
  </w:style>
  <w:style w:type="character" w:customStyle="1" w:styleId="homecontent1">
    <w:name w:val="homecontent1"/>
    <w:basedOn w:val="Fuentedeprrafopredeter"/>
    <w:rsid w:val="00DC6F85"/>
    <w:rPr>
      <w:rFonts w:ascii="Verdana" w:hAnsi="Verdana" w:hint="default"/>
      <w:b w:val="0"/>
      <w:bCs w:val="0"/>
      <w:color w:val="333333"/>
      <w:sz w:val="22"/>
      <w:szCs w:val="23"/>
    </w:rPr>
  </w:style>
  <w:style w:type="paragraph" w:styleId="Sangradetextonormal">
    <w:name w:val="Body Text Indent"/>
    <w:basedOn w:val="Normal"/>
    <w:rsid w:val="00DC6F85"/>
    <w:pPr>
      <w:ind w:left="720"/>
    </w:pPr>
  </w:style>
  <w:style w:type="paragraph" w:styleId="Textoindependiente2">
    <w:name w:val="Body Text 2"/>
    <w:basedOn w:val="Normal"/>
    <w:rsid w:val="00C3149F"/>
    <w:rPr>
      <w:color w:val="E41E26"/>
    </w:rPr>
  </w:style>
  <w:style w:type="paragraph" w:styleId="NormalWeb">
    <w:name w:val="Normal (Web)"/>
    <w:basedOn w:val="Normal"/>
    <w:rsid w:val="00DC6F85"/>
    <w:pPr>
      <w:spacing w:before="100" w:beforeAutospacing="1" w:after="100" w:afterAutospacing="1" w:line="240" w:lineRule="auto"/>
    </w:pPr>
    <w:rPr>
      <w:rFonts w:ascii="Times New Roman" w:eastAsia="Batang" w:hAnsi="Times New Roman"/>
      <w:lang w:eastAsia="ko-KR"/>
    </w:rPr>
  </w:style>
  <w:style w:type="paragraph" w:styleId="Mapadeldocumento">
    <w:name w:val="Document Map"/>
    <w:basedOn w:val="Normal"/>
    <w:semiHidden/>
    <w:rsid w:val="00DC6F85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TableHeadingbig">
    <w:name w:val="Table Heading (big)"/>
    <w:basedOn w:val="Normal"/>
    <w:rsid w:val="00DC6F85"/>
    <w:pPr>
      <w:keepLines/>
      <w:suppressLineNumbers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</w:tabs>
      <w:spacing w:after="60" w:line="300" w:lineRule="exact"/>
    </w:pPr>
    <w:rPr>
      <w:b/>
      <w:szCs w:val="20"/>
      <w:lang w:eastAsia="en-US"/>
    </w:rPr>
  </w:style>
  <w:style w:type="paragraph" w:customStyle="1" w:styleId="TableTextNorm">
    <w:name w:val="Table Text Norm"/>
    <w:basedOn w:val="Normal"/>
    <w:rsid w:val="00DC6F85"/>
    <w:pPr>
      <w:keepLines/>
      <w:suppressLineNumbers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</w:tabs>
      <w:spacing w:before="0" w:after="60" w:line="240" w:lineRule="auto"/>
    </w:pPr>
    <w:rPr>
      <w:szCs w:val="20"/>
      <w:lang w:eastAsia="en-US"/>
    </w:rPr>
  </w:style>
  <w:style w:type="paragraph" w:customStyle="1" w:styleId="TableTextSmall">
    <w:name w:val="Table Text Small"/>
    <w:basedOn w:val="Normal"/>
    <w:rsid w:val="00DC6F85"/>
    <w:pPr>
      <w:keepLines/>
      <w:suppressLineNumbers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</w:tabs>
      <w:spacing w:before="0" w:after="60" w:line="240" w:lineRule="auto"/>
    </w:pPr>
    <w:rPr>
      <w:sz w:val="18"/>
      <w:szCs w:val="20"/>
      <w:lang w:eastAsia="en-US"/>
    </w:rPr>
  </w:style>
  <w:style w:type="character" w:customStyle="1" w:styleId="StyleHeading1H1h1VerdanaRedChar">
    <w:name w:val="Style Heading 1H1h1 + Verdana Red Char"/>
    <w:basedOn w:val="Fuentedeprrafopredeter"/>
    <w:link w:val="StyleHeading1H1h1VerdanaRed"/>
    <w:rsid w:val="0078522C"/>
    <w:rPr>
      <w:rFonts w:cs="Arial Unicode MS"/>
      <w:bCs/>
      <w:caps/>
      <w:color w:val="E41E26"/>
      <w:sz w:val="24"/>
      <w:lang w:val="en-GB" w:eastAsia="en-US"/>
    </w:rPr>
  </w:style>
  <w:style w:type="paragraph" w:customStyle="1" w:styleId="StyleHeading212ptSmallcaps">
    <w:name w:val="Style Heading 2 + 12 pt Small caps"/>
    <w:basedOn w:val="Ttulo2"/>
    <w:autoRedefine/>
    <w:rsid w:val="0078522C"/>
    <w:pPr>
      <w:tabs>
        <w:tab w:val="num" w:pos="576"/>
        <w:tab w:val="left" w:pos="6240"/>
      </w:tabs>
      <w:ind w:left="576" w:hanging="576"/>
    </w:pPr>
    <w:rPr>
      <w:iCs w:val="0"/>
      <w:smallCaps/>
      <w:color w:val="E6130E"/>
      <w:sz w:val="24"/>
      <w:lang w:eastAsia="en-US"/>
    </w:rPr>
  </w:style>
  <w:style w:type="paragraph" w:styleId="Sangranormal">
    <w:name w:val="Normal Indent"/>
    <w:basedOn w:val="Normal"/>
    <w:rsid w:val="00DC6F85"/>
    <w:pPr>
      <w:spacing w:before="0" w:after="0" w:line="240" w:lineRule="auto"/>
      <w:ind w:left="720"/>
    </w:pPr>
    <w:rPr>
      <w:rFonts w:ascii="Times New Roman" w:hAnsi="Times New Roman"/>
      <w:sz w:val="24"/>
      <w:lang w:eastAsia="en-US"/>
    </w:rPr>
  </w:style>
  <w:style w:type="paragraph" w:customStyle="1" w:styleId="footerprotected">
    <w:name w:val="footer protected"/>
    <w:basedOn w:val="Footer-initial"/>
    <w:rsid w:val="00B5087E"/>
    <w:pPr>
      <w:spacing w:after="60"/>
    </w:pPr>
  </w:style>
  <w:style w:type="paragraph" w:styleId="Textosinformato">
    <w:name w:val="Plain Text"/>
    <w:basedOn w:val="Normal"/>
    <w:link w:val="TextosinformatoCar"/>
    <w:uiPriority w:val="99"/>
    <w:unhideWhenUsed/>
    <w:rsid w:val="00901156"/>
    <w:pPr>
      <w:spacing w:before="0" w:after="0" w:line="240" w:lineRule="auto"/>
    </w:pPr>
    <w:rPr>
      <w:rFonts w:eastAsia="Calibri"/>
      <w:sz w:val="20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01156"/>
    <w:rPr>
      <w:rFonts w:ascii="Verdana" w:eastAsia="Calibri" w:hAnsi="Verdana" w:cs="Times New Roman"/>
      <w:szCs w:val="21"/>
    </w:rPr>
  </w:style>
  <w:style w:type="paragraph" w:customStyle="1" w:styleId="Bullet">
    <w:name w:val="Bullet"/>
    <w:basedOn w:val="Normal"/>
    <w:rsid w:val="00954913"/>
    <w:pPr>
      <w:tabs>
        <w:tab w:val="left" w:pos="360"/>
      </w:tabs>
      <w:suppressAutoHyphens/>
      <w:spacing w:before="0" w:after="60" w:line="240" w:lineRule="auto"/>
    </w:pPr>
    <w:rPr>
      <w:sz w:val="18"/>
      <w:szCs w:val="20"/>
      <w:lang w:val="en-US" w:eastAsia="ar-SA"/>
    </w:rPr>
  </w:style>
  <w:style w:type="paragraph" w:styleId="Textodeglobo">
    <w:name w:val="Balloon Text"/>
    <w:basedOn w:val="Normal"/>
    <w:link w:val="TextodegloboCar"/>
    <w:rsid w:val="00154A9C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154A9C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rsid w:val="00E81006"/>
    <w:pPr>
      <w:ind w:left="720"/>
      <w:contextualSpacing/>
    </w:pPr>
  </w:style>
  <w:style w:type="paragraph" w:customStyle="1" w:styleId="Default">
    <w:name w:val="Default"/>
    <w:link w:val="DefaultChar"/>
    <w:rsid w:val="00201695"/>
    <w:pPr>
      <w:widowControl w:val="0"/>
      <w:autoSpaceDE w:val="0"/>
      <w:autoSpaceDN w:val="0"/>
      <w:adjustRightInd w:val="0"/>
    </w:pPr>
    <w:rPr>
      <w:rFonts w:ascii="Ciscobold" w:hAnsi="Ciscobold" w:cs="Ciscobold"/>
      <w:color w:val="000000"/>
      <w:sz w:val="24"/>
      <w:szCs w:val="24"/>
      <w:lang w:val="en-US" w:eastAsia="en-US"/>
    </w:rPr>
  </w:style>
  <w:style w:type="paragraph" w:customStyle="1" w:styleId="CM18">
    <w:name w:val="CM18"/>
    <w:basedOn w:val="Default"/>
    <w:next w:val="Default"/>
    <w:rsid w:val="00201695"/>
    <w:pPr>
      <w:spacing w:after="333"/>
    </w:pPr>
    <w:rPr>
      <w:rFonts w:cs="Times New Roman"/>
      <w:color w:val="auto"/>
    </w:rPr>
  </w:style>
  <w:style w:type="paragraph" w:customStyle="1" w:styleId="CM19">
    <w:name w:val="CM19"/>
    <w:basedOn w:val="Default"/>
    <w:next w:val="Default"/>
    <w:rsid w:val="00201695"/>
    <w:pPr>
      <w:spacing w:after="145"/>
    </w:pPr>
    <w:rPr>
      <w:rFonts w:cs="Times New Roman"/>
      <w:color w:val="auto"/>
    </w:rPr>
  </w:style>
  <w:style w:type="paragraph" w:customStyle="1" w:styleId="CM20">
    <w:name w:val="CM20"/>
    <w:basedOn w:val="Default"/>
    <w:next w:val="Default"/>
    <w:link w:val="CM20Char"/>
    <w:rsid w:val="00201695"/>
    <w:pPr>
      <w:spacing w:after="228"/>
    </w:pPr>
    <w:rPr>
      <w:rFonts w:cs="Times New Roman"/>
      <w:color w:val="auto"/>
    </w:rPr>
  </w:style>
  <w:style w:type="paragraph" w:customStyle="1" w:styleId="CM21">
    <w:name w:val="CM21"/>
    <w:basedOn w:val="Default"/>
    <w:next w:val="Default"/>
    <w:rsid w:val="00201695"/>
    <w:pPr>
      <w:spacing w:after="75"/>
    </w:pPr>
    <w:rPr>
      <w:rFonts w:cs="Times New Roman"/>
      <w:color w:val="auto"/>
    </w:rPr>
  </w:style>
  <w:style w:type="character" w:customStyle="1" w:styleId="DefaultChar">
    <w:name w:val="Default Char"/>
    <w:basedOn w:val="Fuentedeprrafopredeter"/>
    <w:link w:val="Default"/>
    <w:rsid w:val="00201695"/>
    <w:rPr>
      <w:rFonts w:ascii="Ciscobold" w:hAnsi="Ciscobold" w:cs="Ciscobold"/>
      <w:color w:val="000000"/>
      <w:sz w:val="24"/>
      <w:szCs w:val="24"/>
      <w:lang w:val="en-US" w:eastAsia="en-US" w:bidi="ar-SA"/>
    </w:rPr>
  </w:style>
  <w:style w:type="character" w:customStyle="1" w:styleId="CM20Char">
    <w:name w:val="CM20 Char"/>
    <w:basedOn w:val="DefaultChar"/>
    <w:link w:val="CM20"/>
    <w:rsid w:val="00201695"/>
    <w:rPr>
      <w:rFonts w:ascii="Ciscobold" w:hAnsi="Ciscobold" w:cs="Ciscobold"/>
      <w:color w:val="000000"/>
      <w:sz w:val="24"/>
      <w:szCs w:val="24"/>
      <w:lang w:val="en-US" w:eastAsia="en-US" w:bidi="ar-SA"/>
    </w:rPr>
  </w:style>
  <w:style w:type="paragraph" w:styleId="Tabladeilustraciones">
    <w:name w:val="table of figures"/>
    <w:next w:val="TDC2"/>
    <w:autoRedefine/>
    <w:uiPriority w:val="99"/>
    <w:unhideWhenUsed/>
    <w:qFormat/>
    <w:rsid w:val="00E345F0"/>
    <w:rPr>
      <w:rFonts w:ascii="Arial" w:hAnsi="Arial"/>
      <w:color w:val="3F4243"/>
      <w:sz w:val="19"/>
      <w:szCs w:val="18"/>
      <w:lang w:eastAsia="en-US"/>
    </w:rPr>
  </w:style>
  <w:style w:type="character" w:customStyle="1" w:styleId="Ttulo2Car">
    <w:name w:val="Título 2 Car"/>
    <w:link w:val="Ttulo2"/>
    <w:rsid w:val="0018715C"/>
    <w:rPr>
      <w:rFonts w:cs="Arial"/>
      <w:bCs/>
      <w:iCs/>
      <w:color w:val="3F4243"/>
      <w:sz w:val="32"/>
      <w:szCs w:val="28"/>
      <w:lang w:val="en-GB" w:eastAsia="en-GB"/>
    </w:rPr>
  </w:style>
  <w:style w:type="paragraph" w:styleId="Descripcin">
    <w:name w:val="caption"/>
    <w:basedOn w:val="Normal"/>
    <w:next w:val="Normal"/>
    <w:qFormat/>
    <w:rsid w:val="00B6013F"/>
    <w:pPr>
      <w:tabs>
        <w:tab w:val="left" w:pos="1134"/>
      </w:tabs>
      <w:spacing w:before="120" w:after="120" w:line="240" w:lineRule="auto"/>
    </w:pPr>
    <w:rPr>
      <w:b/>
      <w:i/>
      <w:iCs/>
      <w:color w:val="auto"/>
      <w:sz w:val="20"/>
      <w:szCs w:val="20"/>
      <w:lang w:eastAsia="en-US"/>
    </w:rPr>
  </w:style>
  <w:style w:type="character" w:customStyle="1" w:styleId="Ttulo1Car">
    <w:name w:val="Título 1 Car"/>
    <w:aliases w:val="H1 Car,h1 Car"/>
    <w:basedOn w:val="Fuentedeprrafopredeter"/>
    <w:link w:val="Ttulo1"/>
    <w:rsid w:val="004944F7"/>
    <w:rPr>
      <w:rFonts w:cs="Arial"/>
      <w:bCs/>
      <w:color w:val="E41E26"/>
      <w:kern w:val="32"/>
      <w:sz w:val="42"/>
      <w:szCs w:val="32"/>
      <w:lang w:val="en-GB" w:eastAsia="en-GB"/>
    </w:rPr>
  </w:style>
  <w:style w:type="character" w:customStyle="1" w:styleId="TextoindependienteCar">
    <w:name w:val="Texto independiente Car"/>
    <w:basedOn w:val="Fuentedeprrafopredeter"/>
    <w:link w:val="Textoindependiente"/>
    <w:rsid w:val="004944F7"/>
    <w:rPr>
      <w:rFonts w:ascii="Arial" w:hAnsi="Arial"/>
      <w:color w:val="3F4243"/>
      <w:sz w:val="24"/>
      <w:szCs w:val="24"/>
      <w:lang w:val="en-GB" w:eastAsia="en-GB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345F0"/>
    <w:pPr>
      <w:keepLines/>
      <w:pageBreakBefore w:val="0"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  <w:sz w:val="28"/>
      <w:szCs w:val="28"/>
      <w:lang w:val="en-US" w:eastAsia="en-US"/>
    </w:rPr>
  </w:style>
  <w:style w:type="character" w:styleId="Mencionar">
    <w:name w:val="Mention"/>
    <w:basedOn w:val="Fuentedeprrafopredeter"/>
    <w:uiPriority w:val="99"/>
    <w:semiHidden/>
    <w:unhideWhenUsed/>
    <w:rsid w:val="00BF01B0"/>
    <w:rPr>
      <w:color w:val="2B579A"/>
      <w:shd w:val="clear" w:color="auto" w:fill="E6E6E6"/>
    </w:rPr>
  </w:style>
  <w:style w:type="table" w:styleId="Tablaconcuadrcula">
    <w:name w:val="Table Grid"/>
    <w:basedOn w:val="Tablanormal"/>
    <w:uiPriority w:val="39"/>
    <w:rsid w:val="003829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E10138"/>
    <w:rPr>
      <w:color w:val="605E5C"/>
      <w:shd w:val="clear" w:color="auto" w:fill="E1DFDD"/>
    </w:rPr>
  </w:style>
  <w:style w:type="paragraph" w:styleId="Ttulo">
    <w:name w:val="Title"/>
    <w:basedOn w:val="Normal"/>
    <w:link w:val="TtuloCar"/>
    <w:uiPriority w:val="10"/>
    <w:qFormat/>
    <w:rsid w:val="00E36912"/>
    <w:pPr>
      <w:widowControl w:val="0"/>
      <w:autoSpaceDE w:val="0"/>
      <w:autoSpaceDN w:val="0"/>
      <w:spacing w:before="61" w:after="0" w:line="240" w:lineRule="auto"/>
      <w:ind w:left="703"/>
    </w:pPr>
    <w:rPr>
      <w:rFonts w:ascii="Arial MT" w:eastAsia="Arial MT" w:hAnsi="Arial MT" w:cs="Arial MT"/>
      <w:color w:val="auto"/>
      <w:sz w:val="40"/>
      <w:szCs w:val="40"/>
      <w:lang w:val="es-ES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E36912"/>
    <w:rPr>
      <w:rFonts w:ascii="Arial MT" w:eastAsia="Arial MT" w:hAnsi="Arial MT" w:cs="Arial MT"/>
      <w:sz w:val="40"/>
      <w:szCs w:val="40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0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8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0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0248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6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010\LOGICALIS\A&#241;o%202010\Sistema%20de%20Gestion\PromonLogicalis%20Client%20Propos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A8C79D8A0A47243AE9789CDD4D7C931" ma:contentTypeVersion="2" ma:contentTypeDescription="Crear nuevo documento." ma:contentTypeScope="" ma:versionID="ef8d4cc0b39b20f1245191c7f02ad3b7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4" targetNamespace="http://schemas.microsoft.com/office/2006/metadata/properties" ma:root="true" ma:fieldsID="dbef89eebd929b7cdeefa8d61f7c1ea0" ns1:_="" ns2:_="">
    <xsd:import namespace="http://schemas.microsoft.com/sharepoint/v3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Fecha de finalización programad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0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086DD33-36F1-4F0C-9A50-AF6A8A5CE1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41CA36-0EF8-48E5-B24F-E22E9C94BB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0F8B94-6927-4D00-8CAF-D3F2FA8752D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962069E-76C7-4F61-9A59-D7ABCA5E33D9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PromonLogicalis Client Proposal.dotx</Template>
  <TotalTime>40</TotalTime>
  <Pages>4</Pages>
  <Words>59</Words>
  <Characters>637</Characters>
  <Application>Microsoft Office Word</Application>
  <DocSecurity>0</DocSecurity>
  <Lines>21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FO-OPR-18 V02-01 Plan de Implementacion de Red (NIP) LSC Cliente</vt:lpstr>
      <vt:lpstr/>
    </vt:vector>
  </TitlesOfParts>
  <Company/>
  <LinksUpToDate>false</LinksUpToDate>
  <CharactersWithSpaces>677</CharactersWithSpaces>
  <SharedDoc>false</SharedDoc>
  <HLinks>
    <vt:vector size="108" baseType="variant">
      <vt:variant>
        <vt:i4>4259967</vt:i4>
      </vt:variant>
      <vt:variant>
        <vt:i4>107</vt:i4>
      </vt:variant>
      <vt:variant>
        <vt:i4>0</vt:i4>
      </vt:variant>
      <vt:variant>
        <vt:i4>5</vt:i4>
      </vt:variant>
      <vt:variant>
        <vt:lpwstr>mailto:xxxx.xxxxxxxx@la.logicalis.com</vt:lpwstr>
      </vt:variant>
      <vt:variant>
        <vt:lpwstr/>
      </vt:variant>
      <vt:variant>
        <vt:i4>1179696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_Toc280800258</vt:lpwstr>
      </vt:variant>
      <vt:variant>
        <vt:i4>1179696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_Toc280800257</vt:lpwstr>
      </vt:variant>
      <vt:variant>
        <vt:i4>1179696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_Toc280800256</vt:lpwstr>
      </vt:variant>
      <vt:variant>
        <vt:i4>1179696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_Toc280800255</vt:lpwstr>
      </vt:variant>
      <vt:variant>
        <vt:i4>1179696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_Toc280800254</vt:lpwstr>
      </vt:variant>
      <vt:variant>
        <vt:i4>1179696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_Toc280800253</vt:lpwstr>
      </vt:variant>
      <vt:variant>
        <vt:i4>1179696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_Toc280800252</vt:lpwstr>
      </vt:variant>
      <vt:variant>
        <vt:i4>1179696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_Toc280800251</vt:lpwstr>
      </vt:variant>
      <vt:variant>
        <vt:i4>1179696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_Toc280800250</vt:lpwstr>
      </vt:variant>
      <vt:variant>
        <vt:i4>1245232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_Toc280800249</vt:lpwstr>
      </vt:variant>
      <vt:variant>
        <vt:i4>1245232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_Toc280800248</vt:lpwstr>
      </vt:variant>
      <vt:variant>
        <vt:i4>1245232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_Toc280800247</vt:lpwstr>
      </vt:variant>
      <vt:variant>
        <vt:i4>1245232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_Toc280800246</vt:lpwstr>
      </vt:variant>
      <vt:variant>
        <vt:i4>1245232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_Toc280800245</vt:lpwstr>
      </vt:variant>
      <vt:variant>
        <vt:i4>1245232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_Toc280800244</vt:lpwstr>
      </vt:variant>
      <vt:variant>
        <vt:i4>1245232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_Toc280800243</vt:lpwstr>
      </vt:variant>
      <vt:variant>
        <vt:i4>1245232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_Toc280800242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FO-OPR-18 V02-01 Plan de Implementacion de Red (NIP) LSC Cliente</dc:title>
  <dc:subject/>
  <dc:creator>BONINO, Adrian</dc:creator>
  <cp:keywords/>
  <dc:description/>
  <cp:lastModifiedBy>Bonino, Adrian</cp:lastModifiedBy>
  <cp:revision>4</cp:revision>
  <cp:lastPrinted>2007-03-13T12:37:00Z</cp:lastPrinted>
  <dcterms:created xsi:type="dcterms:W3CDTF">2026-02-25T14:10:00Z</dcterms:created>
  <dcterms:modified xsi:type="dcterms:W3CDTF">2026-02-25T14:49:00Z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0x0101007A8C79D8A0A47243AE9789CDD4D7C931</vt:lpwstr>
  </property>
  <property fmtid="{D5CDD505-2E9C-101B-9397-08002B2CF9AE}" pid="3" name="Offisync_UniqueId">
    <vt:lpwstr>1647</vt:lpwstr>
  </property>
  <property fmtid="{D5CDD505-2E9C-101B-9397-08002B2CF9AE}" pid="4" name="Offisync_ServerID">
    <vt:lpwstr>7edd1ba5-aee0-4e2e-9a72-1c07bb9364d1</vt:lpwstr>
  </property>
  <property fmtid="{D5CDD505-2E9C-101B-9397-08002B2CF9AE}" pid="5" name="Offisync_ProviderInitializationData">
    <vt:lpwstr>https://logicalisconnected.jiveon.com</vt:lpwstr>
  </property>
  <property fmtid="{D5CDD505-2E9C-101B-9397-08002B2CF9AE}" pid="6" name="Jive_LatestUserAccountName">
    <vt:lpwstr>adrian.bonino@la.logicalis.com</vt:lpwstr>
  </property>
  <property fmtid="{D5CDD505-2E9C-101B-9397-08002B2CF9AE}" pid="7" name="Offisync_UpdateToken">
    <vt:lpwstr>1</vt:lpwstr>
  </property>
  <property fmtid="{D5CDD505-2E9C-101B-9397-08002B2CF9AE}" pid="8" name="Jive_VersionGuid">
    <vt:lpwstr>0d8f631b-b7bd-46bf-86d9-c64d7b98ef03</vt:lpwstr>
  </property>
  <property fmtid="{D5CDD505-2E9C-101B-9397-08002B2CF9AE}" pid="9" name="ClassificationContentMarkingFooterShapeIds">
    <vt:lpwstr>758747e2,3d4848bb,43e250e3</vt:lpwstr>
  </property>
  <property fmtid="{D5CDD505-2E9C-101B-9397-08002B2CF9AE}" pid="10" name="ClassificationContentMarkingFooterFontProps">
    <vt:lpwstr>#ff0000,8,Aptos</vt:lpwstr>
  </property>
  <property fmtid="{D5CDD505-2E9C-101B-9397-08002B2CF9AE}" pid="11" name="ClassificationContentMarkingFooterText">
    <vt:lpwstr>Logicalis - Sensitive</vt:lpwstr>
  </property>
  <property fmtid="{D5CDD505-2E9C-101B-9397-08002B2CF9AE}" pid="12" name="MSIP_Label_c2f3638a-c888-4cd8-8efa-dc5c328bc664_Enabled">
    <vt:lpwstr>true</vt:lpwstr>
  </property>
  <property fmtid="{D5CDD505-2E9C-101B-9397-08002B2CF9AE}" pid="13" name="MSIP_Label_c2f3638a-c888-4cd8-8efa-dc5c328bc664_SetDate">
    <vt:lpwstr>2026-02-25T14:09:49Z</vt:lpwstr>
  </property>
  <property fmtid="{D5CDD505-2E9C-101B-9397-08002B2CF9AE}" pid="14" name="MSIP_Label_c2f3638a-c888-4cd8-8efa-dc5c328bc664_Method">
    <vt:lpwstr>Standard</vt:lpwstr>
  </property>
  <property fmtid="{D5CDD505-2E9C-101B-9397-08002B2CF9AE}" pid="15" name="MSIP_Label_c2f3638a-c888-4cd8-8efa-dc5c328bc664_Name">
    <vt:lpwstr>Sensitive - Level 1</vt:lpwstr>
  </property>
  <property fmtid="{D5CDD505-2E9C-101B-9397-08002B2CF9AE}" pid="16" name="MSIP_Label_c2f3638a-c888-4cd8-8efa-dc5c328bc664_SiteId">
    <vt:lpwstr>2e3290cb-8d40-4058-abe5-02c4f58b87e3</vt:lpwstr>
  </property>
  <property fmtid="{D5CDD505-2E9C-101B-9397-08002B2CF9AE}" pid="17" name="MSIP_Label_c2f3638a-c888-4cd8-8efa-dc5c328bc664_ActionId">
    <vt:lpwstr>76e20b1d-204f-4ffe-91a6-7eb198260db8</vt:lpwstr>
  </property>
  <property fmtid="{D5CDD505-2E9C-101B-9397-08002B2CF9AE}" pid="18" name="MSIP_Label_c2f3638a-c888-4cd8-8efa-dc5c328bc664_ContentBits">
    <vt:lpwstr>2</vt:lpwstr>
  </property>
  <property fmtid="{D5CDD505-2E9C-101B-9397-08002B2CF9AE}" pid="19" name="MSIP_Label_c2f3638a-c888-4cd8-8efa-dc5c328bc664_Tag">
    <vt:lpwstr>10, 3, 0, 1</vt:lpwstr>
  </property>
</Properties>
</file>